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noProof/>
        </w:rPr>
        <w:id w:val="1853673984"/>
        <w:picture/>
      </w:sdtPr>
      <w:sdtEndPr/>
      <w:sdtContent>
        <w:p w14:paraId="2485CB57" w14:textId="77777777" w:rsidR="00C730C5" w:rsidRPr="00257567" w:rsidRDefault="00894757" w:rsidP="00257567">
          <w:pPr>
            <w:jc w:val="center"/>
          </w:pPr>
          <w:r>
            <w:rPr>
              <w:noProof/>
            </w:rPr>
            <w:drawing>
              <wp:inline distT="0" distB="0" distL="0" distR="0" wp14:anchorId="03C0F998" wp14:editId="1D33FB89">
                <wp:extent cx="5943600" cy="2000250"/>
                <wp:effectExtent l="0" t="0" r="0" b="0"/>
                <wp:docPr id="41" name="Pictur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20002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sdtContent>
    </w:sdt>
    <w:bookmarkStart w:id="0" w:name="_Hlk517697979" w:displacedByCustomXml="next"/>
    <w:sdt>
      <w:sdtPr>
        <w:rPr>
          <w:b/>
          <w:sz w:val="44"/>
          <w:szCs w:val="44"/>
        </w:rPr>
        <w:id w:val="-1503192031"/>
      </w:sdtPr>
      <w:sdtEndPr/>
      <w:sdtContent>
        <w:p w14:paraId="3BD68094" w14:textId="6DC75AD7" w:rsidR="00C730C5" w:rsidRPr="00DE5162" w:rsidRDefault="00717CC0" w:rsidP="00163FD3">
          <w:pPr>
            <w:rPr>
              <w:b/>
              <w:sz w:val="44"/>
              <w:szCs w:val="44"/>
            </w:rPr>
          </w:pPr>
          <w:r w:rsidRPr="00717CC0">
            <w:rPr>
              <w:b/>
              <w:sz w:val="44"/>
              <w:szCs w:val="44"/>
            </w:rPr>
            <w:t>Getting start</w:t>
          </w:r>
          <w:r w:rsidR="000E4547">
            <w:rPr>
              <w:rFonts w:hint="eastAsia"/>
              <w:b/>
              <w:sz w:val="44"/>
              <w:szCs w:val="44"/>
              <w:lang w:eastAsia="ja-JP"/>
            </w:rPr>
            <w:t>e</w:t>
          </w:r>
          <w:r w:rsidR="000E4547">
            <w:rPr>
              <w:b/>
              <w:sz w:val="44"/>
              <w:szCs w:val="44"/>
              <w:lang w:eastAsia="ja-JP"/>
            </w:rPr>
            <w:t>d</w:t>
          </w:r>
          <w:r w:rsidR="00163FD3">
            <w:rPr>
              <w:b/>
              <w:sz w:val="44"/>
              <w:szCs w:val="44"/>
              <w:lang w:eastAsia="ja-JP"/>
            </w:rPr>
            <w:t>:</w:t>
          </w:r>
          <w:r w:rsidRPr="00717CC0">
            <w:rPr>
              <w:b/>
              <w:sz w:val="44"/>
              <w:szCs w:val="44"/>
            </w:rPr>
            <w:t xml:space="preserve"> </w:t>
          </w:r>
          <w:r w:rsidR="00C8788A">
            <w:rPr>
              <w:rFonts w:hint="eastAsia"/>
              <w:b/>
              <w:sz w:val="44"/>
              <w:szCs w:val="44"/>
              <w:lang w:eastAsia="ja-JP"/>
            </w:rPr>
            <w:t>d</w:t>
          </w:r>
          <w:r w:rsidR="00C8788A">
            <w:rPr>
              <w:b/>
              <w:sz w:val="44"/>
              <w:szCs w:val="44"/>
              <w:lang w:eastAsia="ja-JP"/>
            </w:rPr>
            <w:t xml:space="preserve">ata analysis </w:t>
          </w:r>
          <w:r w:rsidRPr="00717CC0">
            <w:rPr>
              <w:b/>
              <w:sz w:val="44"/>
              <w:szCs w:val="44"/>
            </w:rPr>
            <w:t>with VS Code</w:t>
          </w:r>
        </w:p>
      </w:sdtContent>
    </w:sdt>
    <w:bookmarkEnd w:id="0" w:displacedByCustomXml="prev"/>
    <w:p w14:paraId="2F0F7B8B" w14:textId="77777777" w:rsidR="00C730C5" w:rsidRDefault="00C730C5" w:rsidP="00065B70">
      <w:pPr>
        <w:pStyle w:val="TemplateVersion"/>
      </w:pPr>
      <w:bookmarkStart w:id="1" w:name="OLE_LINK1"/>
      <w:bookmarkStart w:id="2" w:name="OLE_LINK2"/>
      <w:bookmarkStart w:id="3" w:name="OLE_LINK3"/>
      <w:bookmarkStart w:id="4" w:name="OLE_LINK4"/>
    </w:p>
    <w:bookmarkEnd w:id="1"/>
    <w:bookmarkEnd w:id="2"/>
    <w:bookmarkEnd w:id="3"/>
    <w:bookmarkEnd w:id="4"/>
    <w:p w14:paraId="00034BCE" w14:textId="77777777" w:rsidR="00347B99" w:rsidRPr="00CD196D" w:rsidRDefault="00347B99" w:rsidP="00347B99">
      <w:pPr>
        <w:rPr>
          <w:b/>
        </w:rPr>
      </w:pPr>
      <w:r w:rsidRPr="00CD196D">
        <w:rPr>
          <w:b/>
        </w:rPr>
        <w:t>Introduction</w:t>
      </w:r>
    </w:p>
    <w:p w14:paraId="197FDC2E" w14:textId="77777777" w:rsidR="00347B99" w:rsidRDefault="00323971" w:rsidP="00347B99">
      <w:r w:rsidRPr="00323971">
        <w:t xml:space="preserve">During this lab, </w:t>
      </w:r>
      <w:r w:rsidR="00653779" w:rsidRPr="00653779">
        <w:t>you wil</w:t>
      </w:r>
      <w:r w:rsidR="00CF0FD3">
        <w:t>l explore Anaconda prompt and Visual Studio (VS) Code</w:t>
      </w:r>
      <w:r w:rsidR="007B2304">
        <w:t xml:space="preserve"> and </w:t>
      </w:r>
      <w:r w:rsidR="004A76FB">
        <w:t>run a simple Python script</w:t>
      </w:r>
      <w:r w:rsidR="006C54AE">
        <w:t xml:space="preserve"> for data analysis</w:t>
      </w:r>
      <w:r w:rsidR="004A76FB">
        <w:t xml:space="preserve"> via VS Code. </w:t>
      </w:r>
    </w:p>
    <w:p w14:paraId="592E88FB" w14:textId="77777777" w:rsidR="00347B99" w:rsidRPr="00CD196D" w:rsidRDefault="00347B99" w:rsidP="00347B99">
      <w:pPr>
        <w:rPr>
          <w:b/>
        </w:rPr>
      </w:pPr>
      <w:r w:rsidRPr="00CD196D">
        <w:rPr>
          <w:b/>
        </w:rPr>
        <w:t>Estimated Time</w:t>
      </w:r>
    </w:p>
    <w:p w14:paraId="6949FCA8" w14:textId="77777777" w:rsidR="00347B99" w:rsidRDefault="00310485" w:rsidP="00347B99">
      <w:r>
        <w:t>3</w:t>
      </w:r>
      <w:r w:rsidR="00EF7E53">
        <w:t>0</w:t>
      </w:r>
      <w:r w:rsidR="00A51FC8">
        <w:t xml:space="preserve"> </w:t>
      </w:r>
      <w:r w:rsidR="00347B99">
        <w:t>minutes</w:t>
      </w:r>
    </w:p>
    <w:p w14:paraId="566E97BD" w14:textId="77777777" w:rsidR="00347B99" w:rsidRPr="00CD196D" w:rsidRDefault="00347B99" w:rsidP="00347B99">
      <w:pPr>
        <w:rPr>
          <w:b/>
        </w:rPr>
      </w:pPr>
      <w:r w:rsidRPr="00CD196D">
        <w:rPr>
          <w:b/>
        </w:rPr>
        <w:t>Objectives</w:t>
      </w:r>
    </w:p>
    <w:p w14:paraId="6BC01E46" w14:textId="77777777" w:rsidR="006354FC" w:rsidRDefault="006354FC" w:rsidP="006354FC">
      <w:r>
        <w:t>At the end of this lab, you will be able to:</w:t>
      </w:r>
    </w:p>
    <w:p w14:paraId="445663DB" w14:textId="0B6EEDB8" w:rsidR="00AD5802" w:rsidRDefault="00AD5802" w:rsidP="00AD5802">
      <w:pPr>
        <w:pStyle w:val="ListParagraph"/>
        <w:numPr>
          <w:ilvl w:val="0"/>
          <w:numId w:val="17"/>
        </w:numPr>
        <w:rPr>
          <w:lang w:eastAsia="ja-JP"/>
        </w:rPr>
      </w:pPr>
      <w:r>
        <w:rPr>
          <w:lang w:eastAsia="ja-JP"/>
        </w:rPr>
        <w:t xml:space="preserve">Create </w:t>
      </w:r>
      <w:r w:rsidR="00E124FE">
        <w:rPr>
          <w:lang w:eastAsia="ja-JP"/>
        </w:rPr>
        <w:t xml:space="preserve">virtual environments </w:t>
      </w:r>
      <w:r>
        <w:rPr>
          <w:lang w:eastAsia="ja-JP"/>
        </w:rPr>
        <w:t xml:space="preserve">and switch </w:t>
      </w:r>
      <w:r w:rsidR="00E124FE">
        <w:rPr>
          <w:lang w:eastAsia="ja-JP"/>
        </w:rPr>
        <w:t>between them</w:t>
      </w:r>
      <w:r w:rsidR="00163FD3">
        <w:rPr>
          <w:lang w:eastAsia="ja-JP"/>
        </w:rPr>
        <w:t>.</w:t>
      </w:r>
    </w:p>
    <w:p w14:paraId="4141AF49" w14:textId="39A263E4" w:rsidR="00AD5802" w:rsidRDefault="00216506" w:rsidP="00AD5802">
      <w:pPr>
        <w:pStyle w:val="ListParagraph"/>
        <w:numPr>
          <w:ilvl w:val="0"/>
          <w:numId w:val="17"/>
        </w:numPr>
        <w:rPr>
          <w:lang w:eastAsia="ja-JP"/>
        </w:rPr>
      </w:pPr>
      <w:r>
        <w:rPr>
          <w:lang w:eastAsia="ja-JP"/>
        </w:rPr>
        <w:t>Explore</w:t>
      </w:r>
      <w:r w:rsidR="00007CAA">
        <w:rPr>
          <w:lang w:eastAsia="ja-JP"/>
        </w:rPr>
        <w:t xml:space="preserve"> Visual Studio (VS) </w:t>
      </w:r>
      <w:r w:rsidR="00AD5802">
        <w:rPr>
          <w:lang w:eastAsia="ja-JP"/>
        </w:rPr>
        <w:t>Code</w:t>
      </w:r>
      <w:r w:rsidR="00163FD3">
        <w:rPr>
          <w:lang w:eastAsia="ja-JP"/>
        </w:rPr>
        <w:t>.</w:t>
      </w:r>
    </w:p>
    <w:p w14:paraId="0FEE5E7C" w14:textId="25DEF693" w:rsidR="00323971" w:rsidRDefault="00007CAA" w:rsidP="00A42F46">
      <w:pPr>
        <w:pStyle w:val="ListParagraph"/>
        <w:numPr>
          <w:ilvl w:val="0"/>
          <w:numId w:val="17"/>
        </w:numPr>
      </w:pPr>
      <w:r>
        <w:rPr>
          <w:lang w:eastAsia="ja-JP"/>
        </w:rPr>
        <w:t xml:space="preserve">Run </w:t>
      </w:r>
      <w:r w:rsidR="00AD5802">
        <w:rPr>
          <w:lang w:eastAsia="ja-JP"/>
        </w:rPr>
        <w:t>a script on VS code</w:t>
      </w:r>
      <w:r w:rsidR="00163FD3">
        <w:rPr>
          <w:lang w:eastAsia="ja-JP"/>
        </w:rPr>
        <w:t>.</w:t>
      </w:r>
    </w:p>
    <w:p w14:paraId="46AB8227" w14:textId="77777777" w:rsidR="00347B99" w:rsidRPr="00CD196D" w:rsidRDefault="00347B99" w:rsidP="00347B99">
      <w:pPr>
        <w:rPr>
          <w:b/>
        </w:rPr>
      </w:pPr>
      <w:r w:rsidRPr="00CD196D">
        <w:rPr>
          <w:b/>
        </w:rPr>
        <w:t>Logon Information</w:t>
      </w:r>
    </w:p>
    <w:p w14:paraId="3CACFA78" w14:textId="642749F1" w:rsidR="00347B99" w:rsidRDefault="00347B99" w:rsidP="00347B99">
      <w:r>
        <w:t xml:space="preserve">Use the following credentials to </w:t>
      </w:r>
      <w:r w:rsidR="00163FD3">
        <w:t>sign</w:t>
      </w:r>
      <w:r>
        <w:t xml:space="preserve"> into virtual environment</w:t>
      </w:r>
      <w:r w:rsidR="00163FD3">
        <w:t>.</w:t>
      </w:r>
    </w:p>
    <w:p w14:paraId="5311A170" w14:textId="77777777" w:rsidR="00347B99" w:rsidRDefault="00347B99" w:rsidP="00365FDC">
      <w:pPr>
        <w:pStyle w:val="ListParagraph"/>
        <w:numPr>
          <w:ilvl w:val="0"/>
          <w:numId w:val="6"/>
        </w:numPr>
      </w:pPr>
      <w:r>
        <w:t xml:space="preserve">Username: </w:t>
      </w:r>
      <w:r w:rsidRPr="00163FD3">
        <w:rPr>
          <w:b/>
          <w:bCs/>
        </w:rPr>
        <w:t>Administrator</w:t>
      </w:r>
    </w:p>
    <w:p w14:paraId="666B2957" w14:textId="524C7C77" w:rsidR="00347B99" w:rsidRDefault="00347B99" w:rsidP="00EF7E53">
      <w:pPr>
        <w:pStyle w:val="ListParagraph"/>
        <w:numPr>
          <w:ilvl w:val="0"/>
          <w:numId w:val="6"/>
        </w:numPr>
      </w:pPr>
      <w:r>
        <w:t xml:space="preserve">Password: </w:t>
      </w:r>
      <w:r w:rsidR="00F732FB" w:rsidRPr="00163FD3">
        <w:rPr>
          <w:b/>
          <w:bCs/>
        </w:rPr>
        <w:t>Passw0rd!</w:t>
      </w:r>
    </w:p>
    <w:p w14:paraId="381DDEC6" w14:textId="77777777" w:rsidR="009F717C" w:rsidRDefault="009F717C">
      <w:r>
        <w:br w:type="page"/>
      </w:r>
    </w:p>
    <w:sdt>
      <w:sdtPr>
        <w:rPr>
          <w:rFonts w:asciiTheme="majorHAnsi" w:eastAsiaTheme="minorHAnsi" w:hAnsiTheme="majorHAnsi" w:cstheme="minorBidi"/>
          <w:b w:val="0"/>
          <w:bCs w:val="0"/>
          <w:color w:val="auto"/>
          <w:sz w:val="22"/>
          <w:szCs w:val="22"/>
        </w:rPr>
        <w:id w:val="1672297201"/>
        <w:docPartObj>
          <w:docPartGallery w:val="Table of Contents"/>
          <w:docPartUnique/>
        </w:docPartObj>
      </w:sdtPr>
      <w:sdtEndPr>
        <w:rPr>
          <w:rFonts w:ascii="Segoe UI" w:eastAsiaTheme="minorEastAsia" w:hAnsi="Segoe UI"/>
          <w:noProof/>
        </w:rPr>
      </w:sdtEndPr>
      <w:sdtContent>
        <w:p w14:paraId="6CF8288B" w14:textId="77777777" w:rsidR="00E32F24" w:rsidRDefault="00E32F24">
          <w:pPr>
            <w:pStyle w:val="TOCHeading"/>
          </w:pPr>
          <w:r>
            <w:t>Table of Contents</w:t>
          </w:r>
        </w:p>
        <w:p w14:paraId="07385BCE" w14:textId="77777777" w:rsidR="0043151A" w:rsidRDefault="00E32F24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kern w:val="2"/>
              <w:sz w:val="21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663037" w:history="1">
            <w:r w:rsidR="0043151A" w:rsidRPr="009F22A4">
              <w:rPr>
                <w:rStyle w:val="Hyperlink"/>
                <w:noProof/>
              </w:rPr>
              <w:t xml:space="preserve">Lab: Getting start data analysis with VS Code      </w:t>
            </w:r>
            <w:r w:rsidR="0043151A">
              <w:rPr>
                <w:noProof/>
                <w:webHidden/>
              </w:rPr>
              <w:tab/>
            </w:r>
            <w:r w:rsidR="0043151A">
              <w:rPr>
                <w:noProof/>
                <w:webHidden/>
              </w:rPr>
              <w:fldChar w:fldCharType="begin"/>
            </w:r>
            <w:r w:rsidR="0043151A">
              <w:rPr>
                <w:noProof/>
                <w:webHidden/>
              </w:rPr>
              <w:instrText xml:space="preserve"> PAGEREF _Toc525663037 \h </w:instrText>
            </w:r>
            <w:r w:rsidR="0043151A">
              <w:rPr>
                <w:noProof/>
                <w:webHidden/>
              </w:rPr>
            </w:r>
            <w:r w:rsidR="0043151A">
              <w:rPr>
                <w:noProof/>
                <w:webHidden/>
              </w:rPr>
              <w:fldChar w:fldCharType="separate"/>
            </w:r>
            <w:r w:rsidR="0043151A">
              <w:rPr>
                <w:noProof/>
                <w:webHidden/>
              </w:rPr>
              <w:t>3</w:t>
            </w:r>
            <w:r w:rsidR="0043151A">
              <w:rPr>
                <w:noProof/>
                <w:webHidden/>
              </w:rPr>
              <w:fldChar w:fldCharType="end"/>
            </w:r>
          </w:hyperlink>
        </w:p>
        <w:p w14:paraId="18269254" w14:textId="77777777" w:rsidR="0043151A" w:rsidRDefault="00670C74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kern w:val="2"/>
              <w:sz w:val="21"/>
              <w:lang w:eastAsia="ja-JP"/>
            </w:rPr>
          </w:pPr>
          <w:hyperlink w:anchor="_Toc525663038" w:history="1">
            <w:r w:rsidR="0043151A" w:rsidRPr="009F22A4">
              <w:rPr>
                <w:rStyle w:val="Hyperlink"/>
                <w:noProof/>
              </w:rPr>
              <w:t>Exercise 1: Create Virtual Environment</w:t>
            </w:r>
            <w:r w:rsidR="0043151A">
              <w:rPr>
                <w:noProof/>
                <w:webHidden/>
              </w:rPr>
              <w:tab/>
            </w:r>
            <w:r w:rsidR="0043151A">
              <w:rPr>
                <w:noProof/>
                <w:webHidden/>
              </w:rPr>
              <w:fldChar w:fldCharType="begin"/>
            </w:r>
            <w:r w:rsidR="0043151A">
              <w:rPr>
                <w:noProof/>
                <w:webHidden/>
              </w:rPr>
              <w:instrText xml:space="preserve"> PAGEREF _Toc525663038 \h </w:instrText>
            </w:r>
            <w:r w:rsidR="0043151A">
              <w:rPr>
                <w:noProof/>
                <w:webHidden/>
              </w:rPr>
            </w:r>
            <w:r w:rsidR="0043151A">
              <w:rPr>
                <w:noProof/>
                <w:webHidden/>
              </w:rPr>
              <w:fldChar w:fldCharType="separate"/>
            </w:r>
            <w:r w:rsidR="0043151A">
              <w:rPr>
                <w:noProof/>
                <w:webHidden/>
              </w:rPr>
              <w:t>3</w:t>
            </w:r>
            <w:r w:rsidR="0043151A">
              <w:rPr>
                <w:noProof/>
                <w:webHidden/>
              </w:rPr>
              <w:fldChar w:fldCharType="end"/>
            </w:r>
          </w:hyperlink>
        </w:p>
        <w:p w14:paraId="1AC8659A" w14:textId="77777777" w:rsidR="0043151A" w:rsidRDefault="00670C74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kern w:val="2"/>
              <w:sz w:val="21"/>
              <w:lang w:eastAsia="ja-JP"/>
            </w:rPr>
          </w:pPr>
          <w:hyperlink w:anchor="_Toc525663039" w:history="1">
            <w:r w:rsidR="0043151A" w:rsidRPr="009F22A4">
              <w:rPr>
                <w:rStyle w:val="Hyperlink"/>
                <w:noProof/>
              </w:rPr>
              <w:t>Exercise 2: IDE walkthrough</w:t>
            </w:r>
            <w:r w:rsidR="0043151A">
              <w:rPr>
                <w:noProof/>
                <w:webHidden/>
              </w:rPr>
              <w:tab/>
            </w:r>
            <w:r w:rsidR="0043151A">
              <w:rPr>
                <w:noProof/>
                <w:webHidden/>
              </w:rPr>
              <w:fldChar w:fldCharType="begin"/>
            </w:r>
            <w:r w:rsidR="0043151A">
              <w:rPr>
                <w:noProof/>
                <w:webHidden/>
              </w:rPr>
              <w:instrText xml:space="preserve"> PAGEREF _Toc525663039 \h </w:instrText>
            </w:r>
            <w:r w:rsidR="0043151A">
              <w:rPr>
                <w:noProof/>
                <w:webHidden/>
              </w:rPr>
            </w:r>
            <w:r w:rsidR="0043151A">
              <w:rPr>
                <w:noProof/>
                <w:webHidden/>
              </w:rPr>
              <w:fldChar w:fldCharType="separate"/>
            </w:r>
            <w:r w:rsidR="0043151A">
              <w:rPr>
                <w:noProof/>
                <w:webHidden/>
              </w:rPr>
              <w:t>9</w:t>
            </w:r>
            <w:r w:rsidR="0043151A">
              <w:rPr>
                <w:noProof/>
                <w:webHidden/>
              </w:rPr>
              <w:fldChar w:fldCharType="end"/>
            </w:r>
          </w:hyperlink>
        </w:p>
        <w:p w14:paraId="14EE8A8F" w14:textId="77777777" w:rsidR="0043151A" w:rsidRDefault="00670C74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kern w:val="2"/>
              <w:sz w:val="21"/>
              <w:lang w:eastAsia="ja-JP"/>
            </w:rPr>
          </w:pPr>
          <w:hyperlink w:anchor="_Toc525663040" w:history="1">
            <w:r w:rsidR="0043151A" w:rsidRPr="009F22A4">
              <w:rPr>
                <w:rStyle w:val="Hyperlink"/>
                <w:noProof/>
              </w:rPr>
              <w:t>Exercise 3: Running a code</w:t>
            </w:r>
            <w:r w:rsidR="0043151A">
              <w:rPr>
                <w:noProof/>
                <w:webHidden/>
              </w:rPr>
              <w:tab/>
            </w:r>
            <w:r w:rsidR="0043151A">
              <w:rPr>
                <w:noProof/>
                <w:webHidden/>
              </w:rPr>
              <w:fldChar w:fldCharType="begin"/>
            </w:r>
            <w:r w:rsidR="0043151A">
              <w:rPr>
                <w:noProof/>
                <w:webHidden/>
              </w:rPr>
              <w:instrText xml:space="preserve"> PAGEREF _Toc525663040 \h </w:instrText>
            </w:r>
            <w:r w:rsidR="0043151A">
              <w:rPr>
                <w:noProof/>
                <w:webHidden/>
              </w:rPr>
            </w:r>
            <w:r w:rsidR="0043151A">
              <w:rPr>
                <w:noProof/>
                <w:webHidden/>
              </w:rPr>
              <w:fldChar w:fldCharType="separate"/>
            </w:r>
            <w:r w:rsidR="0043151A">
              <w:rPr>
                <w:noProof/>
                <w:webHidden/>
              </w:rPr>
              <w:t>18</w:t>
            </w:r>
            <w:r w:rsidR="0043151A">
              <w:rPr>
                <w:noProof/>
                <w:webHidden/>
              </w:rPr>
              <w:fldChar w:fldCharType="end"/>
            </w:r>
          </w:hyperlink>
        </w:p>
        <w:p w14:paraId="1E46399D" w14:textId="77777777" w:rsidR="00500E48" w:rsidRDefault="00E32F24">
          <w:r>
            <w:rPr>
              <w:b/>
              <w:bCs/>
              <w:noProof/>
            </w:rPr>
            <w:fldChar w:fldCharType="end"/>
          </w:r>
        </w:p>
      </w:sdtContent>
    </w:sdt>
    <w:p w14:paraId="071CEF37" w14:textId="77777777" w:rsidR="00500E48" w:rsidRPr="00500E48" w:rsidRDefault="00500E48" w:rsidP="00500E48"/>
    <w:p w14:paraId="7C11C6C7" w14:textId="77777777" w:rsidR="00500E48" w:rsidRPr="00500E48" w:rsidRDefault="00500E48" w:rsidP="00500E48"/>
    <w:p w14:paraId="5103AA2A" w14:textId="77777777" w:rsidR="00500E48" w:rsidRPr="00500E48" w:rsidRDefault="00500E48" w:rsidP="00500E48"/>
    <w:p w14:paraId="14A4006D" w14:textId="77777777" w:rsidR="00500E48" w:rsidRPr="00500E48" w:rsidRDefault="00500E48" w:rsidP="00500E48"/>
    <w:p w14:paraId="72B1100A" w14:textId="5B4FB9DF" w:rsidR="00E32F24" w:rsidRPr="00500E48" w:rsidRDefault="00E32F24" w:rsidP="00500E48">
      <w:pPr>
        <w:tabs>
          <w:tab w:val="left" w:pos="1104"/>
        </w:tabs>
      </w:pPr>
    </w:p>
    <w:p w14:paraId="0DC1438D" w14:textId="77777777" w:rsidR="009F717C" w:rsidRDefault="00C874C6" w:rsidP="0080336C">
      <w:pPr>
        <w:pStyle w:val="LabTitle"/>
      </w:pPr>
      <w:bookmarkStart w:id="5" w:name="_Toc525663037"/>
      <w:r>
        <w:rPr>
          <w:sz w:val="36"/>
          <w:szCs w:val="36"/>
        </w:rPr>
        <w:t>Lab</w:t>
      </w:r>
      <w:r w:rsidR="009F717C" w:rsidRPr="00156232">
        <w:rPr>
          <w:sz w:val="36"/>
          <w:szCs w:val="36"/>
        </w:rPr>
        <w:t xml:space="preserve">: </w:t>
      </w:r>
      <w:r w:rsidR="00C0630E" w:rsidRPr="00C0630E">
        <w:rPr>
          <w:sz w:val="36"/>
          <w:szCs w:val="36"/>
        </w:rPr>
        <w:t>Getting start</w:t>
      </w:r>
      <w:r w:rsidR="0088180A">
        <w:rPr>
          <w:sz w:val="36"/>
          <w:szCs w:val="36"/>
        </w:rPr>
        <w:t>ed</w:t>
      </w:r>
      <w:r w:rsidR="00C0630E" w:rsidRPr="00C0630E">
        <w:rPr>
          <w:sz w:val="36"/>
          <w:szCs w:val="36"/>
        </w:rPr>
        <w:t xml:space="preserve"> data analysis with VS Code</w:t>
      </w:r>
      <w:r w:rsidR="00766ADE" w:rsidRPr="00766ADE">
        <w:t xml:space="preserve"> </w:t>
      </w:r>
      <w:sdt>
        <w:sdtPr>
          <w:id w:val="-1575122883"/>
          <w:showingPlcHdr/>
        </w:sdtPr>
        <w:sdtEndPr/>
        <w:sdtContent>
          <w:r w:rsidR="003F10AE">
            <w:t xml:space="preserve">     </w:t>
          </w:r>
        </w:sdtContent>
      </w:sdt>
      <w:bookmarkEnd w:id="5"/>
    </w:p>
    <w:p w14:paraId="4A492BB3" w14:textId="77777777" w:rsidR="00E95F28" w:rsidRDefault="00665468" w:rsidP="00516403">
      <w:r w:rsidRPr="00323971">
        <w:t xml:space="preserve">During this lab, </w:t>
      </w:r>
      <w:r w:rsidRPr="00653779">
        <w:t>you will learn about the Python data analysis environment using VS code.</w:t>
      </w:r>
    </w:p>
    <w:p w14:paraId="741E43B2" w14:textId="77777777" w:rsidR="0065544E" w:rsidRDefault="0065544E" w:rsidP="0065544E">
      <w:pPr>
        <w:pStyle w:val="ExerciseHeading"/>
      </w:pPr>
      <w:bookmarkStart w:id="6" w:name="_Toc525663038"/>
      <w:r>
        <w:t xml:space="preserve">Exercise </w:t>
      </w:r>
      <w:r w:rsidR="001A1422">
        <w:t>1</w:t>
      </w:r>
      <w:r>
        <w:t xml:space="preserve">: </w:t>
      </w:r>
      <w:r w:rsidR="00E13D85">
        <w:t>Create Virtual Environment</w:t>
      </w:r>
      <w:bookmarkEnd w:id="6"/>
    </w:p>
    <w:p w14:paraId="4818036B" w14:textId="77777777" w:rsidR="0065544E" w:rsidRDefault="00C40532" w:rsidP="0065544E">
      <w:pPr>
        <w:pStyle w:val="ExerciseScenerio"/>
      </w:pPr>
      <w:r w:rsidRPr="00C40532">
        <w:t>In this exercise, you will learn the basics of virtual environment operations.</w:t>
      </w:r>
      <w:r w:rsidR="001B7C39" w:rsidRPr="001B7C39">
        <w:t xml:space="preserve"> </w:t>
      </w:r>
    </w:p>
    <w:p w14:paraId="4E88E0B4" w14:textId="528609EF" w:rsidR="00805E0C" w:rsidRDefault="0065544E" w:rsidP="003E09F5">
      <w:pPr>
        <w:pStyle w:val="TaskHeading"/>
      </w:pPr>
      <w:r w:rsidRPr="00B00779">
        <w:t>Tasks</w:t>
      </w:r>
    </w:p>
    <w:p w14:paraId="7421479B" w14:textId="77777777" w:rsidR="00C874C6" w:rsidRDefault="00121309" w:rsidP="00C86083">
      <w:pPr>
        <w:pStyle w:val="TaskName"/>
        <w:numPr>
          <w:ilvl w:val="0"/>
          <w:numId w:val="8"/>
        </w:numPr>
      </w:pPr>
      <w:r>
        <w:t xml:space="preserve">Start Anaconda </w:t>
      </w:r>
      <w:r w:rsidR="005F0B3E">
        <w:t>Prompt</w:t>
      </w:r>
    </w:p>
    <w:p w14:paraId="3BC50CEE" w14:textId="5325AAC4" w:rsidR="00EF30D6" w:rsidRPr="00F275D5" w:rsidRDefault="00D67A43" w:rsidP="00C86083">
      <w:pPr>
        <w:pStyle w:val="TaskDetail"/>
      </w:pPr>
      <w:r>
        <w:t>S</w:t>
      </w:r>
      <w:r w:rsidRPr="00D67A43">
        <w:t xml:space="preserve">earch for Anaconda Prompt by typing </w:t>
      </w:r>
      <w:r w:rsidRPr="00F275D5">
        <w:rPr>
          <w:b/>
        </w:rPr>
        <w:t>Anaconda</w:t>
      </w:r>
      <w:r w:rsidRPr="00D67A43">
        <w:t xml:space="preserve"> in the </w:t>
      </w:r>
      <w:r w:rsidR="00F657B9">
        <w:t>Search</w:t>
      </w:r>
      <w:r w:rsidR="000174C7">
        <w:t xml:space="preserve"> box</w:t>
      </w:r>
      <w:r w:rsidR="00F657B9">
        <w:t xml:space="preserve"> next to Windows icon</w:t>
      </w:r>
      <w:r w:rsidRPr="00D67A43">
        <w:t xml:space="preserve">. Then, Right-click </w:t>
      </w:r>
      <w:r w:rsidRPr="00F275D5">
        <w:rPr>
          <w:b/>
        </w:rPr>
        <w:t>Anaconda Prompt</w:t>
      </w:r>
      <w:r w:rsidRPr="00D67A43">
        <w:t xml:space="preserve"> and select </w:t>
      </w:r>
      <w:r w:rsidRPr="00464C58">
        <w:rPr>
          <w:b/>
          <w:bCs/>
        </w:rPr>
        <w:t>Run as administrator</w:t>
      </w:r>
      <w:r w:rsidRPr="00D67A43">
        <w:t>.</w:t>
      </w:r>
    </w:p>
    <w:p w14:paraId="118DD79D" w14:textId="77777777" w:rsidR="00410EF0" w:rsidRPr="00555800" w:rsidRDefault="00555800" w:rsidP="00C86083">
      <w:pPr>
        <w:pStyle w:val="TaskDetail"/>
      </w:pPr>
      <w:r w:rsidRPr="00555800">
        <w:t xml:space="preserve">Select </w:t>
      </w:r>
      <w:r w:rsidRPr="00555800">
        <w:rPr>
          <w:b/>
        </w:rPr>
        <w:t>Yes</w:t>
      </w:r>
      <w:r w:rsidRPr="00555800">
        <w:t xml:space="preserve"> if the User Account Control pop-up appears.</w:t>
      </w:r>
    </w:p>
    <w:p w14:paraId="09954AA6" w14:textId="77777777" w:rsidR="00766301" w:rsidRDefault="005F2A5B" w:rsidP="00C86083">
      <w:pPr>
        <w:pStyle w:val="TaskName"/>
        <w:numPr>
          <w:ilvl w:val="0"/>
          <w:numId w:val="8"/>
        </w:numPr>
      </w:pPr>
      <w:r w:rsidRPr="005F2A5B">
        <w:t>Check Anacond</w:t>
      </w:r>
      <w:r w:rsidR="0053080E">
        <w:t>a</w:t>
      </w:r>
      <w:r>
        <w:t xml:space="preserve"> Prompt</w:t>
      </w:r>
    </w:p>
    <w:p w14:paraId="3F5D8704" w14:textId="77777777" w:rsidR="00766301" w:rsidRDefault="00DB667F" w:rsidP="00C86083">
      <w:pPr>
        <w:pStyle w:val="TaskDetail"/>
        <w:numPr>
          <w:ilvl w:val="0"/>
          <w:numId w:val="0"/>
        </w:numPr>
        <w:ind w:left="1080"/>
      </w:pPr>
      <w:r w:rsidRPr="00DB667F">
        <w:t>Anaconda prompt will start. By default, a virtual environment called base is selected.</w:t>
      </w:r>
    </w:p>
    <w:p w14:paraId="02116D96" w14:textId="77777777" w:rsidR="005F652C" w:rsidRPr="006755F2" w:rsidRDefault="005F2A5B" w:rsidP="00C86083">
      <w:pPr>
        <w:pStyle w:val="TaskDetail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6E457CE6" wp14:editId="7AD5845A">
            <wp:extent cx="3924300" cy="1252757"/>
            <wp:effectExtent l="0" t="0" r="0" b="508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6754" cy="125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D1C1" w14:textId="77777777" w:rsidR="0065544E" w:rsidRDefault="005F2A5B" w:rsidP="00C86083">
      <w:pPr>
        <w:pStyle w:val="TaskName"/>
        <w:numPr>
          <w:ilvl w:val="0"/>
          <w:numId w:val="8"/>
        </w:numPr>
      </w:pPr>
      <w:r w:rsidRPr="005F2A5B">
        <w:t>Check the base environment</w:t>
      </w:r>
    </w:p>
    <w:p w14:paraId="016CD726" w14:textId="38E16488" w:rsidR="005F2A5B" w:rsidRPr="00CF6A86" w:rsidRDefault="005F2A5B" w:rsidP="00C86083">
      <w:pPr>
        <w:pStyle w:val="TaskDetail"/>
        <w:numPr>
          <w:ilvl w:val="0"/>
          <w:numId w:val="25"/>
        </w:numPr>
      </w:pPr>
      <w:r w:rsidRPr="00CF6A86">
        <w:t>Check what is installed in the base environment. First, let's check the Python version. Type the following command in Anaconda Prompt, and then hit</w:t>
      </w:r>
      <w:r w:rsidR="00464C58" w:rsidRPr="00CF6A86">
        <w:t xml:space="preserve"> the</w:t>
      </w:r>
      <w:r w:rsidRPr="00CF6A86">
        <w:t xml:space="preserve"> </w:t>
      </w:r>
      <w:r w:rsidR="00464C58" w:rsidRPr="00C86083">
        <w:rPr>
          <w:b/>
          <w:bCs/>
        </w:rPr>
        <w:t>Enter</w:t>
      </w:r>
      <w:r w:rsidRPr="00CF6A86">
        <w:t xml:space="preserve"> key:</w:t>
      </w:r>
    </w:p>
    <w:p w14:paraId="478684ED" w14:textId="77777777" w:rsidR="005F2A5B" w:rsidRDefault="005F2A5B" w:rsidP="00CF6A86">
      <w:pPr>
        <w:pStyle w:val="Code"/>
        <w:ind w:left="1800"/>
        <w:rPr>
          <w:lang w:eastAsia="ja-JP"/>
        </w:rPr>
      </w:pPr>
      <w:r>
        <w:rPr>
          <w:rFonts w:hint="eastAsia"/>
          <w:lang w:eastAsia="ja-JP"/>
        </w:rPr>
        <w:t>P</w:t>
      </w:r>
      <w:r>
        <w:rPr>
          <w:lang w:eastAsia="ja-JP"/>
        </w:rPr>
        <w:t>ython.exe</w:t>
      </w:r>
    </w:p>
    <w:p w14:paraId="0EA653D0" w14:textId="77777777" w:rsidR="00CB67CD" w:rsidRDefault="00893512" w:rsidP="00C86083">
      <w:pPr>
        <w:pStyle w:val="TaskDetail"/>
        <w:rPr>
          <w:lang w:eastAsia="ja-JP"/>
        </w:rPr>
      </w:pPr>
      <w:r w:rsidRPr="00893512">
        <w:rPr>
          <w:lang w:eastAsia="ja-JP"/>
        </w:rPr>
        <w:t>When Python starts, you can check the version.</w:t>
      </w:r>
    </w:p>
    <w:p w14:paraId="1DEA1E18" w14:textId="77777777" w:rsidR="00CB67CD" w:rsidRDefault="00CC4046" w:rsidP="00C86083">
      <w:pPr>
        <w:pStyle w:val="TaskDetail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6C437A30" wp14:editId="73B36943">
            <wp:extent cx="5178340" cy="749963"/>
            <wp:effectExtent l="19050" t="19050" r="2286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714" cy="7627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9135CB" w14:textId="77777777" w:rsidR="00407F17" w:rsidRDefault="00E45AB2" w:rsidP="00C86083">
      <w:pPr>
        <w:pStyle w:val="TaskDetail"/>
      </w:pPr>
      <w:r w:rsidRPr="00E45AB2">
        <w:t xml:space="preserve">After checking the Python version, enter </w:t>
      </w:r>
      <w:r w:rsidR="00E44D91" w:rsidRPr="00E44D91">
        <w:rPr>
          <w:b/>
        </w:rPr>
        <w:t>quit()</w:t>
      </w:r>
      <w:r w:rsidRPr="00E45AB2">
        <w:t xml:space="preserve"> in Anaconda Prompt and exit Python.</w:t>
      </w:r>
    </w:p>
    <w:p w14:paraId="12C973A2" w14:textId="77777777" w:rsidR="00E44D91" w:rsidRDefault="008D74E7" w:rsidP="00C86083">
      <w:pPr>
        <w:pStyle w:val="TaskDetail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44DA29D9" wp14:editId="00844313">
            <wp:extent cx="5183230" cy="989999"/>
            <wp:effectExtent l="19050" t="19050" r="1778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953" cy="1002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65BAE2" w14:textId="757AC7C6" w:rsidR="0065544E" w:rsidRDefault="005F2A5B" w:rsidP="00C86083">
      <w:pPr>
        <w:pStyle w:val="TaskDetail"/>
      </w:pPr>
      <w:r>
        <w:t>Second,</w:t>
      </w:r>
      <w:r w:rsidRPr="005F2A5B">
        <w:t xml:space="preserve"> let's look </w:t>
      </w:r>
      <w:r w:rsidR="00CF6A86">
        <w:t>for</w:t>
      </w:r>
      <w:r w:rsidRPr="005F2A5B">
        <w:t xml:space="preserve"> the installed packages (</w:t>
      </w:r>
      <w:r w:rsidR="00C06D36" w:rsidRPr="005F2A5B">
        <w:t xml:space="preserve">management units </w:t>
      </w:r>
      <w:r w:rsidR="00C06D36">
        <w:t xml:space="preserve">of </w:t>
      </w:r>
      <w:r w:rsidRPr="005F2A5B">
        <w:t>object, function, and method).</w:t>
      </w:r>
      <w:r w:rsidR="006334C8" w:rsidRPr="006334C8">
        <w:t xml:space="preserve"> </w:t>
      </w:r>
      <w:r w:rsidR="006334C8" w:rsidRPr="005F2A5B">
        <w:t xml:space="preserve">Type the following command in Anaconda Prompt, and then </w:t>
      </w:r>
      <w:r w:rsidR="006334C8">
        <w:t>hit</w:t>
      </w:r>
      <w:r w:rsidR="00CF6A86">
        <w:t xml:space="preserve"> the</w:t>
      </w:r>
      <w:r w:rsidR="006334C8" w:rsidRPr="005F2A5B">
        <w:t xml:space="preserve"> </w:t>
      </w:r>
      <w:r w:rsidR="006334C8" w:rsidRPr="005F2A5B">
        <w:rPr>
          <w:b/>
        </w:rPr>
        <w:t>E</w:t>
      </w:r>
      <w:r w:rsidR="00CF6A86">
        <w:rPr>
          <w:b/>
        </w:rPr>
        <w:t>nter</w:t>
      </w:r>
      <w:r w:rsidR="006334C8">
        <w:t xml:space="preserve"> key</w:t>
      </w:r>
      <w:r w:rsidR="006334C8" w:rsidRPr="005F2A5B">
        <w:t>:</w:t>
      </w:r>
    </w:p>
    <w:p w14:paraId="3ABF504F" w14:textId="77777777" w:rsidR="00C06D36" w:rsidRDefault="005419AF" w:rsidP="00407F17">
      <w:pPr>
        <w:pStyle w:val="Code"/>
        <w:rPr>
          <w:lang w:eastAsia="ja-JP"/>
        </w:rPr>
      </w:pPr>
      <w:r>
        <w:rPr>
          <w:rFonts w:hint="eastAsia"/>
          <w:lang w:eastAsia="ja-JP"/>
        </w:rPr>
        <w:t>c</w:t>
      </w:r>
      <w:r>
        <w:rPr>
          <w:lang w:eastAsia="ja-JP"/>
        </w:rPr>
        <w:t>onda list</w:t>
      </w:r>
    </w:p>
    <w:p w14:paraId="5878C93B" w14:textId="024EE096" w:rsidR="00C06D36" w:rsidRDefault="00F02BD9" w:rsidP="00C86083">
      <w:pPr>
        <w:pStyle w:val="TaskDetail"/>
      </w:pPr>
      <w:r w:rsidRPr="00F02BD9">
        <w:t>You see a list of packages installed by the Anaconda installer.</w:t>
      </w:r>
    </w:p>
    <w:p w14:paraId="2CCCB0CE" w14:textId="77777777" w:rsidR="00BE0FFF" w:rsidRPr="008C424F" w:rsidRDefault="00A12419" w:rsidP="00C86083">
      <w:pPr>
        <w:pStyle w:val="TaskDetail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6D0DF030" wp14:editId="4AC45BCC">
            <wp:extent cx="4105020" cy="1602098"/>
            <wp:effectExtent l="19050" t="19050" r="1016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363" cy="16088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A7968B" w14:textId="77777777" w:rsidR="006755F2" w:rsidRDefault="005C2C82" w:rsidP="00C86083">
      <w:pPr>
        <w:pStyle w:val="TaskName"/>
        <w:numPr>
          <w:ilvl w:val="0"/>
          <w:numId w:val="8"/>
        </w:numPr>
      </w:pPr>
      <w:r w:rsidRPr="005C2C82">
        <w:t>Creating a virtual environment</w:t>
      </w:r>
    </w:p>
    <w:p w14:paraId="0F4725D2" w14:textId="76C627B6" w:rsidR="000C6FCC" w:rsidRDefault="00377BAA" w:rsidP="00C86083">
      <w:pPr>
        <w:pStyle w:val="TaskDetail"/>
        <w:numPr>
          <w:ilvl w:val="0"/>
          <w:numId w:val="26"/>
        </w:numPr>
      </w:pPr>
      <w:r w:rsidRPr="00377BAA">
        <w:t xml:space="preserve">Use the </w:t>
      </w:r>
      <w:r w:rsidR="00FF5B04" w:rsidRPr="00C86083">
        <w:rPr>
          <w:b/>
        </w:rPr>
        <w:t>c</w:t>
      </w:r>
      <w:r w:rsidRPr="00C86083">
        <w:rPr>
          <w:b/>
        </w:rPr>
        <w:t>onda</w:t>
      </w:r>
      <w:r w:rsidRPr="00377BAA">
        <w:t xml:space="preserve"> utility to create a new virtual environment. You can create multiple virtual environments on a single device, </w:t>
      </w:r>
      <w:r w:rsidR="004C26A8" w:rsidRPr="004C26A8">
        <w:t xml:space="preserve">so you can </w:t>
      </w:r>
      <w:r w:rsidR="0022726C">
        <w:t xml:space="preserve">easily </w:t>
      </w:r>
      <w:r w:rsidR="004C26A8" w:rsidRPr="004C26A8">
        <w:t xml:space="preserve">switch between </w:t>
      </w:r>
      <w:r w:rsidR="004C26A8" w:rsidRPr="00C86083">
        <w:rPr>
          <w:b/>
        </w:rPr>
        <w:t>versions</w:t>
      </w:r>
      <w:r w:rsidR="004C26A8" w:rsidRPr="004C26A8">
        <w:t xml:space="preserve"> </w:t>
      </w:r>
      <w:r w:rsidR="004C26A8" w:rsidRPr="00C86083">
        <w:rPr>
          <w:b/>
        </w:rPr>
        <w:t xml:space="preserve">of Python </w:t>
      </w:r>
      <w:r w:rsidR="004C26A8" w:rsidRPr="00C86083">
        <w:rPr>
          <w:bCs/>
        </w:rPr>
        <w:t>or</w:t>
      </w:r>
      <w:r w:rsidR="004C26A8" w:rsidRPr="00C86083">
        <w:rPr>
          <w:b/>
        </w:rPr>
        <w:t xml:space="preserve"> a set of packages</w:t>
      </w:r>
      <w:r w:rsidRPr="00377BAA">
        <w:t>.</w:t>
      </w:r>
      <w:r w:rsidR="000C6FCC" w:rsidRPr="000C6FCC">
        <w:t xml:space="preserve"> </w:t>
      </w:r>
      <w:r w:rsidR="000C6FCC" w:rsidRPr="005F2A5B">
        <w:t xml:space="preserve">Type the following command in Anaconda Prompt, and then </w:t>
      </w:r>
      <w:r w:rsidR="000C6FCC">
        <w:t>hit</w:t>
      </w:r>
      <w:r w:rsidR="00CF6A86">
        <w:t xml:space="preserve"> the</w:t>
      </w:r>
      <w:r w:rsidR="00CF6A86" w:rsidRPr="005F2A5B">
        <w:t xml:space="preserve"> </w:t>
      </w:r>
      <w:r w:rsidR="00CF6A86" w:rsidRPr="00C86083">
        <w:rPr>
          <w:b/>
        </w:rPr>
        <w:t>Enter</w:t>
      </w:r>
      <w:r w:rsidR="000C6FCC">
        <w:t xml:space="preserve"> key</w:t>
      </w:r>
      <w:r w:rsidR="000C6FCC" w:rsidRPr="005F2A5B">
        <w:t>:</w:t>
      </w:r>
    </w:p>
    <w:p w14:paraId="37829C2B" w14:textId="77777777" w:rsidR="006755F2" w:rsidRDefault="000C6FCC" w:rsidP="000C6FCC">
      <w:pPr>
        <w:pStyle w:val="Code"/>
        <w:rPr>
          <w:lang w:eastAsia="ja-JP"/>
        </w:rPr>
      </w:pPr>
      <w:r>
        <w:rPr>
          <w:rFonts w:hint="eastAsia"/>
          <w:lang w:eastAsia="ja-JP"/>
        </w:rPr>
        <w:t>c</w:t>
      </w:r>
      <w:r>
        <w:rPr>
          <w:lang w:eastAsia="ja-JP"/>
        </w:rPr>
        <w:t>onda create -n</w:t>
      </w:r>
      <w:r w:rsidR="00606EA9">
        <w:rPr>
          <w:lang w:eastAsia="ja-JP"/>
        </w:rPr>
        <w:t xml:space="preserve"> lab01 python=3.</w:t>
      </w:r>
      <w:r w:rsidR="00A07DFB">
        <w:rPr>
          <w:lang w:eastAsia="ja-JP"/>
        </w:rPr>
        <w:t>7</w:t>
      </w:r>
    </w:p>
    <w:p w14:paraId="28ADDDE9" w14:textId="06B1D16E" w:rsidR="002F6F6E" w:rsidRDefault="00DD05AC" w:rsidP="00C86083">
      <w:pPr>
        <w:pStyle w:val="TaskDetail"/>
        <w:rPr>
          <w:lang w:eastAsia="ja-JP"/>
        </w:rPr>
      </w:pPr>
      <w:r w:rsidRPr="00DD05AC">
        <w:rPr>
          <w:lang w:eastAsia="ja-JP"/>
        </w:rPr>
        <w:t>This command specifies the name of the new virtual environment as</w:t>
      </w:r>
      <w:r w:rsidR="00CF6A86">
        <w:rPr>
          <w:lang w:eastAsia="ja-JP"/>
        </w:rPr>
        <w:t xml:space="preserve"> an</w:t>
      </w:r>
      <w:r w:rsidRPr="00DD05AC">
        <w:rPr>
          <w:lang w:eastAsia="ja-JP"/>
        </w:rPr>
        <w:t xml:space="preserve"> </w:t>
      </w:r>
      <w:r w:rsidRPr="00DD05AC">
        <w:rPr>
          <w:b/>
          <w:lang w:eastAsia="ja-JP"/>
        </w:rPr>
        <w:t>-n</w:t>
      </w:r>
      <w:r w:rsidRPr="00DD05AC">
        <w:rPr>
          <w:lang w:eastAsia="ja-JP"/>
        </w:rPr>
        <w:t xml:space="preserve"> argument. </w:t>
      </w:r>
      <w:r w:rsidR="00432D92" w:rsidRPr="00432D92">
        <w:rPr>
          <w:lang w:eastAsia="ja-JP"/>
        </w:rPr>
        <w:t xml:space="preserve">Additionally, the version of Python you are installing is explicitly specified as 3.7 If you do not specify a python version, the same Python </w:t>
      </w:r>
      <w:r w:rsidR="00432D92">
        <w:rPr>
          <w:lang w:eastAsia="ja-JP"/>
        </w:rPr>
        <w:t xml:space="preserve">version </w:t>
      </w:r>
      <w:r w:rsidR="00432D92" w:rsidRPr="00432D92">
        <w:rPr>
          <w:lang w:eastAsia="ja-JP"/>
        </w:rPr>
        <w:t xml:space="preserve">is used </w:t>
      </w:r>
      <w:r w:rsidR="0048525C">
        <w:rPr>
          <w:lang w:eastAsia="ja-JP"/>
        </w:rPr>
        <w:t>as</w:t>
      </w:r>
      <w:r w:rsidR="00432D92" w:rsidRPr="00432D92">
        <w:rPr>
          <w:lang w:eastAsia="ja-JP"/>
        </w:rPr>
        <w:t xml:space="preserve"> the base virtual Environment version</w:t>
      </w:r>
      <w:r w:rsidR="0048525C">
        <w:rPr>
          <w:lang w:eastAsia="ja-JP"/>
        </w:rPr>
        <w:t xml:space="preserve"> which is 3.6.4</w:t>
      </w:r>
      <w:r w:rsidR="00432D92" w:rsidRPr="00432D92">
        <w:rPr>
          <w:lang w:eastAsia="ja-JP"/>
        </w:rPr>
        <w:t>.</w:t>
      </w:r>
    </w:p>
    <w:p w14:paraId="312707A4" w14:textId="77777777" w:rsidR="00753E87" w:rsidRDefault="00753E87" w:rsidP="00C86083">
      <w:pPr>
        <w:pStyle w:val="TaskDetail"/>
        <w:rPr>
          <w:lang w:eastAsia="ja-JP"/>
        </w:rPr>
      </w:pPr>
      <w:r w:rsidRPr="00753E87">
        <w:rPr>
          <w:lang w:eastAsia="ja-JP"/>
        </w:rPr>
        <w:t xml:space="preserve">The </w:t>
      </w:r>
      <w:r>
        <w:rPr>
          <w:lang w:eastAsia="ja-JP"/>
        </w:rPr>
        <w:t>c</w:t>
      </w:r>
      <w:r w:rsidRPr="00753E87">
        <w:rPr>
          <w:lang w:eastAsia="ja-JP"/>
        </w:rPr>
        <w:t xml:space="preserve">onda utility checks the environment you are using and extracts the components that need to be installed. The packages that are required to create a new virtual environment are listed in Anaconda Prompt. You will be prompted to confirm that you want to continue with the installation, so type </w:t>
      </w:r>
      <w:r w:rsidR="002543F3" w:rsidRPr="002543F3">
        <w:rPr>
          <w:b/>
          <w:lang w:eastAsia="ja-JP"/>
        </w:rPr>
        <w:t>y</w:t>
      </w:r>
      <w:r w:rsidRPr="00753E87">
        <w:rPr>
          <w:lang w:eastAsia="ja-JP"/>
        </w:rPr>
        <w:t>.</w:t>
      </w:r>
    </w:p>
    <w:p w14:paraId="415CE9CE" w14:textId="77777777" w:rsidR="004F02E9" w:rsidRDefault="004F02E9" w:rsidP="00C86083">
      <w:pPr>
        <w:pStyle w:val="TaskDetail"/>
        <w:numPr>
          <w:ilvl w:val="0"/>
          <w:numId w:val="0"/>
        </w:numPr>
        <w:ind w:left="1080"/>
        <w:rPr>
          <w:lang w:eastAsia="ja-JP"/>
        </w:rPr>
      </w:pPr>
      <w:r>
        <w:rPr>
          <w:noProof/>
        </w:rPr>
        <w:drawing>
          <wp:inline distT="0" distB="0" distL="0" distR="0" wp14:anchorId="6A0277F3" wp14:editId="7BC0931E">
            <wp:extent cx="2841506" cy="3034887"/>
            <wp:effectExtent l="19050" t="19050" r="1651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9983" cy="3043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826BC3" w14:textId="77777777" w:rsidR="002543F3" w:rsidRDefault="00873F9D" w:rsidP="00D671A9">
      <w:pPr>
        <w:pStyle w:val="Alert"/>
        <w:rPr>
          <w:lang w:eastAsia="ja-JP"/>
        </w:rPr>
      </w:pPr>
      <w:r w:rsidRPr="00873F9D">
        <w:rPr>
          <w:lang w:eastAsia="ja-JP"/>
        </w:rPr>
        <w:t>The process of creating this virtual environment requires a device to connect to the Internet.</w:t>
      </w:r>
    </w:p>
    <w:p w14:paraId="3A6CEF35" w14:textId="18C7BB95" w:rsidR="00D671A9" w:rsidRDefault="00071D2E" w:rsidP="00C86083">
      <w:pPr>
        <w:pStyle w:val="TaskDetail"/>
        <w:rPr>
          <w:lang w:eastAsia="ja-JP"/>
        </w:rPr>
      </w:pPr>
      <w:r w:rsidRPr="00071D2E">
        <w:rPr>
          <w:lang w:eastAsia="ja-JP"/>
        </w:rPr>
        <w:t>If you wait a while, the virtual environment is completed</w:t>
      </w:r>
      <w:r w:rsidR="00D35394">
        <w:rPr>
          <w:lang w:eastAsia="ja-JP"/>
        </w:rPr>
        <w:t>,</w:t>
      </w:r>
      <w:r w:rsidRPr="00071D2E">
        <w:rPr>
          <w:lang w:eastAsia="ja-JP"/>
        </w:rPr>
        <w:t xml:space="preserve"> and you see how the virtual environment is being used.</w:t>
      </w:r>
    </w:p>
    <w:p w14:paraId="00219628" w14:textId="77777777" w:rsidR="009B3AFD" w:rsidRPr="006755F2" w:rsidRDefault="00617376" w:rsidP="00C86083">
      <w:pPr>
        <w:pStyle w:val="TaskDetail"/>
        <w:numPr>
          <w:ilvl w:val="0"/>
          <w:numId w:val="0"/>
        </w:numPr>
        <w:ind w:left="1080"/>
        <w:rPr>
          <w:lang w:eastAsia="ja-JP"/>
        </w:rPr>
      </w:pPr>
      <w:r>
        <w:rPr>
          <w:noProof/>
        </w:rPr>
        <w:drawing>
          <wp:inline distT="0" distB="0" distL="0" distR="0" wp14:anchorId="25D8F10B" wp14:editId="0EA3F250">
            <wp:extent cx="4973476" cy="2310328"/>
            <wp:effectExtent l="19050" t="19050" r="17780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9069" cy="23175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8A1E1A" w14:textId="77777777" w:rsidR="006755F2" w:rsidRDefault="00EF5944" w:rsidP="00C86083">
      <w:pPr>
        <w:pStyle w:val="TaskName"/>
        <w:numPr>
          <w:ilvl w:val="0"/>
          <w:numId w:val="8"/>
        </w:numPr>
      </w:pPr>
      <w:r>
        <w:t>Activate</w:t>
      </w:r>
      <w:r w:rsidRPr="00EF5944">
        <w:t xml:space="preserve"> Virtual Environment</w:t>
      </w:r>
    </w:p>
    <w:p w14:paraId="04B18D50" w14:textId="716FC62F" w:rsidR="000112DF" w:rsidRDefault="00B25DA5" w:rsidP="00C86083">
      <w:pPr>
        <w:pStyle w:val="TaskDetail"/>
        <w:numPr>
          <w:ilvl w:val="0"/>
          <w:numId w:val="27"/>
        </w:numPr>
      </w:pPr>
      <w:r w:rsidRPr="00B25DA5">
        <w:t>The virtual environment is not available when you install it. To take advantage of the target virtual environment, you must activate it before you can use it.</w:t>
      </w:r>
      <w:r w:rsidR="000112DF" w:rsidRPr="000C6FCC">
        <w:t xml:space="preserve"> </w:t>
      </w:r>
      <w:r w:rsidR="000112DF" w:rsidRPr="005F2A5B">
        <w:t xml:space="preserve">Type the following command in Anaconda Prompt, and then </w:t>
      </w:r>
      <w:r w:rsidR="000112DF">
        <w:t>hit</w:t>
      </w:r>
      <w:r w:rsidR="00D35394">
        <w:t xml:space="preserve"> the</w:t>
      </w:r>
      <w:r w:rsidR="000112DF" w:rsidRPr="005F2A5B">
        <w:t xml:space="preserve"> </w:t>
      </w:r>
      <w:r w:rsidR="000112DF" w:rsidRPr="00C86083">
        <w:rPr>
          <w:b/>
        </w:rPr>
        <w:t>E</w:t>
      </w:r>
      <w:r w:rsidR="00D35394" w:rsidRPr="00C86083">
        <w:rPr>
          <w:b/>
        </w:rPr>
        <w:t>nter</w:t>
      </w:r>
      <w:r w:rsidR="000112DF">
        <w:t xml:space="preserve"> key</w:t>
      </w:r>
      <w:r w:rsidR="000112DF" w:rsidRPr="005F2A5B">
        <w:t>:</w:t>
      </w:r>
    </w:p>
    <w:p w14:paraId="2A86EAF7" w14:textId="77777777" w:rsidR="000112DF" w:rsidRDefault="000115A6" w:rsidP="000112DF">
      <w:pPr>
        <w:pStyle w:val="Code"/>
        <w:rPr>
          <w:lang w:eastAsia="ja-JP"/>
        </w:rPr>
      </w:pPr>
      <w:r>
        <w:rPr>
          <w:lang w:eastAsia="ja-JP"/>
        </w:rPr>
        <w:t>activate</w:t>
      </w:r>
      <w:r w:rsidR="000112DF">
        <w:rPr>
          <w:lang w:eastAsia="ja-JP"/>
        </w:rPr>
        <w:t xml:space="preserve"> lab01</w:t>
      </w:r>
    </w:p>
    <w:p w14:paraId="14F0C25A" w14:textId="77777777" w:rsidR="006755F2" w:rsidRDefault="00642F46" w:rsidP="00C86083">
      <w:pPr>
        <w:pStyle w:val="TaskDetail"/>
      </w:pPr>
      <w:r w:rsidRPr="00642F46">
        <w:t>When the command completes, the notation in Anaconda prompt is changed.</w:t>
      </w:r>
    </w:p>
    <w:p w14:paraId="735CA825" w14:textId="77777777" w:rsidR="000112DF" w:rsidRPr="006755F2" w:rsidRDefault="008D4AEC" w:rsidP="00C86083">
      <w:pPr>
        <w:pStyle w:val="TaskDetail"/>
        <w:numPr>
          <w:ilvl w:val="0"/>
          <w:numId w:val="0"/>
        </w:numPr>
        <w:ind w:left="1080"/>
      </w:pPr>
      <w:r>
        <w:rPr>
          <w:noProof/>
        </w:rPr>
        <mc:AlternateContent>
          <mc:Choice Requires="wpg">
            <w:drawing>
              <wp:inline distT="0" distB="0" distL="0" distR="0" wp14:anchorId="4293AD32" wp14:editId="3668319A">
                <wp:extent cx="3076575" cy="1004570"/>
                <wp:effectExtent l="19050" t="0" r="9525" b="5080"/>
                <wp:docPr id="35" name="グループ化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6575" cy="1004570"/>
                          <a:chOff x="0" y="0"/>
                          <a:chExt cx="3076575" cy="1004570"/>
                        </a:xfrm>
                      </wpg:grpSpPr>
                      <pic:pic xmlns:pic="http://schemas.openxmlformats.org/drawingml/2006/picture">
                        <pic:nvPicPr>
                          <pic:cNvPr id="17" name="図 1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" y="0"/>
                            <a:ext cx="3048000" cy="1004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正方形/長方形 34"/>
                        <wps:cNvSpPr/>
                        <wps:spPr>
                          <a:xfrm>
                            <a:off x="0" y="26670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F05254" id="グループ化 35" o:spid="_x0000_s1026" style="width:242.25pt;height:79.1pt;mso-position-horizontal-relative:char;mso-position-vertical-relative:line" coordsize="30765,10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">
                <v:shape id="図 17" o:spid="_x0000_s1027" type="#_x0000_t75" style="position:absolute;left:285;width:30480;height:10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">
                  <v:imagedata r:id="rId23" o:title=""/>
                </v:shape>
                <v:rect id="正方形/長方形 34" o:spid="_x0000_s1028" style="position:absolute;top:2667;width:5334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" filled="f" strokecolor="#c0504d [3205]" strokeweight="2.25pt">
                  <v:stroke joinstyle="round"/>
                </v:rect>
                <w10:anchorlock/>
              </v:group>
            </w:pict>
          </mc:Fallback>
        </mc:AlternateContent>
      </w:r>
    </w:p>
    <w:p w14:paraId="44AB8F26" w14:textId="77777777" w:rsidR="006755F2" w:rsidRDefault="00F516D5" w:rsidP="00C86083">
      <w:pPr>
        <w:pStyle w:val="TaskName"/>
        <w:numPr>
          <w:ilvl w:val="0"/>
          <w:numId w:val="8"/>
        </w:numPr>
      </w:pPr>
      <w:r w:rsidRPr="005F2A5B">
        <w:t xml:space="preserve">Check the </w:t>
      </w:r>
      <w:r w:rsidR="002241EF">
        <w:t xml:space="preserve">new </w:t>
      </w:r>
      <w:r w:rsidRPr="005F2A5B">
        <w:t>environment</w:t>
      </w:r>
    </w:p>
    <w:p w14:paraId="049F7A74" w14:textId="004B331A" w:rsidR="00CF2483" w:rsidRDefault="002241EF" w:rsidP="00C86083">
      <w:pPr>
        <w:pStyle w:val="TaskDetail"/>
        <w:numPr>
          <w:ilvl w:val="0"/>
          <w:numId w:val="28"/>
        </w:numPr>
      </w:pPr>
      <w:r w:rsidRPr="002241EF">
        <w:t>Try to see the Python version in the new environment.</w:t>
      </w:r>
      <w:r w:rsidR="00CF2483" w:rsidRPr="00CF2483">
        <w:t xml:space="preserve"> </w:t>
      </w:r>
      <w:r w:rsidR="00CF2483" w:rsidRPr="005F2A5B">
        <w:t xml:space="preserve">Type the following command in Anaconda Prompt, and then </w:t>
      </w:r>
      <w:r w:rsidR="00CF2483">
        <w:t>hit</w:t>
      </w:r>
      <w:r w:rsidR="00D35394">
        <w:t xml:space="preserve"> the</w:t>
      </w:r>
      <w:r w:rsidR="00CF2483" w:rsidRPr="005F2A5B">
        <w:t xml:space="preserve"> </w:t>
      </w:r>
      <w:r w:rsidR="00CF2483" w:rsidRPr="00C86083">
        <w:rPr>
          <w:b/>
        </w:rPr>
        <w:t>E</w:t>
      </w:r>
      <w:r w:rsidR="00D35394" w:rsidRPr="00C86083">
        <w:rPr>
          <w:b/>
        </w:rPr>
        <w:t>nter</w:t>
      </w:r>
      <w:r w:rsidR="00CF2483">
        <w:t xml:space="preserve"> key</w:t>
      </w:r>
      <w:r w:rsidR="00CF2483" w:rsidRPr="005F2A5B">
        <w:t>:</w:t>
      </w:r>
    </w:p>
    <w:p w14:paraId="752958DA" w14:textId="77777777" w:rsidR="00CF2483" w:rsidRDefault="00CF2483" w:rsidP="00CF2483">
      <w:pPr>
        <w:pStyle w:val="Code"/>
        <w:rPr>
          <w:lang w:eastAsia="ja-JP"/>
        </w:rPr>
      </w:pPr>
      <w:r>
        <w:rPr>
          <w:rFonts w:hint="eastAsia"/>
          <w:lang w:eastAsia="ja-JP"/>
        </w:rPr>
        <w:t>P</w:t>
      </w:r>
      <w:r>
        <w:rPr>
          <w:lang w:eastAsia="ja-JP"/>
        </w:rPr>
        <w:t>ython.exe</w:t>
      </w:r>
    </w:p>
    <w:p w14:paraId="4E42A38C" w14:textId="77777777" w:rsidR="00CF2483" w:rsidRDefault="00CF2483" w:rsidP="00C86083">
      <w:pPr>
        <w:pStyle w:val="TaskDetail"/>
        <w:rPr>
          <w:lang w:eastAsia="ja-JP"/>
        </w:rPr>
      </w:pPr>
      <w:r w:rsidRPr="00893512">
        <w:rPr>
          <w:lang w:eastAsia="ja-JP"/>
        </w:rPr>
        <w:t>When Python starts, you can check the version.</w:t>
      </w:r>
      <w:r w:rsidR="004335FF" w:rsidRPr="004335FF">
        <w:t xml:space="preserve"> </w:t>
      </w:r>
      <w:r w:rsidR="004335FF" w:rsidRPr="004335FF">
        <w:rPr>
          <w:lang w:eastAsia="ja-JP"/>
        </w:rPr>
        <w:t>You can see that version 3.</w:t>
      </w:r>
      <w:r w:rsidR="00C031CD">
        <w:rPr>
          <w:lang w:eastAsia="ja-JP"/>
        </w:rPr>
        <w:t>7</w:t>
      </w:r>
      <w:r w:rsidR="004335FF" w:rsidRPr="004335FF">
        <w:rPr>
          <w:lang w:eastAsia="ja-JP"/>
        </w:rPr>
        <w:t xml:space="preserve"> of Python is running</w:t>
      </w:r>
      <w:r w:rsidR="00983619">
        <w:rPr>
          <w:lang w:eastAsia="ja-JP"/>
        </w:rPr>
        <w:t xml:space="preserve"> though the base version is 3.</w:t>
      </w:r>
      <w:r w:rsidR="00C031CD">
        <w:rPr>
          <w:lang w:eastAsia="ja-JP"/>
        </w:rPr>
        <w:t>6</w:t>
      </w:r>
      <w:r w:rsidR="00983619">
        <w:rPr>
          <w:lang w:eastAsia="ja-JP"/>
        </w:rPr>
        <w:t>.</w:t>
      </w:r>
    </w:p>
    <w:p w14:paraId="6D89118A" w14:textId="77777777" w:rsidR="00CF2483" w:rsidRDefault="001C0B7B" w:rsidP="00C86083">
      <w:pPr>
        <w:pStyle w:val="TaskDetail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5643C400" wp14:editId="00C312CA">
            <wp:extent cx="5298141" cy="830382"/>
            <wp:effectExtent l="19050" t="19050" r="17145" b="273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0672" cy="8354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72D99D" w14:textId="77777777" w:rsidR="00E34C14" w:rsidRPr="006755F2" w:rsidRDefault="00E34C14" w:rsidP="00C86083">
      <w:pPr>
        <w:pStyle w:val="TaskDetail"/>
      </w:pPr>
      <w:r w:rsidRPr="00E45AB2">
        <w:t xml:space="preserve">After checking the Python version, enter </w:t>
      </w:r>
      <w:r w:rsidR="00220B56">
        <w:rPr>
          <w:b/>
        </w:rPr>
        <w:t>qu</w:t>
      </w:r>
      <w:r w:rsidR="00BA1E0C">
        <w:rPr>
          <w:b/>
        </w:rPr>
        <w:t>it()</w:t>
      </w:r>
      <w:r w:rsidRPr="00E45AB2">
        <w:t xml:space="preserve"> in Anaconda Prompt and exit Python.</w:t>
      </w:r>
    </w:p>
    <w:p w14:paraId="571326E3" w14:textId="77777777" w:rsidR="006755F2" w:rsidRDefault="0090493B" w:rsidP="00C86083">
      <w:pPr>
        <w:pStyle w:val="TaskName"/>
        <w:numPr>
          <w:ilvl w:val="0"/>
          <w:numId w:val="8"/>
        </w:numPr>
      </w:pPr>
      <w:r>
        <w:t>Deactivate Virtual Environment</w:t>
      </w:r>
    </w:p>
    <w:p w14:paraId="14C7BDEA" w14:textId="7E6E38BF" w:rsidR="007D459C" w:rsidRDefault="0033322F" w:rsidP="00C86083">
      <w:pPr>
        <w:pStyle w:val="TaskDetail"/>
      </w:pPr>
      <w:r w:rsidRPr="0033322F">
        <w:t>If you want to revert to the virtual environment you switched to, run deactivate.</w:t>
      </w:r>
      <w:r w:rsidR="007D459C" w:rsidRPr="007D459C">
        <w:t xml:space="preserve"> </w:t>
      </w:r>
      <w:r w:rsidR="007D459C" w:rsidRPr="005F2A5B">
        <w:t xml:space="preserve">Type the following command in Anaconda Prompt, and then </w:t>
      </w:r>
      <w:r w:rsidR="007D459C">
        <w:t>hit</w:t>
      </w:r>
      <w:r w:rsidR="007D459C" w:rsidRPr="005F2A5B">
        <w:t xml:space="preserve"> </w:t>
      </w:r>
      <w:r w:rsidR="00C86083">
        <w:t>the</w:t>
      </w:r>
      <w:r w:rsidR="00C86083" w:rsidRPr="005F2A5B">
        <w:t xml:space="preserve"> </w:t>
      </w:r>
      <w:r w:rsidR="00C86083" w:rsidRPr="00D35394">
        <w:rPr>
          <w:b/>
        </w:rPr>
        <w:t>E</w:t>
      </w:r>
      <w:r w:rsidR="00C86083">
        <w:rPr>
          <w:b/>
        </w:rPr>
        <w:t>nter</w:t>
      </w:r>
      <w:r w:rsidR="007D459C">
        <w:t xml:space="preserve"> key</w:t>
      </w:r>
      <w:r w:rsidR="007D459C" w:rsidRPr="005F2A5B">
        <w:t>:</w:t>
      </w:r>
    </w:p>
    <w:p w14:paraId="4DCD7F9E" w14:textId="77777777" w:rsidR="007D459C" w:rsidRDefault="007D459C" w:rsidP="007D459C">
      <w:pPr>
        <w:pStyle w:val="Code"/>
        <w:rPr>
          <w:lang w:eastAsia="ja-JP"/>
        </w:rPr>
      </w:pPr>
      <w:r>
        <w:rPr>
          <w:lang w:eastAsia="ja-JP"/>
        </w:rPr>
        <w:t>deactivate</w:t>
      </w:r>
    </w:p>
    <w:p w14:paraId="5FA5A06C" w14:textId="100CA716" w:rsidR="006755F2" w:rsidRDefault="00985D5B" w:rsidP="00C86083">
      <w:pPr>
        <w:pStyle w:val="TaskDetail"/>
      </w:pPr>
      <w:r w:rsidRPr="00985D5B">
        <w:t xml:space="preserve">You </w:t>
      </w:r>
      <w:r w:rsidR="00FA28B8">
        <w:t xml:space="preserve">will be reverted back to </w:t>
      </w:r>
      <w:r w:rsidR="00C86083">
        <w:t xml:space="preserve">the </w:t>
      </w:r>
      <w:r w:rsidR="00FA28B8">
        <w:t xml:space="preserve">base environment. </w:t>
      </w:r>
    </w:p>
    <w:p w14:paraId="700828C5" w14:textId="77777777" w:rsidR="00C5166C" w:rsidRPr="006755F2" w:rsidRDefault="00C5166C" w:rsidP="00C86083">
      <w:pPr>
        <w:pStyle w:val="TaskDetail"/>
        <w:numPr>
          <w:ilvl w:val="0"/>
          <w:numId w:val="0"/>
        </w:numPr>
        <w:ind w:left="1080"/>
      </w:pPr>
      <w:r>
        <w:rPr>
          <w:noProof/>
        </w:rPr>
        <mc:AlternateContent>
          <mc:Choice Requires="wpg">
            <w:drawing>
              <wp:inline distT="0" distB="0" distL="0" distR="0" wp14:anchorId="56B47A3E" wp14:editId="64C27277">
                <wp:extent cx="3346450" cy="1009650"/>
                <wp:effectExtent l="19050" t="0" r="6350" b="0"/>
                <wp:docPr id="37" name="グループ化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6450" cy="1009650"/>
                          <a:chOff x="0" y="0"/>
                          <a:chExt cx="3346450" cy="1009650"/>
                        </a:xfrm>
                      </wpg:grpSpPr>
                      <pic:pic xmlns:pic="http://schemas.openxmlformats.org/drawingml/2006/picture">
                        <pic:nvPicPr>
                          <pic:cNvPr id="19" name="図 19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" y="0"/>
                            <a:ext cx="3317875" cy="1009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正方形/長方形 36"/>
                        <wps:cNvSpPr/>
                        <wps:spPr>
                          <a:xfrm>
                            <a:off x="0" y="276225"/>
                            <a:ext cx="476250" cy="514350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4D73E7" id="グループ化 37" o:spid="_x0000_s1026" style="width:263.5pt;height:79.5pt;mso-position-horizontal-relative:char;mso-position-vertical-relative:line" coordsize="33464,10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">
                <v:shape id="図 19" o:spid="_x0000_s1027" type="#_x0000_t75" style="position:absolute;left:285;width:33179;height:10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">
                  <v:imagedata r:id="rId26" o:title=""/>
                </v:shape>
                <v:rect id="正方形/長方形 36" o:spid="_x0000_s1028" style="position:absolute;top:2762;width:4762;height:5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" filled="f" strokecolor="#c0504d [3205]" strokeweight="2.25pt">
                  <v:stroke joinstyle="round"/>
                </v:rect>
                <w10:anchorlock/>
              </v:group>
            </w:pict>
          </mc:Fallback>
        </mc:AlternateContent>
      </w:r>
    </w:p>
    <w:p w14:paraId="04111018" w14:textId="77777777" w:rsidR="006755F2" w:rsidRDefault="00771B92" w:rsidP="00C86083">
      <w:pPr>
        <w:pStyle w:val="TaskName"/>
        <w:numPr>
          <w:ilvl w:val="0"/>
          <w:numId w:val="8"/>
        </w:numPr>
      </w:pPr>
      <w:r w:rsidRPr="00771B92">
        <w:t>View a list of virtual environments</w:t>
      </w:r>
    </w:p>
    <w:p w14:paraId="1DA32C62" w14:textId="77777777" w:rsidR="008940B3" w:rsidRDefault="00E41B30" w:rsidP="00C86083">
      <w:pPr>
        <w:pStyle w:val="TaskDetail"/>
        <w:numPr>
          <w:ilvl w:val="0"/>
          <w:numId w:val="29"/>
        </w:numPr>
      </w:pPr>
      <w:r w:rsidRPr="00E41B30">
        <w:t xml:space="preserve">You typically switch between the packages you </w:t>
      </w:r>
      <w:r>
        <w:t xml:space="preserve">want to </w:t>
      </w:r>
      <w:r w:rsidRPr="00E41B30">
        <w:t>use and the projects that you are responsible for. Therefore, you might want to see what virtual environments exist on your device.</w:t>
      </w:r>
      <w:r w:rsidR="008940B3" w:rsidRPr="008940B3">
        <w:t xml:space="preserve"> </w:t>
      </w:r>
    </w:p>
    <w:p w14:paraId="17EA5FE7" w14:textId="55195465" w:rsidR="008940B3" w:rsidRDefault="008A6167" w:rsidP="00C86083">
      <w:pPr>
        <w:pStyle w:val="TaskDetail"/>
      </w:pPr>
      <w:r w:rsidRPr="008A6167">
        <w:t>Before you list virtual environments, add another virtual environment.</w:t>
      </w:r>
      <w:r w:rsidR="00AC1979">
        <w:t xml:space="preserve"> </w:t>
      </w:r>
      <w:r w:rsidR="008940B3" w:rsidRPr="005F2A5B">
        <w:t xml:space="preserve">Type the following command in Anaconda Prompt, and then </w:t>
      </w:r>
      <w:r w:rsidR="008940B3">
        <w:t>hit</w:t>
      </w:r>
      <w:r w:rsidR="008940B3" w:rsidRPr="005F2A5B">
        <w:t xml:space="preserve"> </w:t>
      </w:r>
      <w:r w:rsidR="00C86083">
        <w:t>the</w:t>
      </w:r>
      <w:r w:rsidR="00C86083" w:rsidRPr="005F2A5B">
        <w:t xml:space="preserve"> </w:t>
      </w:r>
      <w:r w:rsidR="00C86083" w:rsidRPr="00D35394">
        <w:rPr>
          <w:b/>
        </w:rPr>
        <w:t>E</w:t>
      </w:r>
      <w:r w:rsidR="00C86083">
        <w:rPr>
          <w:b/>
        </w:rPr>
        <w:t>nter</w:t>
      </w:r>
      <w:r w:rsidR="008940B3">
        <w:t xml:space="preserve"> key</w:t>
      </w:r>
      <w:r w:rsidR="008940B3" w:rsidRPr="005F2A5B">
        <w:t>:</w:t>
      </w:r>
    </w:p>
    <w:p w14:paraId="156DF285" w14:textId="77777777" w:rsidR="008940B3" w:rsidRDefault="008940B3" w:rsidP="008940B3">
      <w:pPr>
        <w:pStyle w:val="Code"/>
        <w:rPr>
          <w:lang w:eastAsia="ja-JP"/>
        </w:rPr>
      </w:pPr>
      <w:r>
        <w:rPr>
          <w:lang w:eastAsia="ja-JP"/>
        </w:rPr>
        <w:t xml:space="preserve">conda </w:t>
      </w:r>
      <w:r w:rsidR="00AC1979">
        <w:rPr>
          <w:lang w:eastAsia="ja-JP"/>
        </w:rPr>
        <w:t>create -n test01</w:t>
      </w:r>
    </w:p>
    <w:p w14:paraId="35FD8460" w14:textId="5365AF3B" w:rsidR="008940B3" w:rsidRDefault="00C62490" w:rsidP="00C86083">
      <w:pPr>
        <w:pStyle w:val="TaskDetail"/>
      </w:pPr>
      <w:r w:rsidRPr="00C62490">
        <w:t xml:space="preserve">No Python version is specified </w:t>
      </w:r>
      <w:r w:rsidR="00864015">
        <w:t>while creating test01 virtual environment</w:t>
      </w:r>
      <w:r w:rsidR="008940B3" w:rsidRPr="00985D5B">
        <w:t>.</w:t>
      </w:r>
    </w:p>
    <w:p w14:paraId="59CC2938" w14:textId="77777777" w:rsidR="006755F2" w:rsidRDefault="00C2229F" w:rsidP="00C86083">
      <w:pPr>
        <w:pStyle w:val="TaskDetail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12AE31A6" wp14:editId="3FB36ECB">
            <wp:extent cx="3890164" cy="1605107"/>
            <wp:effectExtent l="0" t="0" r="0" b="0"/>
            <wp:docPr id="691" name="Picture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6449" cy="162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3B17" w14:textId="0DDEDEC9" w:rsidR="009A2AB5" w:rsidRPr="006755F2" w:rsidRDefault="00756B6B" w:rsidP="00C86083">
      <w:pPr>
        <w:pStyle w:val="TaskDetail"/>
      </w:pPr>
      <w:r w:rsidRPr="00753E87">
        <w:rPr>
          <w:lang w:eastAsia="ja-JP"/>
        </w:rPr>
        <w:t>You will be prompted to confirm that you want to continue with the installation, so type</w:t>
      </w:r>
      <w:r w:rsidR="00C86083">
        <w:rPr>
          <w:lang w:eastAsia="ja-JP"/>
        </w:rPr>
        <w:t xml:space="preserve"> in</w:t>
      </w:r>
      <w:r w:rsidRPr="00753E87">
        <w:rPr>
          <w:lang w:eastAsia="ja-JP"/>
        </w:rPr>
        <w:t xml:space="preserve"> </w:t>
      </w:r>
      <w:r w:rsidRPr="002543F3">
        <w:rPr>
          <w:b/>
          <w:lang w:eastAsia="ja-JP"/>
        </w:rPr>
        <w:t>y</w:t>
      </w:r>
      <w:r w:rsidRPr="00753E87">
        <w:rPr>
          <w:lang w:eastAsia="ja-JP"/>
        </w:rPr>
        <w:t>.</w:t>
      </w:r>
    </w:p>
    <w:p w14:paraId="6F258A7D" w14:textId="650FCE0E" w:rsidR="007D3F23" w:rsidRDefault="00920D1B" w:rsidP="00C86083">
      <w:pPr>
        <w:pStyle w:val="TaskDetail"/>
      </w:pPr>
      <w:r w:rsidRPr="00920D1B">
        <w:t>Now you have a total of three virtual environments on the device you are using.</w:t>
      </w:r>
      <w:r w:rsidR="007D3F23" w:rsidRPr="007D3F23">
        <w:t xml:space="preserve"> </w:t>
      </w:r>
      <w:r w:rsidR="007D3F23">
        <w:t>L</w:t>
      </w:r>
      <w:r w:rsidR="007D3F23" w:rsidRPr="007D3F23">
        <w:t>et's try to list the virtual environment.</w:t>
      </w:r>
      <w:r w:rsidR="007D3F23">
        <w:t xml:space="preserve"> </w:t>
      </w:r>
      <w:r w:rsidR="007D3F23" w:rsidRPr="005F2A5B">
        <w:t xml:space="preserve">Type the following command in Anaconda Prompt, and then </w:t>
      </w:r>
      <w:r w:rsidR="007D3F23">
        <w:t>hit</w:t>
      </w:r>
      <w:r w:rsidR="007D3F23" w:rsidRPr="005F2A5B">
        <w:t xml:space="preserve"> </w:t>
      </w:r>
      <w:r w:rsidR="00C86083">
        <w:t>the</w:t>
      </w:r>
      <w:r w:rsidR="00C86083" w:rsidRPr="005F2A5B">
        <w:t xml:space="preserve"> </w:t>
      </w:r>
      <w:r w:rsidR="00C86083" w:rsidRPr="00D35394">
        <w:rPr>
          <w:b/>
        </w:rPr>
        <w:t>E</w:t>
      </w:r>
      <w:r w:rsidR="00C86083">
        <w:rPr>
          <w:b/>
        </w:rPr>
        <w:t>nter</w:t>
      </w:r>
      <w:r w:rsidR="007D3F23">
        <w:t xml:space="preserve"> key</w:t>
      </w:r>
      <w:r w:rsidR="007D3F23" w:rsidRPr="005F2A5B">
        <w:t>:</w:t>
      </w:r>
    </w:p>
    <w:p w14:paraId="0E3ED2E7" w14:textId="77777777" w:rsidR="007D3F23" w:rsidRDefault="007D3F23" w:rsidP="007D3F23">
      <w:pPr>
        <w:pStyle w:val="Code"/>
        <w:rPr>
          <w:lang w:eastAsia="ja-JP"/>
        </w:rPr>
      </w:pPr>
      <w:r>
        <w:rPr>
          <w:lang w:eastAsia="ja-JP"/>
        </w:rPr>
        <w:t xml:space="preserve">conda </w:t>
      </w:r>
      <w:r w:rsidR="002E1D31">
        <w:rPr>
          <w:lang w:eastAsia="ja-JP"/>
        </w:rPr>
        <w:t xml:space="preserve">env </w:t>
      </w:r>
      <w:r>
        <w:rPr>
          <w:lang w:eastAsia="ja-JP"/>
        </w:rPr>
        <w:t>list</w:t>
      </w:r>
    </w:p>
    <w:p w14:paraId="1B2D9434" w14:textId="77777777" w:rsidR="00361DAA" w:rsidRDefault="00721F15" w:rsidP="00C86083">
      <w:pPr>
        <w:pStyle w:val="TaskDetail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61AE3224" wp14:editId="72C68B75">
            <wp:extent cx="4391025" cy="1394713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4927" cy="139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4FC7" w14:textId="77777777" w:rsidR="000F5B1E" w:rsidRDefault="00662D30" w:rsidP="00C86083">
      <w:pPr>
        <w:pStyle w:val="TaskName"/>
        <w:numPr>
          <w:ilvl w:val="0"/>
          <w:numId w:val="8"/>
        </w:numPr>
      </w:pPr>
      <w:r w:rsidRPr="00662D30">
        <w:t>Delete Virtual Environment</w:t>
      </w:r>
    </w:p>
    <w:p w14:paraId="67506AAB" w14:textId="40A15ADE" w:rsidR="00FA3EBD" w:rsidRDefault="0069598A" w:rsidP="00066008">
      <w:pPr>
        <w:pStyle w:val="TaskDetail"/>
        <w:numPr>
          <w:ilvl w:val="0"/>
          <w:numId w:val="32"/>
        </w:numPr>
      </w:pPr>
      <w:r w:rsidRPr="0069598A">
        <w:t>You may want to delete the virtual environment as the project ends or the POC ends.</w:t>
      </w:r>
      <w:r w:rsidR="00FA3EBD">
        <w:t xml:space="preserve"> </w:t>
      </w:r>
      <w:r w:rsidR="00FA3EBD" w:rsidRPr="005F2A5B">
        <w:t xml:space="preserve">Type the following command in Anaconda Prompt, and then </w:t>
      </w:r>
      <w:r w:rsidR="00FA3EBD">
        <w:t>hit</w:t>
      </w:r>
      <w:r w:rsidR="00FA3EBD" w:rsidRPr="005F2A5B">
        <w:t xml:space="preserve"> </w:t>
      </w:r>
      <w:r w:rsidR="00C86083">
        <w:t>the</w:t>
      </w:r>
      <w:r w:rsidR="00C86083" w:rsidRPr="005F2A5B">
        <w:t xml:space="preserve"> </w:t>
      </w:r>
      <w:r w:rsidR="00C86083" w:rsidRPr="00066008">
        <w:rPr>
          <w:b/>
        </w:rPr>
        <w:t>Enter</w:t>
      </w:r>
      <w:r w:rsidR="00C86083">
        <w:t xml:space="preserve"> </w:t>
      </w:r>
      <w:r w:rsidR="00FA3EBD">
        <w:t>key</w:t>
      </w:r>
      <w:r w:rsidR="00FA3EBD" w:rsidRPr="005F2A5B">
        <w:t>:</w:t>
      </w:r>
    </w:p>
    <w:p w14:paraId="1319191C" w14:textId="77777777" w:rsidR="00FA3EBD" w:rsidRDefault="00FA3EBD" w:rsidP="00FA3EBD">
      <w:pPr>
        <w:pStyle w:val="Code"/>
        <w:rPr>
          <w:lang w:eastAsia="ja-JP"/>
        </w:rPr>
      </w:pPr>
      <w:r>
        <w:rPr>
          <w:lang w:eastAsia="ja-JP"/>
        </w:rPr>
        <w:t xml:space="preserve">conda </w:t>
      </w:r>
      <w:r w:rsidR="000F3EED">
        <w:rPr>
          <w:lang w:eastAsia="ja-JP"/>
        </w:rPr>
        <w:t>env</w:t>
      </w:r>
      <w:r>
        <w:rPr>
          <w:lang w:eastAsia="ja-JP"/>
        </w:rPr>
        <w:t xml:space="preserve"> </w:t>
      </w:r>
      <w:r w:rsidR="000F3EED">
        <w:rPr>
          <w:lang w:eastAsia="ja-JP"/>
        </w:rPr>
        <w:t xml:space="preserve">remove </w:t>
      </w:r>
      <w:r>
        <w:rPr>
          <w:lang w:eastAsia="ja-JP"/>
        </w:rPr>
        <w:t>-n test01</w:t>
      </w:r>
    </w:p>
    <w:p w14:paraId="44E50BBB" w14:textId="77777777" w:rsidR="00FA3EBD" w:rsidRDefault="00E3771B" w:rsidP="00C86083">
      <w:pPr>
        <w:pStyle w:val="TaskDetail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45E0F56C" wp14:editId="62341C0E">
            <wp:extent cx="4366727" cy="1828800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0981" cy="183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0F47" w14:textId="684B477D" w:rsidR="00066008" w:rsidRDefault="004E1F08" w:rsidP="00066008">
      <w:pPr>
        <w:pStyle w:val="TaskDetail"/>
        <w:numPr>
          <w:ilvl w:val="0"/>
          <w:numId w:val="32"/>
        </w:numPr>
      </w:pPr>
      <w:r w:rsidRPr="00753E87">
        <w:rPr>
          <w:lang w:eastAsia="ja-JP"/>
        </w:rPr>
        <w:t xml:space="preserve">You will be prompted to confirm that you want to continue with the installation, so type </w:t>
      </w:r>
      <w:r w:rsidRPr="002543F3">
        <w:rPr>
          <w:b/>
          <w:lang w:eastAsia="ja-JP"/>
        </w:rPr>
        <w:t>y</w:t>
      </w:r>
      <w:r w:rsidRPr="00753E87">
        <w:rPr>
          <w:lang w:eastAsia="ja-JP"/>
        </w:rPr>
        <w:t>.</w:t>
      </w:r>
      <w:r w:rsidR="00066008" w:rsidRPr="00066008">
        <w:t xml:space="preserve"> </w:t>
      </w:r>
    </w:p>
    <w:p w14:paraId="713A3647" w14:textId="77777777" w:rsidR="004E1F08" w:rsidRDefault="00F94956" w:rsidP="00D4787E">
      <w:pPr>
        <w:pStyle w:val="Alert"/>
        <w:rPr>
          <w:lang w:eastAsia="ja-JP"/>
        </w:rPr>
      </w:pPr>
      <w:r w:rsidRPr="00F94956">
        <w:rPr>
          <w:lang w:eastAsia="ja-JP"/>
        </w:rPr>
        <w:t xml:space="preserve">If you have </w:t>
      </w:r>
      <w:r>
        <w:rPr>
          <w:lang w:eastAsia="ja-JP"/>
        </w:rPr>
        <w:t>activated</w:t>
      </w:r>
      <w:r w:rsidRPr="00F94956">
        <w:rPr>
          <w:lang w:eastAsia="ja-JP"/>
        </w:rPr>
        <w:t xml:space="preserve"> the environment you want to delete, the delete operation will fail. Please run deactivate before deleting.</w:t>
      </w:r>
    </w:p>
    <w:p w14:paraId="61413F12" w14:textId="2DC0BC7A" w:rsidR="004135A4" w:rsidRDefault="004135A4" w:rsidP="00C86083">
      <w:pPr>
        <w:pStyle w:val="TaskDetail"/>
      </w:pPr>
      <w:r w:rsidRPr="004135A4">
        <w:t>Confirm that the deletion was possible.</w:t>
      </w:r>
      <w:r>
        <w:t xml:space="preserve"> </w:t>
      </w:r>
      <w:r w:rsidRPr="005F2A5B">
        <w:t xml:space="preserve">Type the following command in Anaconda Prompt, and then </w:t>
      </w:r>
      <w:r>
        <w:t>hit</w:t>
      </w:r>
      <w:r w:rsidRPr="005F2A5B">
        <w:t xml:space="preserve"> </w:t>
      </w:r>
      <w:r w:rsidR="00C86083">
        <w:t>the</w:t>
      </w:r>
      <w:r w:rsidR="00C86083" w:rsidRPr="005F2A5B">
        <w:t xml:space="preserve"> </w:t>
      </w:r>
      <w:r w:rsidR="00C86083" w:rsidRPr="00D35394">
        <w:rPr>
          <w:b/>
        </w:rPr>
        <w:t>E</w:t>
      </w:r>
      <w:r w:rsidR="00C86083">
        <w:rPr>
          <w:b/>
        </w:rPr>
        <w:t>nter</w:t>
      </w:r>
      <w:r w:rsidR="00C86083">
        <w:t xml:space="preserve"> </w:t>
      </w:r>
      <w:r>
        <w:t>key</w:t>
      </w:r>
      <w:r w:rsidRPr="005F2A5B">
        <w:t>:</w:t>
      </w:r>
    </w:p>
    <w:p w14:paraId="1F1D8A5B" w14:textId="77777777" w:rsidR="004135A4" w:rsidRDefault="004135A4" w:rsidP="004135A4">
      <w:pPr>
        <w:pStyle w:val="Code"/>
        <w:rPr>
          <w:lang w:eastAsia="ja-JP"/>
        </w:rPr>
      </w:pPr>
      <w:r>
        <w:rPr>
          <w:lang w:eastAsia="ja-JP"/>
        </w:rPr>
        <w:t>conda env list</w:t>
      </w:r>
    </w:p>
    <w:p w14:paraId="4B517F5A" w14:textId="77777777" w:rsidR="000F5B1E" w:rsidRPr="000F5B1E" w:rsidRDefault="00D2191C" w:rsidP="00C86083">
      <w:pPr>
        <w:pStyle w:val="TaskDetail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04252D8A" wp14:editId="2150C28E">
            <wp:extent cx="4229100" cy="1270989"/>
            <wp:effectExtent l="0" t="0" r="0" b="571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2550" cy="127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85AD" w14:textId="476F14CA" w:rsidR="0065544E" w:rsidRPr="00B00779" w:rsidRDefault="00AA6FB4" w:rsidP="0065544E">
      <w:pPr>
        <w:pStyle w:val="CompletionMessage"/>
      </w:pPr>
      <w:r>
        <w:t xml:space="preserve">Exercise </w:t>
      </w:r>
      <w:r w:rsidR="001A1422">
        <w:t>1</w:t>
      </w:r>
      <w:r>
        <w:t xml:space="preserve"> has been completed</w:t>
      </w:r>
      <w:r w:rsidR="00C86083">
        <w:t>.</w:t>
      </w:r>
    </w:p>
    <w:p w14:paraId="6D07F97D" w14:textId="77777777" w:rsidR="0065544E" w:rsidRDefault="0065544E" w:rsidP="0065544E">
      <w:pPr>
        <w:pStyle w:val="ExerciseHeading"/>
      </w:pPr>
      <w:bookmarkStart w:id="7" w:name="_Toc525663039"/>
      <w:r>
        <w:t xml:space="preserve">Exercise </w:t>
      </w:r>
      <w:r w:rsidR="001A1422">
        <w:t>2</w:t>
      </w:r>
      <w:r>
        <w:t xml:space="preserve">: </w:t>
      </w:r>
      <w:r w:rsidR="00716063">
        <w:t>IDE walkthrough</w:t>
      </w:r>
      <w:bookmarkEnd w:id="7"/>
    </w:p>
    <w:p w14:paraId="65FB20BA" w14:textId="77777777" w:rsidR="0065544E" w:rsidRDefault="001D7A51" w:rsidP="0065544E">
      <w:pPr>
        <w:pStyle w:val="ExerciseScenerio"/>
      </w:pPr>
      <w:r w:rsidRPr="001D7A51">
        <w:t>In this exercise, you'll learn how to use VS code.</w:t>
      </w:r>
    </w:p>
    <w:p w14:paraId="6E236432" w14:textId="77777777" w:rsidR="0065544E" w:rsidRDefault="0065544E" w:rsidP="0065544E">
      <w:pPr>
        <w:pStyle w:val="TaskHeading"/>
      </w:pPr>
      <w:r>
        <w:t>Tasks</w:t>
      </w:r>
    </w:p>
    <w:p w14:paraId="5EC7D031" w14:textId="77777777" w:rsidR="004D4B27" w:rsidRDefault="004D4B27" w:rsidP="00C86083">
      <w:pPr>
        <w:pStyle w:val="TaskName"/>
        <w:numPr>
          <w:ilvl w:val="0"/>
          <w:numId w:val="21"/>
        </w:numPr>
      </w:pPr>
      <w:r>
        <w:t>Start Visual Studio Code</w:t>
      </w:r>
    </w:p>
    <w:p w14:paraId="328AD5B9" w14:textId="3FD97419" w:rsidR="004D4B27" w:rsidRDefault="004D4B27" w:rsidP="00C86083">
      <w:pPr>
        <w:pStyle w:val="TaskDetail"/>
        <w:numPr>
          <w:ilvl w:val="0"/>
          <w:numId w:val="0"/>
        </w:numPr>
        <w:ind w:left="1080"/>
      </w:pPr>
      <w:r w:rsidRPr="007C3CDA">
        <w:t xml:space="preserve">Start </w:t>
      </w:r>
      <w:r w:rsidR="00801B9E">
        <w:t>Visual Studio Code</w:t>
      </w:r>
      <w:r w:rsidRPr="007C3CDA">
        <w:t xml:space="preserve"> from</w:t>
      </w:r>
      <w:r w:rsidR="00C86083">
        <w:t xml:space="preserve"> the</w:t>
      </w:r>
      <w:r w:rsidRPr="007C3CDA">
        <w:t xml:space="preserve"> </w:t>
      </w:r>
      <w:r w:rsidRPr="002465B8">
        <w:rPr>
          <w:b/>
        </w:rPr>
        <w:t>Start Menu</w:t>
      </w:r>
      <w:r w:rsidRPr="007C3CDA">
        <w:t xml:space="preserve">. If you can't find it in </w:t>
      </w:r>
      <w:r w:rsidR="00C86083">
        <w:t xml:space="preserve">the </w:t>
      </w:r>
      <w:r w:rsidRPr="001761EB">
        <w:t>Start Menu</w:t>
      </w:r>
      <w:r w:rsidRPr="007C3CDA">
        <w:t xml:space="preserve">, search for it by typing </w:t>
      </w:r>
      <w:r w:rsidR="00491313" w:rsidRPr="00C86083">
        <w:rPr>
          <w:b/>
          <w:bCs/>
        </w:rPr>
        <w:t>Visual</w:t>
      </w:r>
      <w:r w:rsidRPr="007C3CDA">
        <w:t xml:space="preserve"> in the search bar.</w:t>
      </w:r>
    </w:p>
    <w:p w14:paraId="1335DF98" w14:textId="77777777" w:rsidR="006755F2" w:rsidRDefault="00990DF9" w:rsidP="00C86083">
      <w:pPr>
        <w:pStyle w:val="TaskName"/>
        <w:numPr>
          <w:ilvl w:val="0"/>
          <w:numId w:val="21"/>
        </w:numPr>
      </w:pPr>
      <w:r>
        <w:t xml:space="preserve">Open </w:t>
      </w:r>
      <w:r w:rsidR="002418F4">
        <w:t>Folder</w:t>
      </w:r>
    </w:p>
    <w:p w14:paraId="14CF8557" w14:textId="5C283A4B" w:rsidR="006755F2" w:rsidRDefault="00CC2EA5" w:rsidP="00C86083">
      <w:pPr>
        <w:pStyle w:val="TaskDetail"/>
        <w:numPr>
          <w:ilvl w:val="0"/>
          <w:numId w:val="30"/>
        </w:numPr>
      </w:pPr>
      <w:r w:rsidRPr="00C86083">
        <w:t>Open the Lab folder from the File menu.</w:t>
      </w:r>
      <w:r w:rsidR="00F172B9" w:rsidRPr="00C86083">
        <w:t xml:space="preserve"> </w:t>
      </w:r>
      <w:r w:rsidR="00066008">
        <w:t>Select</w:t>
      </w:r>
      <w:r w:rsidR="00C90FF5" w:rsidRPr="00C86083">
        <w:t xml:space="preserve"> the File</w:t>
      </w:r>
      <w:r w:rsidR="0053080E" w:rsidRPr="00C86083">
        <w:t xml:space="preserve"> menu </w:t>
      </w:r>
      <w:r w:rsidR="00066008">
        <w:t>from the menu bar, then</w:t>
      </w:r>
      <w:r w:rsidR="0053080E" w:rsidRPr="00C86083">
        <w:t xml:space="preserve"> select</w:t>
      </w:r>
      <w:r w:rsidR="00C90FF5" w:rsidRPr="00C86083">
        <w:t xml:space="preserve"> </w:t>
      </w:r>
      <w:r w:rsidR="00C90FF5" w:rsidRPr="00C86083">
        <w:rPr>
          <w:b/>
        </w:rPr>
        <w:t>Open folder</w:t>
      </w:r>
      <w:r w:rsidR="00066008">
        <w:rPr>
          <w:b/>
        </w:rPr>
        <w:t>…</w:t>
      </w:r>
      <w:r w:rsidR="00AD7E41">
        <w:t>.</w:t>
      </w:r>
    </w:p>
    <w:p w14:paraId="783B1A24" w14:textId="77777777" w:rsidR="00AD7E41" w:rsidRDefault="005B7608" w:rsidP="00066008">
      <w:pPr>
        <w:pStyle w:val="TaskDetai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24476A3" wp14:editId="078815C6">
            <wp:extent cx="2835932" cy="18224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776" cy="182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6D87C" w14:textId="1C39C282" w:rsidR="00AD7E41" w:rsidRDefault="00AD7E41" w:rsidP="00C86083">
      <w:pPr>
        <w:pStyle w:val="TaskDetail"/>
      </w:pPr>
      <w:r w:rsidRPr="00C90FF5">
        <w:t>In the dialog box that appears, type the folder path</w:t>
      </w:r>
      <w:r>
        <w:t xml:space="preserve"> as </w:t>
      </w:r>
      <w:r w:rsidR="00066008">
        <w:t xml:space="preserve">shown </w:t>
      </w:r>
      <w:r>
        <w:t>below:</w:t>
      </w:r>
    </w:p>
    <w:p w14:paraId="1A8BB4D6" w14:textId="77777777" w:rsidR="00F172B9" w:rsidRDefault="000D7F15" w:rsidP="000D7F15">
      <w:pPr>
        <w:pStyle w:val="Code"/>
        <w:rPr>
          <w:lang w:eastAsia="ja-JP"/>
        </w:rPr>
      </w:pPr>
      <w:r>
        <w:rPr>
          <w:rFonts w:hint="eastAsia"/>
          <w:lang w:eastAsia="ja-JP"/>
        </w:rPr>
        <w:t>C</w:t>
      </w:r>
      <w:r>
        <w:rPr>
          <w:lang w:eastAsia="ja-JP"/>
        </w:rPr>
        <w:t>:\Lab</w:t>
      </w:r>
      <w:r w:rsidR="00575A76">
        <w:rPr>
          <w:lang w:eastAsia="ja-JP"/>
        </w:rPr>
        <w:t>s\Module1\LAB</w:t>
      </w:r>
    </w:p>
    <w:p w14:paraId="7CA53A86" w14:textId="31E522CA" w:rsidR="000D7F15" w:rsidRDefault="00B96CBB" w:rsidP="00C86083">
      <w:pPr>
        <w:pStyle w:val="TaskDetail"/>
        <w:rPr>
          <w:lang w:eastAsia="ja-JP"/>
        </w:rPr>
      </w:pPr>
      <w:r>
        <w:rPr>
          <w:lang w:eastAsia="ja-JP"/>
        </w:rPr>
        <w:t xml:space="preserve">Then, click </w:t>
      </w:r>
      <w:r w:rsidR="00066008">
        <w:rPr>
          <w:lang w:eastAsia="ja-JP"/>
        </w:rPr>
        <w:t xml:space="preserve">the </w:t>
      </w:r>
      <w:r w:rsidRPr="00736CF0">
        <w:rPr>
          <w:b/>
          <w:lang w:eastAsia="ja-JP"/>
        </w:rPr>
        <w:t>Select Folder</w:t>
      </w:r>
      <w:r>
        <w:rPr>
          <w:lang w:eastAsia="ja-JP"/>
        </w:rPr>
        <w:t xml:space="preserve"> button.</w:t>
      </w:r>
      <w:r w:rsidR="00736CF0">
        <w:rPr>
          <w:lang w:eastAsia="ja-JP"/>
        </w:rPr>
        <w:t xml:space="preserve"> </w:t>
      </w:r>
      <w:r w:rsidR="008A685C" w:rsidRPr="008A685C">
        <w:rPr>
          <w:lang w:eastAsia="ja-JP"/>
        </w:rPr>
        <w:t xml:space="preserve">When the folder is opened, an explorer appears in the </w:t>
      </w:r>
      <w:r w:rsidR="00A32EDA" w:rsidRPr="00A32EDA">
        <w:rPr>
          <w:b/>
          <w:lang w:eastAsia="ja-JP"/>
        </w:rPr>
        <w:t xml:space="preserve">Side </w:t>
      </w:r>
      <w:r w:rsidR="008A685C" w:rsidRPr="00A32EDA">
        <w:rPr>
          <w:b/>
          <w:lang w:eastAsia="ja-JP"/>
        </w:rPr>
        <w:t>bar</w:t>
      </w:r>
      <w:r w:rsidR="007B3851">
        <w:rPr>
          <w:lang w:eastAsia="ja-JP"/>
        </w:rPr>
        <w:t xml:space="preserve">. </w:t>
      </w:r>
    </w:p>
    <w:p w14:paraId="69C31D24" w14:textId="60CB203E" w:rsidR="00F172B9" w:rsidRDefault="00C13184" w:rsidP="00066008">
      <w:pPr>
        <w:pStyle w:val="TaskDetai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AB7F625" wp14:editId="4E6A992C">
            <wp:extent cx="2003425" cy="250868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8618" cy="251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C6C2" w14:textId="11F5F152" w:rsidR="00066008" w:rsidRDefault="00066008">
      <w:pPr>
        <w:rPr>
          <w:color w:val="000000"/>
        </w:rPr>
      </w:pPr>
      <w:r>
        <w:br w:type="page"/>
      </w:r>
    </w:p>
    <w:p w14:paraId="7D41CEA8" w14:textId="77777777" w:rsidR="006755F2" w:rsidRDefault="009D31AD" w:rsidP="00C86083">
      <w:pPr>
        <w:pStyle w:val="TaskName"/>
        <w:numPr>
          <w:ilvl w:val="0"/>
          <w:numId w:val="21"/>
        </w:numPr>
      </w:pPr>
      <w:r w:rsidRPr="009D31AD">
        <w:t>View Terminal</w:t>
      </w:r>
    </w:p>
    <w:p w14:paraId="60A20867" w14:textId="00D4FD2F" w:rsidR="006755F2" w:rsidRDefault="00113E81" w:rsidP="00066008">
      <w:pPr>
        <w:pStyle w:val="TaskDetail"/>
        <w:numPr>
          <w:ilvl w:val="0"/>
          <w:numId w:val="33"/>
        </w:numPr>
      </w:pPr>
      <w:r w:rsidRPr="000C27BE">
        <w:t>VS Code integrates PowerShell as a</w:t>
      </w:r>
      <w:r w:rsidR="00F45988" w:rsidRPr="000C27BE">
        <w:t xml:space="preserve"> T</w:t>
      </w:r>
      <w:r w:rsidRPr="000C27BE">
        <w:t xml:space="preserve">erminal. The terminal can be used in a variety of ways depending on the language being </w:t>
      </w:r>
      <w:r w:rsidR="00AC0D71">
        <w:t>used for development</w:t>
      </w:r>
      <w:r w:rsidRPr="000C27BE">
        <w:t>.</w:t>
      </w:r>
      <w:r w:rsidR="0033745C" w:rsidRPr="000C27BE">
        <w:t xml:space="preserve"> You can view the terminal by selecting </w:t>
      </w:r>
      <w:r w:rsidR="0033745C" w:rsidRPr="00066008">
        <w:rPr>
          <w:b/>
        </w:rPr>
        <w:t>Terminal</w:t>
      </w:r>
      <w:r w:rsidR="0033745C" w:rsidRPr="000C27BE">
        <w:t xml:space="preserve"> from the </w:t>
      </w:r>
      <w:r w:rsidR="0033745C" w:rsidRPr="00066008">
        <w:rPr>
          <w:b/>
        </w:rPr>
        <w:t>View</w:t>
      </w:r>
      <w:r w:rsidR="0033745C" w:rsidRPr="000C27BE">
        <w:t xml:space="preserve"> menu.</w:t>
      </w:r>
    </w:p>
    <w:p w14:paraId="43293D8C" w14:textId="77777777" w:rsidR="00D66D66" w:rsidRDefault="000C27BE" w:rsidP="00066008">
      <w:pPr>
        <w:pStyle w:val="TaskDetai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A82FB82" wp14:editId="3DF791DA">
            <wp:extent cx="3280234" cy="3752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151" cy="375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AED71" w14:textId="77777777" w:rsidR="00F21E0A" w:rsidRDefault="008A45E8" w:rsidP="00C86083">
      <w:pPr>
        <w:pStyle w:val="TaskDetail"/>
      </w:pPr>
      <w:r w:rsidRPr="00BD7968">
        <w:t>The terminal appears in the lower-right corner of the window.</w:t>
      </w:r>
    </w:p>
    <w:p w14:paraId="29E3C9C4" w14:textId="77777777" w:rsidR="0073580E" w:rsidRPr="006755F2" w:rsidRDefault="00BD7968" w:rsidP="00066008">
      <w:pPr>
        <w:pStyle w:val="TaskDetai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DA33A0D" wp14:editId="59F6E71A">
            <wp:extent cx="4984750" cy="2969525"/>
            <wp:effectExtent l="0" t="0" r="635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04" cy="297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02325" w14:textId="77777777" w:rsidR="006755F2" w:rsidRDefault="00BF6811" w:rsidP="00C86083">
      <w:pPr>
        <w:pStyle w:val="TaskName"/>
        <w:numPr>
          <w:ilvl w:val="0"/>
          <w:numId w:val="21"/>
        </w:numPr>
      </w:pPr>
      <w:r>
        <w:t>Open File</w:t>
      </w:r>
    </w:p>
    <w:p w14:paraId="3B739106" w14:textId="1BF53826" w:rsidR="004771A3" w:rsidRDefault="00C63D2D" w:rsidP="00F74FE9">
      <w:pPr>
        <w:pStyle w:val="TaskDetail"/>
        <w:numPr>
          <w:ilvl w:val="0"/>
          <w:numId w:val="34"/>
        </w:numPr>
        <w:rPr>
          <w:lang w:eastAsia="ja-JP"/>
        </w:rPr>
      </w:pPr>
      <w:r>
        <w:t xml:space="preserve">Click the </w:t>
      </w:r>
      <w:r w:rsidR="00F648C7" w:rsidRPr="00F648C7">
        <w:t>Explorer</w:t>
      </w:r>
      <w:r w:rsidR="00F648C7">
        <w:t xml:space="preserve"> </w:t>
      </w:r>
      <w:r w:rsidR="00066008">
        <w:t>in the</w:t>
      </w:r>
      <w:r w:rsidR="00F648C7">
        <w:t xml:space="preserve"> </w:t>
      </w:r>
      <w:r w:rsidR="00F648C7" w:rsidRPr="00A7011F">
        <w:rPr>
          <w:b/>
        </w:rPr>
        <w:t>Side bar</w:t>
      </w:r>
      <w:r w:rsidR="00A7011F">
        <w:t xml:space="preserve"> and </w:t>
      </w:r>
      <w:r w:rsidR="00F85885" w:rsidRPr="00F85885">
        <w:t>expand a folder in</w:t>
      </w:r>
      <w:r w:rsidR="00066008">
        <w:t xml:space="preserve"> the</w:t>
      </w:r>
      <w:r w:rsidR="00F85885" w:rsidRPr="00F85885">
        <w:t xml:space="preserve"> Explorer</w:t>
      </w:r>
      <w:r w:rsidR="00A7011F">
        <w:t xml:space="preserve">. </w:t>
      </w:r>
      <w:r w:rsidR="003169F9" w:rsidRPr="003169F9">
        <w:rPr>
          <w:lang w:eastAsia="ja-JP"/>
        </w:rPr>
        <w:t xml:space="preserve">When </w:t>
      </w:r>
      <w:r w:rsidR="003169F9" w:rsidRPr="00615890">
        <w:rPr>
          <w:lang w:eastAsia="ja-JP"/>
        </w:rPr>
        <w:t>you</w:t>
      </w:r>
      <w:r w:rsidR="003169F9" w:rsidRPr="00A7011F">
        <w:rPr>
          <w:b/>
          <w:lang w:eastAsia="ja-JP"/>
        </w:rPr>
        <w:t xml:space="preserve"> single-click</w:t>
      </w:r>
      <w:r w:rsidR="003169F9" w:rsidRPr="003169F9">
        <w:rPr>
          <w:lang w:eastAsia="ja-JP"/>
        </w:rPr>
        <w:t xml:space="preserve"> a file name, VS code opens the file in </w:t>
      </w:r>
      <w:r w:rsidR="003169F9" w:rsidRPr="00A7011F">
        <w:rPr>
          <w:b/>
          <w:lang w:eastAsia="ja-JP"/>
        </w:rPr>
        <w:t>reading mode</w:t>
      </w:r>
      <w:r w:rsidR="003169F9" w:rsidRPr="003169F9">
        <w:rPr>
          <w:lang w:eastAsia="ja-JP"/>
        </w:rPr>
        <w:t>. In reading mode, selecting a different file overwrites the tab</w:t>
      </w:r>
      <w:r w:rsidR="005B2FC6">
        <w:rPr>
          <w:lang w:eastAsia="ja-JP"/>
        </w:rPr>
        <w:t xml:space="preserve">, and </w:t>
      </w:r>
      <w:r w:rsidR="005B2FC6" w:rsidRPr="005B2FC6">
        <w:rPr>
          <w:lang w:eastAsia="ja-JP"/>
        </w:rPr>
        <w:t>the file name on the tab is displayed in italic format.</w:t>
      </w:r>
    </w:p>
    <w:p w14:paraId="5B8F5D35" w14:textId="77777777" w:rsidR="002B2128" w:rsidRDefault="000B224D" w:rsidP="004D1F77">
      <w:pPr>
        <w:pStyle w:val="TaskDetail"/>
        <w:numPr>
          <w:ilvl w:val="0"/>
          <w:numId w:val="0"/>
        </w:numPr>
        <w:ind w:left="720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1E8BCB9B" wp14:editId="740EBA32">
            <wp:extent cx="5165624" cy="1530350"/>
            <wp:effectExtent l="0" t="0" r="0" b="0"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261" cy="153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7A5C7" w14:textId="0AC48E7C" w:rsidR="00AF0FD9" w:rsidRDefault="00AF0FD9" w:rsidP="00C86083">
      <w:pPr>
        <w:pStyle w:val="TaskDetail"/>
        <w:rPr>
          <w:lang w:eastAsia="ja-JP"/>
        </w:rPr>
      </w:pPr>
      <w:r w:rsidRPr="00AF0FD9">
        <w:rPr>
          <w:lang w:eastAsia="ja-JP"/>
        </w:rPr>
        <w:t xml:space="preserve">If you edit a file opened in reading mode or </w:t>
      </w:r>
      <w:r w:rsidRPr="00441300">
        <w:rPr>
          <w:b/>
          <w:lang w:eastAsia="ja-JP"/>
        </w:rPr>
        <w:t>double-click</w:t>
      </w:r>
      <w:r w:rsidRPr="00AF0FD9">
        <w:rPr>
          <w:lang w:eastAsia="ja-JP"/>
        </w:rPr>
        <w:t xml:space="preserve"> a file name in Explorer</w:t>
      </w:r>
      <w:r w:rsidR="00D2589E">
        <w:rPr>
          <w:lang w:eastAsia="ja-JP"/>
        </w:rPr>
        <w:t xml:space="preserve"> or double-click </w:t>
      </w:r>
      <w:r w:rsidR="00752B64">
        <w:rPr>
          <w:lang w:eastAsia="ja-JP"/>
        </w:rPr>
        <w:t>the tab of entire file</w:t>
      </w:r>
      <w:r w:rsidRPr="00AF0FD9">
        <w:rPr>
          <w:lang w:eastAsia="ja-JP"/>
        </w:rPr>
        <w:t xml:space="preserve">, the file is in </w:t>
      </w:r>
      <w:r w:rsidRPr="00441300">
        <w:rPr>
          <w:b/>
          <w:lang w:eastAsia="ja-JP"/>
        </w:rPr>
        <w:t>edit</w:t>
      </w:r>
      <w:r w:rsidRPr="00AF0FD9">
        <w:rPr>
          <w:lang w:eastAsia="ja-JP"/>
        </w:rPr>
        <w:t xml:space="preserve"> mode. </w:t>
      </w:r>
      <w:r w:rsidRPr="009164DC">
        <w:rPr>
          <w:lang w:eastAsia="ja-JP"/>
        </w:rPr>
        <w:t>If you select another file, the tab will not be overwritten</w:t>
      </w:r>
      <w:r w:rsidR="004D1F77">
        <w:rPr>
          <w:lang w:eastAsia="ja-JP"/>
        </w:rPr>
        <w:t>,</w:t>
      </w:r>
      <w:r w:rsidR="00C2796D" w:rsidRPr="009164DC">
        <w:rPr>
          <w:lang w:eastAsia="ja-JP"/>
        </w:rPr>
        <w:t xml:space="preserve"> and the file will </w:t>
      </w:r>
      <w:r w:rsidR="00EA25E1">
        <w:rPr>
          <w:lang w:eastAsia="ja-JP"/>
        </w:rPr>
        <w:t xml:space="preserve">be </w:t>
      </w:r>
      <w:r w:rsidR="00C2796D" w:rsidRPr="009164DC">
        <w:rPr>
          <w:lang w:eastAsia="ja-JP"/>
        </w:rPr>
        <w:t>open</w:t>
      </w:r>
      <w:r w:rsidR="009C27D5">
        <w:rPr>
          <w:lang w:eastAsia="ja-JP"/>
        </w:rPr>
        <w:t>ed</w:t>
      </w:r>
      <w:r w:rsidR="00C2796D" w:rsidRPr="009164DC">
        <w:rPr>
          <w:lang w:eastAsia="ja-JP"/>
        </w:rPr>
        <w:t xml:space="preserve"> in a separate tab</w:t>
      </w:r>
      <w:r w:rsidRPr="009164DC">
        <w:rPr>
          <w:lang w:eastAsia="ja-JP"/>
        </w:rPr>
        <w:t>.</w:t>
      </w:r>
    </w:p>
    <w:p w14:paraId="289F8FDF" w14:textId="77777777" w:rsidR="00752B64" w:rsidRPr="006755F2" w:rsidRDefault="00305A44" w:rsidP="004D1F77">
      <w:pPr>
        <w:pStyle w:val="TaskDetail"/>
        <w:numPr>
          <w:ilvl w:val="0"/>
          <w:numId w:val="0"/>
        </w:numPr>
        <w:ind w:left="720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7409F58A" wp14:editId="3D1DA632">
            <wp:extent cx="5156200" cy="1509400"/>
            <wp:effectExtent l="0" t="0" r="6350" b="0"/>
            <wp:docPr id="658" name="Picture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129" cy="151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29EB" w14:textId="77777777" w:rsidR="006755F2" w:rsidRDefault="00ED2F7D" w:rsidP="00C86083">
      <w:pPr>
        <w:pStyle w:val="TaskName"/>
        <w:numPr>
          <w:ilvl w:val="0"/>
          <w:numId w:val="21"/>
        </w:numPr>
      </w:pPr>
      <w:r>
        <w:t>View Extension</w:t>
      </w:r>
    </w:p>
    <w:p w14:paraId="39D7CFEC" w14:textId="77777777" w:rsidR="006755F2" w:rsidRDefault="0011593C" w:rsidP="004D1F77">
      <w:pPr>
        <w:pStyle w:val="TaskDetail"/>
        <w:numPr>
          <w:ilvl w:val="0"/>
          <w:numId w:val="35"/>
        </w:numPr>
      </w:pPr>
      <w:r w:rsidRPr="0011593C">
        <w:t>VS Code is a development environment that supports a variety of languages. If you use a programming language on VS code, you can efficiently code it by installing an extension.</w:t>
      </w:r>
    </w:p>
    <w:p w14:paraId="27506960" w14:textId="2B03B6E5" w:rsidR="00850F11" w:rsidRDefault="00754C0F" w:rsidP="00C86083">
      <w:pPr>
        <w:pStyle w:val="TaskDetail"/>
        <w:rPr>
          <w:noProof/>
        </w:rPr>
      </w:pPr>
      <w:r w:rsidRPr="00754C0F">
        <w:t xml:space="preserve">If you installed vs code at the same time </w:t>
      </w:r>
      <w:r w:rsidR="00BF63B8">
        <w:t>as</w:t>
      </w:r>
      <w:r w:rsidRPr="00754C0F">
        <w:t xml:space="preserve"> the Anaconda installer, you already have an extension for Python installed.</w:t>
      </w:r>
      <w:r w:rsidR="00850F11" w:rsidRPr="00850F11">
        <w:t xml:space="preserve"> </w:t>
      </w:r>
    </w:p>
    <w:p w14:paraId="52E75D24" w14:textId="77777777" w:rsidR="006778B2" w:rsidRDefault="006778B2" w:rsidP="00BF63B8">
      <w:pPr>
        <w:pStyle w:val="TaskDetai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57D97C5" wp14:editId="2E341E9C">
            <wp:extent cx="2040791" cy="2324100"/>
            <wp:effectExtent l="0" t="0" r="0" b="0"/>
            <wp:docPr id="664" name="Picture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44285" cy="232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230B" w14:textId="0869A058" w:rsidR="009722F7" w:rsidRDefault="00BD2318" w:rsidP="00C86083">
      <w:pPr>
        <w:pStyle w:val="TaskDetail"/>
        <w:rPr>
          <w:lang w:eastAsia="ja-JP"/>
        </w:rPr>
      </w:pPr>
      <w:r w:rsidRPr="00A84FCE">
        <w:rPr>
          <w:lang w:eastAsia="ja-JP"/>
        </w:rPr>
        <w:t xml:space="preserve">If you want to install new extensions, use the search bar to </w:t>
      </w:r>
      <w:r w:rsidR="00BF63B8">
        <w:rPr>
          <w:lang w:eastAsia="ja-JP"/>
        </w:rPr>
        <w:t>find</w:t>
      </w:r>
      <w:r w:rsidRPr="00A84FCE">
        <w:rPr>
          <w:lang w:eastAsia="ja-JP"/>
        </w:rPr>
        <w:t xml:space="preserve"> </w:t>
      </w:r>
      <w:r w:rsidR="00B667A7" w:rsidRPr="00A84FCE">
        <w:rPr>
          <w:lang w:eastAsia="ja-JP"/>
        </w:rPr>
        <w:t>them</w:t>
      </w:r>
      <w:r w:rsidRPr="00A84FCE">
        <w:rPr>
          <w:lang w:eastAsia="ja-JP"/>
        </w:rPr>
        <w:t>.</w:t>
      </w:r>
      <w:r w:rsidR="00B667A7" w:rsidRPr="00A84FCE">
        <w:rPr>
          <w:lang w:eastAsia="ja-JP"/>
        </w:rPr>
        <w:t xml:space="preserve"> </w:t>
      </w:r>
      <w:r w:rsidR="0007421B" w:rsidRPr="00A84FCE">
        <w:rPr>
          <w:lang w:eastAsia="ja-JP"/>
        </w:rPr>
        <w:t xml:space="preserve">For example, try searching for a </w:t>
      </w:r>
      <w:r w:rsidR="00D84376" w:rsidRPr="00A84FCE">
        <w:rPr>
          <w:lang w:eastAsia="ja-JP"/>
        </w:rPr>
        <w:t>Language Pack</w:t>
      </w:r>
      <w:r w:rsidR="0007421B" w:rsidRPr="00A84FCE">
        <w:rPr>
          <w:lang w:eastAsia="ja-JP"/>
        </w:rPr>
        <w:t xml:space="preserve"> extension.</w:t>
      </w:r>
      <w:r w:rsidR="008302C4" w:rsidRPr="00A84FCE">
        <w:rPr>
          <w:lang w:eastAsia="ja-JP"/>
        </w:rPr>
        <w:t xml:space="preserve"> </w:t>
      </w:r>
      <w:r w:rsidR="00372C01" w:rsidRPr="00A84FCE">
        <w:rPr>
          <w:lang w:eastAsia="ja-JP"/>
        </w:rPr>
        <w:t xml:space="preserve">As an example, we are searching for a </w:t>
      </w:r>
      <w:r w:rsidR="00A84FCE">
        <w:rPr>
          <w:lang w:eastAsia="ja-JP"/>
        </w:rPr>
        <w:t>Turkish</w:t>
      </w:r>
      <w:r w:rsidR="00372C01" w:rsidRPr="00A84FCE">
        <w:rPr>
          <w:lang w:eastAsia="ja-JP"/>
        </w:rPr>
        <w:t xml:space="preserve"> language pack </w:t>
      </w:r>
      <w:r w:rsidR="00BF63B8">
        <w:rPr>
          <w:lang w:eastAsia="ja-JP"/>
        </w:rPr>
        <w:t>(</w:t>
      </w:r>
      <w:r w:rsidR="00372C01" w:rsidRPr="00A84FCE">
        <w:rPr>
          <w:lang w:eastAsia="ja-JP"/>
        </w:rPr>
        <w:t>but we also provide language packs for other languages</w:t>
      </w:r>
      <w:r w:rsidR="00BF63B8">
        <w:rPr>
          <w:lang w:eastAsia="ja-JP"/>
        </w:rPr>
        <w:t>)</w:t>
      </w:r>
      <w:r w:rsidR="00372C01" w:rsidRPr="00A84FCE">
        <w:rPr>
          <w:lang w:eastAsia="ja-JP"/>
        </w:rPr>
        <w:t>.</w:t>
      </w:r>
    </w:p>
    <w:p w14:paraId="74662539" w14:textId="77777777" w:rsidR="0007421B" w:rsidRPr="006755F2" w:rsidRDefault="00A84FCE" w:rsidP="00BF63B8">
      <w:pPr>
        <w:pStyle w:val="TaskDetail"/>
        <w:numPr>
          <w:ilvl w:val="0"/>
          <w:numId w:val="0"/>
        </w:numPr>
        <w:ind w:left="720"/>
        <w:rPr>
          <w:lang w:eastAsia="ja-JP"/>
        </w:rPr>
      </w:pPr>
      <w:r>
        <w:rPr>
          <w:noProof/>
        </w:rPr>
        <w:drawing>
          <wp:inline distT="0" distB="0" distL="0" distR="0" wp14:anchorId="2087096F" wp14:editId="7956606F">
            <wp:extent cx="1686459" cy="1714500"/>
            <wp:effectExtent l="0" t="0" r="9525" b="0"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04942" cy="1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FFCF" w14:textId="77777777" w:rsidR="006755F2" w:rsidRDefault="00F0705E" w:rsidP="00C86083">
      <w:pPr>
        <w:pStyle w:val="TaskName"/>
        <w:numPr>
          <w:ilvl w:val="0"/>
          <w:numId w:val="21"/>
        </w:numPr>
      </w:pPr>
      <w:r>
        <w:t>Select Runtime</w:t>
      </w:r>
    </w:p>
    <w:p w14:paraId="0D9864AB" w14:textId="77777777" w:rsidR="00905B0A" w:rsidRDefault="00A31C84" w:rsidP="00BF63B8">
      <w:pPr>
        <w:pStyle w:val="TaskDetail"/>
        <w:numPr>
          <w:ilvl w:val="0"/>
          <w:numId w:val="36"/>
        </w:numPr>
      </w:pPr>
      <w:r w:rsidRPr="00A31C84">
        <w:t>VS Code allows you to switch between different python environments for development. Clicking on the python environment displayed in the status bar (or warning indicating that you need to select a Python environment) opens the command palette</w:t>
      </w:r>
      <w:r w:rsidR="005C1592">
        <w:t>,</w:t>
      </w:r>
      <w:r w:rsidRPr="00A31C84">
        <w:t xml:space="preserve"> and </w:t>
      </w:r>
      <w:r w:rsidR="005C1592">
        <w:t xml:space="preserve">you can </w:t>
      </w:r>
      <w:r w:rsidRPr="00A31C84">
        <w:t xml:space="preserve">select a </w:t>
      </w:r>
      <w:r w:rsidRPr="00BF63B8">
        <w:rPr>
          <w:b/>
        </w:rPr>
        <w:t>Python environment</w:t>
      </w:r>
      <w:r w:rsidRPr="00A31C84">
        <w:t xml:space="preserve">. </w:t>
      </w:r>
    </w:p>
    <w:p w14:paraId="2A5ABE01" w14:textId="77777777" w:rsidR="00905B0A" w:rsidRDefault="00C66D30" w:rsidP="00BF63B8">
      <w:pPr>
        <w:pStyle w:val="TaskDetai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6F36468" wp14:editId="025FB7C9">
            <wp:extent cx="2273300" cy="815098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20839" cy="83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E395" w14:textId="77777777" w:rsidR="00905B0A" w:rsidRDefault="005B76B8" w:rsidP="00BF63B8">
      <w:pPr>
        <w:pStyle w:val="TaskDetai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D1A50DE" wp14:editId="659D2CFD">
            <wp:extent cx="2319866" cy="729351"/>
            <wp:effectExtent l="0" t="0" r="4445" b="0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53551" cy="7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C64F" w14:textId="77777777" w:rsidR="006755F2" w:rsidRDefault="00A31C84" w:rsidP="00C86083">
      <w:pPr>
        <w:pStyle w:val="TaskDetail"/>
      </w:pPr>
      <w:r w:rsidRPr="00A84FCE">
        <w:t xml:space="preserve">In this section, </w:t>
      </w:r>
      <w:r w:rsidR="001501AC" w:rsidRPr="00A84FCE">
        <w:t>please</w:t>
      </w:r>
      <w:r w:rsidRPr="00A84FCE">
        <w:t xml:space="preserve"> select the L</w:t>
      </w:r>
      <w:r w:rsidR="005C1592" w:rsidRPr="00A84FCE">
        <w:t>ab</w:t>
      </w:r>
      <w:r w:rsidRPr="00A84FCE">
        <w:t>01 virtual environment that you created in Exercise 1.</w:t>
      </w:r>
    </w:p>
    <w:p w14:paraId="261EB638" w14:textId="77777777" w:rsidR="00966A15" w:rsidRDefault="00870C82" w:rsidP="00BF63B8">
      <w:pPr>
        <w:pStyle w:val="TaskDetai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9D3DCAC" wp14:editId="2FC58881">
            <wp:extent cx="5213195" cy="1143000"/>
            <wp:effectExtent l="0" t="0" r="6985" b="0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399" cy="114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13CF1" w14:textId="77777777" w:rsidR="00D44924" w:rsidRDefault="00D44924" w:rsidP="00C86083">
      <w:pPr>
        <w:pStyle w:val="TaskDetail"/>
        <w:rPr>
          <w:lang w:eastAsia="ja-JP"/>
        </w:rPr>
      </w:pPr>
      <w:r w:rsidRPr="00D44924">
        <w:rPr>
          <w:lang w:eastAsia="ja-JP"/>
        </w:rPr>
        <w:t>When the environment changes, the display of the status bar is also changed.</w:t>
      </w:r>
    </w:p>
    <w:p w14:paraId="78CB9EAC" w14:textId="77777777" w:rsidR="00892CB4" w:rsidRDefault="00CE1BFE" w:rsidP="00BF63B8">
      <w:pPr>
        <w:pStyle w:val="TaskDetail"/>
        <w:numPr>
          <w:ilvl w:val="0"/>
          <w:numId w:val="0"/>
        </w:numPr>
        <w:ind w:left="720"/>
        <w:rPr>
          <w:lang w:eastAsia="ja-JP"/>
        </w:rPr>
      </w:pPr>
      <w:r>
        <w:rPr>
          <w:noProof/>
        </w:rPr>
        <w:drawing>
          <wp:inline distT="0" distB="0" distL="0" distR="0" wp14:anchorId="4812846B" wp14:editId="096EE89F">
            <wp:extent cx="2260600" cy="552834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4387" cy="5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245F" w14:textId="7C98140D" w:rsidR="00EE3D5D" w:rsidRDefault="00BF63B8" w:rsidP="00EE3D5D">
      <w:pPr>
        <w:pStyle w:val="Alert"/>
        <w:rPr>
          <w:lang w:eastAsia="ja-JP"/>
        </w:rPr>
      </w:pPr>
      <w:r>
        <w:rPr>
          <w:lang w:eastAsia="ja-JP"/>
        </w:rPr>
        <w:t xml:space="preserve">In </w:t>
      </w:r>
      <w:r w:rsidR="002A7821" w:rsidRPr="002A7821">
        <w:rPr>
          <w:lang w:eastAsia="ja-JP"/>
        </w:rPr>
        <w:t>switching the Python environment, you may receive a warning stating that lint</w:t>
      </w:r>
      <w:r w:rsidR="002A7821">
        <w:rPr>
          <w:lang w:eastAsia="ja-JP"/>
        </w:rPr>
        <w:t>er</w:t>
      </w:r>
      <w:r w:rsidR="002A7821" w:rsidRPr="002A7821">
        <w:rPr>
          <w:lang w:eastAsia="ja-JP"/>
        </w:rPr>
        <w:t xml:space="preserve"> is not installed. </w:t>
      </w:r>
      <w:r w:rsidR="00245FF5">
        <w:rPr>
          <w:lang w:eastAsia="ja-JP"/>
        </w:rPr>
        <w:t>Please ignore th</w:t>
      </w:r>
      <w:r>
        <w:rPr>
          <w:lang w:eastAsia="ja-JP"/>
        </w:rPr>
        <w:t>e</w:t>
      </w:r>
      <w:r w:rsidR="00245FF5">
        <w:rPr>
          <w:lang w:eastAsia="ja-JP"/>
        </w:rPr>
        <w:t xml:space="preserve"> warning for this lab.</w:t>
      </w:r>
    </w:p>
    <w:p w14:paraId="45E7330B" w14:textId="77777777" w:rsidR="00811275" w:rsidRDefault="00811275" w:rsidP="00BF63B8">
      <w:pPr>
        <w:pStyle w:val="TaskDetail"/>
        <w:numPr>
          <w:ilvl w:val="0"/>
          <w:numId w:val="0"/>
        </w:numPr>
        <w:ind w:left="720"/>
        <w:rPr>
          <w:lang w:eastAsia="ja-JP"/>
        </w:rPr>
      </w:pPr>
      <w:r>
        <w:rPr>
          <w:noProof/>
        </w:rPr>
        <w:drawing>
          <wp:inline distT="0" distB="0" distL="0" distR="0" wp14:anchorId="7EDED6E0" wp14:editId="45E65BA4">
            <wp:extent cx="4324350" cy="1172564"/>
            <wp:effectExtent l="0" t="0" r="0" b="8890"/>
            <wp:docPr id="641" name="図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4513" cy="117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015D" w14:textId="7C4007A1" w:rsidR="002A113C" w:rsidRDefault="002A113C" w:rsidP="00EE3D5D">
      <w:pPr>
        <w:pStyle w:val="Alert"/>
        <w:rPr>
          <w:lang w:eastAsia="ja-JP"/>
        </w:rPr>
      </w:pPr>
      <w:r>
        <w:rPr>
          <w:lang w:eastAsia="ja-JP"/>
        </w:rPr>
        <w:t>If you would like to get more info</w:t>
      </w:r>
      <w:r w:rsidR="00BF63B8">
        <w:rPr>
          <w:lang w:eastAsia="ja-JP"/>
        </w:rPr>
        <w:t>rmation</w:t>
      </w:r>
      <w:r>
        <w:rPr>
          <w:lang w:eastAsia="ja-JP"/>
        </w:rPr>
        <w:t xml:space="preserve"> on linting: </w:t>
      </w:r>
      <w:hyperlink r:id="rId44" w:history="1">
        <w:r w:rsidRPr="005A346E">
          <w:rPr>
            <w:rStyle w:val="Hyperlink"/>
            <w:lang w:eastAsia="ja-JP"/>
          </w:rPr>
          <w:t>https://code.visualstudio.com/docs/python/linting</w:t>
        </w:r>
      </w:hyperlink>
      <w:r>
        <w:rPr>
          <w:lang w:eastAsia="ja-JP"/>
        </w:rPr>
        <w:t xml:space="preserve"> </w:t>
      </w:r>
    </w:p>
    <w:p w14:paraId="35A73ADB" w14:textId="77777777" w:rsidR="006755F2" w:rsidRDefault="00ED2996" w:rsidP="00C86083">
      <w:pPr>
        <w:pStyle w:val="TaskName"/>
        <w:numPr>
          <w:ilvl w:val="0"/>
          <w:numId w:val="21"/>
        </w:numPr>
      </w:pPr>
      <w:r>
        <w:t>View</w:t>
      </w:r>
      <w:r w:rsidR="00F0705E">
        <w:t xml:space="preserve"> debug settings</w:t>
      </w:r>
    </w:p>
    <w:p w14:paraId="6B89B6E0" w14:textId="77777777" w:rsidR="00ED6AE1" w:rsidRDefault="00F94513" w:rsidP="00BF63B8">
      <w:pPr>
        <w:pStyle w:val="TaskDetail"/>
        <w:numPr>
          <w:ilvl w:val="0"/>
          <w:numId w:val="37"/>
        </w:numPr>
      </w:pPr>
      <w:r w:rsidRPr="00775103">
        <w:t xml:space="preserve">If you are debugging a coded script, select the </w:t>
      </w:r>
      <w:r w:rsidRPr="00BF63B8">
        <w:rPr>
          <w:b/>
        </w:rPr>
        <w:t>Debug</w:t>
      </w:r>
      <w:r w:rsidRPr="00775103">
        <w:t xml:space="preserve"> icon from the Activity bar. The </w:t>
      </w:r>
      <w:r w:rsidR="00271244" w:rsidRPr="00775103">
        <w:t>S</w:t>
      </w:r>
      <w:r w:rsidRPr="00775103">
        <w:t>ide</w:t>
      </w:r>
      <w:r w:rsidR="00271244" w:rsidRPr="00775103">
        <w:t xml:space="preserve"> </w:t>
      </w:r>
      <w:r w:rsidRPr="00775103">
        <w:t xml:space="preserve">bar displays a space for checking </w:t>
      </w:r>
      <w:r w:rsidRPr="00BF63B8">
        <w:rPr>
          <w:b/>
        </w:rPr>
        <w:t>local variables</w:t>
      </w:r>
      <w:r w:rsidR="004172E1" w:rsidRPr="00775103">
        <w:t>,</w:t>
      </w:r>
      <w:r w:rsidRPr="00775103">
        <w:t xml:space="preserve"> </w:t>
      </w:r>
      <w:r w:rsidRPr="00687C50">
        <w:rPr>
          <w:b/>
          <w:bCs/>
        </w:rPr>
        <w:t>watch expressions</w:t>
      </w:r>
      <w:r w:rsidR="004172E1" w:rsidRPr="00775103">
        <w:t xml:space="preserve">, </w:t>
      </w:r>
      <w:r w:rsidR="004172E1" w:rsidRPr="00687C50">
        <w:rPr>
          <w:b/>
          <w:bCs/>
        </w:rPr>
        <w:t>call stack</w:t>
      </w:r>
      <w:r w:rsidR="004172E1" w:rsidRPr="00775103">
        <w:t xml:space="preserve"> and </w:t>
      </w:r>
      <w:r w:rsidR="004172E1" w:rsidRPr="00687C50">
        <w:rPr>
          <w:b/>
          <w:bCs/>
        </w:rPr>
        <w:t>break points</w:t>
      </w:r>
      <w:r w:rsidRPr="00775103">
        <w:t>.</w:t>
      </w:r>
    </w:p>
    <w:p w14:paraId="48FA938C" w14:textId="747480AE" w:rsidR="000A1919" w:rsidRDefault="00FE3192" w:rsidP="00DA5FCD">
      <w:pPr>
        <w:pStyle w:val="TaskDetai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1567D9E" wp14:editId="5E1DE479">
            <wp:extent cx="1566752" cy="3911600"/>
            <wp:effectExtent l="0" t="0" r="0" b="0"/>
            <wp:docPr id="687" name="Picture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70506" cy="392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3CD2" w14:textId="77777777" w:rsidR="000A1919" w:rsidRDefault="00624620" w:rsidP="00C86083">
      <w:pPr>
        <w:pStyle w:val="TaskName"/>
        <w:numPr>
          <w:ilvl w:val="0"/>
          <w:numId w:val="21"/>
        </w:numPr>
      </w:pPr>
      <w:r>
        <w:t xml:space="preserve">Warnings with VS Code </w:t>
      </w:r>
    </w:p>
    <w:p w14:paraId="745931C2" w14:textId="16ECF9B2" w:rsidR="00624620" w:rsidRPr="00DA5FCD" w:rsidRDefault="00624620" w:rsidP="00DA5FCD">
      <w:pPr>
        <w:ind w:left="1080"/>
        <w:rPr>
          <w:rFonts w:asciiTheme="minorHAnsi" w:hAnsiTheme="minorHAnsi"/>
        </w:rPr>
      </w:pPr>
      <w:r>
        <w:t>Safely ignore the warnings below if you encounter</w:t>
      </w:r>
      <w:r w:rsidR="00DA5FCD">
        <w:t xml:space="preserve"> them</w:t>
      </w:r>
      <w:r>
        <w:t xml:space="preserve"> during th</w:t>
      </w:r>
      <w:r w:rsidR="00DA5FCD">
        <w:t>e</w:t>
      </w:r>
      <w:r>
        <w:t>s</w:t>
      </w:r>
      <w:r w:rsidR="00DA5FCD">
        <w:t>e</w:t>
      </w:r>
      <w:r>
        <w:t xml:space="preserve"> labs or in the upcoming labs: </w:t>
      </w:r>
    </w:p>
    <w:p w14:paraId="1CD6C7C7" w14:textId="77777777" w:rsidR="00624620" w:rsidRDefault="00624620" w:rsidP="00624620">
      <w:pPr>
        <w:pStyle w:val="ListParagraph"/>
        <w:ind w:left="1080"/>
      </w:pPr>
      <w:r>
        <w:rPr>
          <w:noProof/>
        </w:rPr>
        <w:drawing>
          <wp:inline distT="0" distB="0" distL="0" distR="0" wp14:anchorId="3BD2DA23" wp14:editId="230744F0">
            <wp:extent cx="4499778" cy="152252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203" cy="152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AF5E" w14:textId="7B37F401" w:rsidR="00624620" w:rsidRDefault="00624620" w:rsidP="003E09F5">
      <w:pPr>
        <w:pStyle w:val="ListParagraph"/>
        <w:ind w:left="1080"/>
      </w:pPr>
      <w:r>
        <w:rPr>
          <w:noProof/>
        </w:rPr>
        <w:drawing>
          <wp:inline distT="0" distB="0" distL="0" distR="0" wp14:anchorId="68EC64F4" wp14:editId="4FE9E691">
            <wp:extent cx="4509857" cy="131922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744" cy="132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94EDB" w14:textId="0E015466" w:rsidR="001A095B" w:rsidRDefault="00B73DD3" w:rsidP="0070002F">
      <w:pPr>
        <w:pStyle w:val="CompletionMessage"/>
      </w:pPr>
      <w:r>
        <w:t xml:space="preserve">Exercise </w:t>
      </w:r>
      <w:r w:rsidR="001A1422">
        <w:t>2</w:t>
      </w:r>
      <w:r w:rsidR="0070002F">
        <w:t xml:space="preserve"> has been completed</w:t>
      </w:r>
      <w:r w:rsidR="00DA5FCD">
        <w:t>.</w:t>
      </w:r>
    </w:p>
    <w:p w14:paraId="37F32597" w14:textId="77777777" w:rsidR="00D137C7" w:rsidRDefault="00D137C7" w:rsidP="00D137C7">
      <w:pPr>
        <w:pStyle w:val="ExerciseHeading"/>
      </w:pPr>
      <w:bookmarkStart w:id="8" w:name="_Toc525663040"/>
      <w:r>
        <w:t>Exercise 3: Running a code</w:t>
      </w:r>
      <w:bookmarkEnd w:id="8"/>
    </w:p>
    <w:p w14:paraId="05F5D96A" w14:textId="77777777" w:rsidR="00D137C7" w:rsidRDefault="00603AAC" w:rsidP="00D137C7">
      <w:pPr>
        <w:pStyle w:val="ExerciseScenerio"/>
      </w:pPr>
      <w:r w:rsidRPr="00603AAC">
        <w:t>In this exercise, you'll learn how to run a Python script on VS code.</w:t>
      </w:r>
    </w:p>
    <w:p w14:paraId="43A27CE4" w14:textId="77777777" w:rsidR="0039199D" w:rsidRPr="006755F2" w:rsidRDefault="00D137C7" w:rsidP="00167F44">
      <w:pPr>
        <w:pStyle w:val="TaskHeading"/>
      </w:pPr>
      <w:r>
        <w:t>Tasks</w:t>
      </w:r>
    </w:p>
    <w:p w14:paraId="4B9E184F" w14:textId="77777777" w:rsidR="0039199D" w:rsidRDefault="005D7E6B" w:rsidP="00C86083">
      <w:pPr>
        <w:pStyle w:val="TaskName"/>
        <w:numPr>
          <w:ilvl w:val="0"/>
          <w:numId w:val="20"/>
        </w:numPr>
      </w:pPr>
      <w:bookmarkStart w:id="9" w:name="_Ref525662858"/>
      <w:r>
        <w:t>Create</w:t>
      </w:r>
      <w:r w:rsidR="0039199D">
        <w:t xml:space="preserve"> File</w:t>
      </w:r>
      <w:bookmarkEnd w:id="9"/>
    </w:p>
    <w:p w14:paraId="0B17749B" w14:textId="5261A2B5" w:rsidR="0039199D" w:rsidRDefault="002B50C6" w:rsidP="00DA5FCD">
      <w:pPr>
        <w:pStyle w:val="TaskDetail"/>
        <w:numPr>
          <w:ilvl w:val="0"/>
          <w:numId w:val="39"/>
        </w:numPr>
      </w:pPr>
      <w:r>
        <w:t xml:space="preserve">Go back to </w:t>
      </w:r>
      <w:r w:rsidR="00DA5FCD">
        <w:t xml:space="preserve">the </w:t>
      </w:r>
      <w:r>
        <w:t>Explorer tab from</w:t>
      </w:r>
      <w:r w:rsidR="00DA5FCD">
        <w:t xml:space="preserve"> the</w:t>
      </w:r>
      <w:r>
        <w:t xml:space="preserve"> Side bar. </w:t>
      </w:r>
      <w:r w:rsidR="00F27326">
        <w:rPr>
          <w:b/>
        </w:rPr>
        <w:t>R</w:t>
      </w:r>
      <w:r w:rsidR="00F27326" w:rsidRPr="00DA5FCD">
        <w:rPr>
          <w:b/>
        </w:rPr>
        <w:t>ight</w:t>
      </w:r>
      <w:r w:rsidR="00F27326">
        <w:rPr>
          <w:b/>
        </w:rPr>
        <w:t>-</w:t>
      </w:r>
      <w:r w:rsidR="00F27326" w:rsidRPr="00DA5FCD">
        <w:rPr>
          <w:b/>
        </w:rPr>
        <w:t>click</w:t>
      </w:r>
      <w:r w:rsidR="00F27326" w:rsidRPr="00D83751">
        <w:t xml:space="preserve"> </w:t>
      </w:r>
      <w:r w:rsidR="00D83751" w:rsidRPr="00D83751">
        <w:t xml:space="preserve">the </w:t>
      </w:r>
      <w:r w:rsidR="00D83751" w:rsidRPr="00DA5FCD">
        <w:rPr>
          <w:b/>
          <w:bCs/>
        </w:rPr>
        <w:t>M01_L01</w:t>
      </w:r>
      <w:r w:rsidR="003B4F28" w:rsidRPr="00DA5FCD">
        <w:rPr>
          <w:b/>
          <w:bCs/>
        </w:rPr>
        <w:t>_Lab01</w:t>
      </w:r>
      <w:r w:rsidR="00D83751" w:rsidRPr="00D83751">
        <w:t xml:space="preserve"> folder on the side bar and</w:t>
      </w:r>
      <w:r w:rsidR="00473772">
        <w:t xml:space="preserve"> click</w:t>
      </w:r>
      <w:r w:rsidR="00F27326">
        <w:t xml:space="preserve"> on the</w:t>
      </w:r>
      <w:r w:rsidR="00473772">
        <w:t xml:space="preserve"> </w:t>
      </w:r>
      <w:r w:rsidR="00D83751" w:rsidRPr="00DA5FCD">
        <w:rPr>
          <w:b/>
        </w:rPr>
        <w:t>New file</w:t>
      </w:r>
      <w:r w:rsidR="00D83751" w:rsidRPr="00D83751">
        <w:t xml:space="preserve"> </w:t>
      </w:r>
      <w:r w:rsidR="00573B4A">
        <w:t>button</w:t>
      </w:r>
      <w:r w:rsidR="00D83751" w:rsidRPr="00D83751">
        <w:t>.</w:t>
      </w:r>
      <w:r w:rsidR="00F7745F">
        <w:t xml:space="preserve"> (</w:t>
      </w:r>
      <w:r w:rsidR="00F7745F" w:rsidRPr="00CF59B0">
        <w:t>This exercise does not use an existing file and creates a new file.</w:t>
      </w:r>
      <w:r w:rsidR="00F7745F">
        <w:t>)</w:t>
      </w:r>
    </w:p>
    <w:p w14:paraId="1DE112FC" w14:textId="77777777" w:rsidR="0039199D" w:rsidRDefault="006B6919" w:rsidP="00DA5FCD">
      <w:pPr>
        <w:pStyle w:val="TaskDetai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B3F212A" wp14:editId="1FE835F5">
            <wp:extent cx="1493543" cy="1407111"/>
            <wp:effectExtent l="0" t="0" r="0" b="3175"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461" cy="141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1B9F" w14:textId="7960A085" w:rsidR="004A2E53" w:rsidRDefault="0078449F" w:rsidP="00C86083">
      <w:pPr>
        <w:pStyle w:val="TaskDetail"/>
      </w:pPr>
      <w:r>
        <w:t>For the new file</w:t>
      </w:r>
      <w:r w:rsidR="001D26CC">
        <w:t xml:space="preserve"> created</w:t>
      </w:r>
      <w:bookmarkStart w:id="10" w:name="_GoBack"/>
      <w:bookmarkEnd w:id="10"/>
      <w:r>
        <w:t>, t</w:t>
      </w:r>
      <w:r w:rsidR="00C871CF" w:rsidRPr="00C871CF">
        <w:t>ype the following file name:</w:t>
      </w:r>
    </w:p>
    <w:p w14:paraId="0C0A86F2" w14:textId="77777777" w:rsidR="00C871CF" w:rsidRDefault="00C871CF" w:rsidP="00C871CF">
      <w:pPr>
        <w:pStyle w:val="Code"/>
        <w:rPr>
          <w:lang w:eastAsia="ja-JP"/>
        </w:rPr>
      </w:pPr>
      <w:r>
        <w:rPr>
          <w:rFonts w:hint="eastAsia"/>
          <w:lang w:eastAsia="ja-JP"/>
        </w:rPr>
        <w:t>E</w:t>
      </w:r>
      <w:r>
        <w:rPr>
          <w:lang w:eastAsia="ja-JP"/>
        </w:rPr>
        <w:t>xercise3.py</w:t>
      </w:r>
    </w:p>
    <w:p w14:paraId="0AE79FC6" w14:textId="77777777" w:rsidR="004A2E53" w:rsidRDefault="004A7513" w:rsidP="00DA5FCD">
      <w:pPr>
        <w:pStyle w:val="TaskDetai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A6AA87C" wp14:editId="58CE6487">
            <wp:extent cx="3139189" cy="2914650"/>
            <wp:effectExtent l="0" t="0" r="4445" b="0"/>
            <wp:docPr id="692" name="Picture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896" cy="292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28B2" w14:textId="77777777" w:rsidR="00840FC4" w:rsidRDefault="00D506CD" w:rsidP="00C86083">
      <w:pPr>
        <w:pStyle w:val="TaskDetail"/>
      </w:pPr>
      <w:r w:rsidRPr="00D506CD">
        <w:t>When the file is created, it will be opened automatically in the editor.</w:t>
      </w:r>
    </w:p>
    <w:p w14:paraId="75CB3696" w14:textId="77777777" w:rsidR="00D137C7" w:rsidRDefault="00F6431B" w:rsidP="00C86083">
      <w:pPr>
        <w:pStyle w:val="TaskName"/>
        <w:numPr>
          <w:ilvl w:val="0"/>
          <w:numId w:val="20"/>
        </w:numPr>
      </w:pPr>
      <w:r>
        <w:t>Coding</w:t>
      </w:r>
    </w:p>
    <w:p w14:paraId="0FFA1780" w14:textId="77777777" w:rsidR="00D137C7" w:rsidRDefault="001C409E" w:rsidP="00DA5FCD">
      <w:pPr>
        <w:pStyle w:val="TaskDetail"/>
        <w:numPr>
          <w:ilvl w:val="0"/>
          <w:numId w:val="0"/>
        </w:numPr>
        <w:ind w:left="720"/>
      </w:pPr>
      <w:r w:rsidRPr="001C409E">
        <w:t xml:space="preserve">Let's enter the code to run. As much as possible, it's a good idea to type in your code to see IntelliSense </w:t>
      </w:r>
      <w:r w:rsidR="00981FA1">
        <w:t>support</w:t>
      </w:r>
      <w:r w:rsidRPr="001C409E">
        <w:t>.</w:t>
      </w:r>
      <w:r w:rsidR="004A4C01">
        <w:t xml:space="preserve"> </w:t>
      </w:r>
      <w:r w:rsidR="00727B94">
        <w:t>Please enter the code below and save the file.</w:t>
      </w:r>
    </w:p>
    <w:p w14:paraId="0864387C" w14:textId="77777777" w:rsidR="004A4C01" w:rsidRDefault="00A35B66" w:rsidP="007A49F8">
      <w:pPr>
        <w:pStyle w:val="Code"/>
        <w:rPr>
          <w:lang w:eastAsia="ja-JP"/>
        </w:rPr>
      </w:pPr>
      <w:r>
        <w:rPr>
          <w:rFonts w:hint="eastAsia"/>
          <w:lang w:eastAsia="ja-JP"/>
        </w:rPr>
        <w:t>p</w:t>
      </w:r>
      <w:r>
        <w:rPr>
          <w:lang w:eastAsia="ja-JP"/>
        </w:rPr>
        <w:t xml:space="preserve">rint('Hello </w:t>
      </w:r>
      <w:r w:rsidR="00C7720A">
        <w:rPr>
          <w:lang w:eastAsia="ja-JP"/>
        </w:rPr>
        <w:t>World!</w:t>
      </w:r>
      <w:r>
        <w:rPr>
          <w:lang w:eastAsia="ja-JP"/>
        </w:rPr>
        <w:t>')</w:t>
      </w:r>
    </w:p>
    <w:p w14:paraId="07D79C41" w14:textId="77777777" w:rsidR="002273FC" w:rsidRDefault="002273FC" w:rsidP="007A49F8">
      <w:pPr>
        <w:pStyle w:val="Code"/>
        <w:rPr>
          <w:lang w:eastAsia="ja-JP"/>
        </w:rPr>
      </w:pPr>
      <w:r>
        <w:rPr>
          <w:rFonts w:hint="eastAsia"/>
          <w:lang w:eastAsia="ja-JP"/>
        </w:rPr>
        <w:t>p</w:t>
      </w:r>
      <w:r>
        <w:rPr>
          <w:lang w:eastAsia="ja-JP"/>
        </w:rPr>
        <w:t>rint('</w:t>
      </w:r>
      <w:r w:rsidR="00A534A7">
        <w:rPr>
          <w:lang w:eastAsia="ja-JP"/>
        </w:rPr>
        <w:t>We are trying to analyze data</w:t>
      </w:r>
      <w:r w:rsidR="00B1079F">
        <w:rPr>
          <w:lang w:eastAsia="ja-JP"/>
        </w:rPr>
        <w:t>.</w:t>
      </w:r>
      <w:r>
        <w:rPr>
          <w:lang w:eastAsia="ja-JP"/>
        </w:rPr>
        <w:t>')</w:t>
      </w:r>
    </w:p>
    <w:p w14:paraId="75922DB8" w14:textId="77777777" w:rsidR="00D137C7" w:rsidRDefault="005F6C33" w:rsidP="00C86083">
      <w:pPr>
        <w:pStyle w:val="TaskName"/>
        <w:numPr>
          <w:ilvl w:val="0"/>
          <w:numId w:val="20"/>
        </w:numPr>
      </w:pPr>
      <w:r w:rsidRPr="005F6C33">
        <w:t>Running the script file</w:t>
      </w:r>
    </w:p>
    <w:p w14:paraId="03F0F052" w14:textId="77777777" w:rsidR="00113AB0" w:rsidRDefault="00A73560" w:rsidP="00DA5FCD">
      <w:pPr>
        <w:pStyle w:val="TaskDetail"/>
        <w:numPr>
          <w:ilvl w:val="0"/>
          <w:numId w:val="41"/>
        </w:numPr>
      </w:pPr>
      <w:r w:rsidRPr="00A73560">
        <w:t xml:space="preserve">There are two ways to perform a script file. </w:t>
      </w:r>
    </w:p>
    <w:p w14:paraId="4D4032A9" w14:textId="2C8E707D" w:rsidR="00113AB0" w:rsidRDefault="00A73560" w:rsidP="00D57CE1">
      <w:pPr>
        <w:pStyle w:val="TaskDetail"/>
        <w:numPr>
          <w:ilvl w:val="0"/>
          <w:numId w:val="44"/>
        </w:numPr>
        <w:jc w:val="center"/>
      </w:pPr>
      <w:r w:rsidRPr="00811F38">
        <w:t xml:space="preserve">If debugging is required, choose </w:t>
      </w:r>
      <w:r w:rsidR="001E0CFA" w:rsidRPr="00811F38">
        <w:rPr>
          <w:b/>
        </w:rPr>
        <w:t>Start d</w:t>
      </w:r>
      <w:r w:rsidRPr="00811F38">
        <w:rPr>
          <w:b/>
        </w:rPr>
        <w:t>ebug</w:t>
      </w:r>
      <w:r w:rsidR="001E0CFA" w:rsidRPr="00811F38">
        <w:rPr>
          <w:b/>
        </w:rPr>
        <w:t>ging</w:t>
      </w:r>
      <w:r w:rsidRPr="00811F38">
        <w:t xml:space="preserve"> from the </w:t>
      </w:r>
      <w:r w:rsidRPr="00811F38">
        <w:rPr>
          <w:b/>
        </w:rPr>
        <w:t>Debug</w:t>
      </w:r>
      <w:r w:rsidRPr="00811F38">
        <w:t xml:space="preserve"> menu</w:t>
      </w:r>
      <w:r w:rsidR="00DA5FCD">
        <w:t>.</w:t>
      </w:r>
    </w:p>
    <w:p w14:paraId="32E45211" w14:textId="77777777" w:rsidR="00BD6282" w:rsidRPr="00811F38" w:rsidRDefault="005D46C2" w:rsidP="00DA5FCD">
      <w:pPr>
        <w:pStyle w:val="TaskDetail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00F373D3" wp14:editId="16AF24E5">
            <wp:extent cx="4692650" cy="1352550"/>
            <wp:effectExtent l="0" t="0" r="0" b="0"/>
            <wp:docPr id="694" name="Picture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BCF6" w14:textId="52FE27F3" w:rsidR="00D57CE1" w:rsidRDefault="00295CA1" w:rsidP="00D57CE1">
      <w:pPr>
        <w:pStyle w:val="TaskDetail"/>
        <w:numPr>
          <w:ilvl w:val="0"/>
          <w:numId w:val="44"/>
        </w:numPr>
        <w:jc w:val="center"/>
      </w:pPr>
      <w:r>
        <w:t>I</w:t>
      </w:r>
      <w:r w:rsidR="00A73560" w:rsidRPr="00811F38">
        <w:t xml:space="preserve">f you just want to run the entire script, right-click in the editor and select </w:t>
      </w:r>
      <w:r w:rsidR="00A73560" w:rsidRPr="00D57CE1">
        <w:rPr>
          <w:b/>
          <w:bCs/>
        </w:rPr>
        <w:t>Run</w:t>
      </w:r>
      <w:r w:rsidR="00A5595A" w:rsidRPr="00D57CE1">
        <w:rPr>
          <w:b/>
          <w:bCs/>
        </w:rPr>
        <w:t xml:space="preserve"> Python File in Terminal</w:t>
      </w:r>
      <w:r w:rsidR="00A73560" w:rsidRPr="00811F38">
        <w:t>.</w:t>
      </w:r>
    </w:p>
    <w:p w14:paraId="684DCC86" w14:textId="77777777" w:rsidR="00A5595A" w:rsidRDefault="00C20619" w:rsidP="00D57CE1">
      <w:pPr>
        <w:pStyle w:val="TaskDetai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827245B" wp14:editId="70AAA11E">
            <wp:extent cx="4504221" cy="3596640"/>
            <wp:effectExtent l="0" t="0" r="0" b="3810"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788" cy="359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31C9" w14:textId="77777777" w:rsidR="00E410E4" w:rsidRDefault="00035106" w:rsidP="00C86083">
      <w:pPr>
        <w:pStyle w:val="TaskDetail"/>
      </w:pPr>
      <w:r w:rsidRPr="00C20619">
        <w:t>The output of the script will appear in the terminal.</w:t>
      </w:r>
    </w:p>
    <w:p w14:paraId="67FE9E38" w14:textId="77777777" w:rsidR="006B2544" w:rsidRPr="006755F2" w:rsidRDefault="00B67E83" w:rsidP="00D57CE1">
      <w:pPr>
        <w:pStyle w:val="TaskDetai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CF3ED30" wp14:editId="14DF3CDB">
            <wp:extent cx="5207000" cy="960180"/>
            <wp:effectExtent l="0" t="0" r="0" b="0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8318" cy="96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BF02" w14:textId="77777777" w:rsidR="00045C88" w:rsidRDefault="001E5014" w:rsidP="00C86083">
      <w:pPr>
        <w:pStyle w:val="TaskName"/>
        <w:numPr>
          <w:ilvl w:val="0"/>
          <w:numId w:val="20"/>
        </w:numPr>
      </w:pPr>
      <w:r w:rsidRPr="001E5014">
        <w:t>Run</w:t>
      </w:r>
      <w:r>
        <w:t>ning</w:t>
      </w:r>
      <w:r w:rsidRPr="001E5014">
        <w:t xml:space="preserve"> chunk of code</w:t>
      </w:r>
    </w:p>
    <w:p w14:paraId="20948273" w14:textId="77777777" w:rsidR="00045C88" w:rsidRDefault="00E01748" w:rsidP="00D57CE1">
      <w:pPr>
        <w:pStyle w:val="TaskDetail"/>
        <w:numPr>
          <w:ilvl w:val="0"/>
          <w:numId w:val="45"/>
        </w:numPr>
      </w:pPr>
      <w:r w:rsidRPr="00E01748">
        <w:t>You can transfer the code to the execution environment and keep the results in the execution environment's memory.</w:t>
      </w:r>
    </w:p>
    <w:p w14:paraId="7C5D3DA1" w14:textId="75E59537" w:rsidR="00447F6E" w:rsidRDefault="00447F6E" w:rsidP="00C86083">
      <w:pPr>
        <w:pStyle w:val="TaskDetail"/>
      </w:pPr>
      <w:r w:rsidRPr="001600FF">
        <w:t xml:space="preserve">Try running only the first line of the code you just created. </w:t>
      </w:r>
      <w:r w:rsidR="00B55B69" w:rsidRPr="001600FF">
        <w:t>Select the first line with the mouse to highlight it.</w:t>
      </w:r>
      <w:r w:rsidRPr="001600FF">
        <w:t xml:space="preserve"> </w:t>
      </w:r>
      <w:r w:rsidR="00D57CE1">
        <w:t>Then r</w:t>
      </w:r>
      <w:r w:rsidR="00E03B0A" w:rsidRPr="001600FF">
        <w:t xml:space="preserve">ight-click the selection and select </w:t>
      </w:r>
      <w:r w:rsidR="00E03B0A" w:rsidRPr="001600FF">
        <w:rPr>
          <w:b/>
        </w:rPr>
        <w:t xml:space="preserve">Run </w:t>
      </w:r>
      <w:r w:rsidR="00B177D8" w:rsidRPr="001600FF">
        <w:rPr>
          <w:b/>
        </w:rPr>
        <w:t>Selection/Line in Python Terminal</w:t>
      </w:r>
      <w:r w:rsidR="00E03B0A" w:rsidRPr="001600FF">
        <w:t>.</w:t>
      </w:r>
    </w:p>
    <w:p w14:paraId="2012511C" w14:textId="77777777" w:rsidR="00443DA5" w:rsidRDefault="001600FF" w:rsidP="00D57CE1">
      <w:pPr>
        <w:pStyle w:val="TaskDetai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32E5F0C" wp14:editId="35011FC2">
            <wp:extent cx="4674854" cy="3321050"/>
            <wp:effectExtent l="0" t="0" r="0" b="0"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76" cy="332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E7051" w14:textId="77777777" w:rsidR="00170633" w:rsidRDefault="0009676C" w:rsidP="00C86083">
      <w:pPr>
        <w:pStyle w:val="TaskDetail"/>
      </w:pPr>
      <w:r w:rsidRPr="0009676C">
        <w:t>In the terminal, Python starts, the first line of code is transferred, and the results of the execution are displayed in the terminal.</w:t>
      </w:r>
    </w:p>
    <w:p w14:paraId="19E7C8C4" w14:textId="77777777" w:rsidR="00D879AE" w:rsidRDefault="00715CF5" w:rsidP="00D57CE1">
      <w:pPr>
        <w:pStyle w:val="TaskDetai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72C2B7F" wp14:editId="448D6EB1">
            <wp:extent cx="5319346" cy="768350"/>
            <wp:effectExtent l="0" t="0" r="0" b="0"/>
            <wp:docPr id="699" name="Picture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21317" cy="7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CC0F" w14:textId="77777777" w:rsidR="00D879AE" w:rsidRDefault="000F46E3" w:rsidP="00C86083">
      <w:pPr>
        <w:pStyle w:val="TaskDetail"/>
      </w:pPr>
      <w:r w:rsidRPr="000F46E3">
        <w:t>In this state, if you run the second line of code in an equivalent operation, the second line will be forwarded to the terminal and the results will be displayed.</w:t>
      </w:r>
    </w:p>
    <w:p w14:paraId="2EE23FC8" w14:textId="77777777" w:rsidR="00B95CBF" w:rsidRDefault="00B95CBF" w:rsidP="00C86083">
      <w:pPr>
        <w:pStyle w:val="TaskName"/>
        <w:numPr>
          <w:ilvl w:val="0"/>
          <w:numId w:val="20"/>
        </w:numPr>
      </w:pPr>
      <w:r>
        <w:t xml:space="preserve">Clean up </w:t>
      </w:r>
    </w:p>
    <w:p w14:paraId="38B5BA4B" w14:textId="21AAFF00" w:rsidR="00B95CBF" w:rsidRDefault="00B95CBF" w:rsidP="00D57CE1">
      <w:pPr>
        <w:pStyle w:val="TaskDetail"/>
        <w:numPr>
          <w:ilvl w:val="0"/>
          <w:numId w:val="46"/>
        </w:numPr>
      </w:pPr>
      <w:r>
        <w:t xml:space="preserve">Remove the lab01 conda environment with the following command and </w:t>
      </w:r>
      <w:r w:rsidR="00D57CE1">
        <w:t>respond</w:t>
      </w:r>
      <w:r>
        <w:t xml:space="preserve"> </w:t>
      </w:r>
      <w:r w:rsidR="00D57CE1">
        <w:t xml:space="preserve">to Proceed y/n </w:t>
      </w:r>
      <w:r>
        <w:t xml:space="preserve">with </w:t>
      </w:r>
      <w:r w:rsidRPr="00D57CE1">
        <w:rPr>
          <w:b/>
          <w:bCs/>
        </w:rPr>
        <w:t>y</w:t>
      </w:r>
      <w:r>
        <w:t xml:space="preserve">. </w:t>
      </w:r>
    </w:p>
    <w:p w14:paraId="2EB89288" w14:textId="77777777" w:rsidR="00B95CBF" w:rsidRDefault="00B95CBF" w:rsidP="00BD039E">
      <w:pPr>
        <w:pStyle w:val="Code"/>
        <w:rPr>
          <w:lang w:eastAsia="ja-JP"/>
        </w:rPr>
      </w:pPr>
      <w:r>
        <w:rPr>
          <w:lang w:eastAsia="ja-JP"/>
        </w:rPr>
        <w:t>conda env remove -n lab01</w:t>
      </w:r>
    </w:p>
    <w:p w14:paraId="79DA4997" w14:textId="77777777" w:rsidR="00B95CBF" w:rsidRDefault="00B95CBF" w:rsidP="00D57CE1">
      <w:pPr>
        <w:pStyle w:val="TaskDetai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0DC680D" wp14:editId="229075D8">
            <wp:extent cx="5073044" cy="3922395"/>
            <wp:effectExtent l="19050" t="19050" r="1333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74528" cy="39235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460C0F" w14:textId="380575CC" w:rsidR="00D137C7" w:rsidRPr="00B00779" w:rsidRDefault="00D137C7" w:rsidP="00D137C7">
      <w:pPr>
        <w:pStyle w:val="CompletionMessage"/>
      </w:pPr>
      <w:r>
        <w:t xml:space="preserve">Exercise </w:t>
      </w:r>
      <w:r w:rsidR="009C6B5C">
        <w:t>3</w:t>
      </w:r>
      <w:r>
        <w:t xml:space="preserve"> has been completed</w:t>
      </w:r>
      <w:r w:rsidR="00D57CE1">
        <w:t>.</w:t>
      </w:r>
    </w:p>
    <w:p w14:paraId="08496C00" w14:textId="77777777" w:rsidR="00D137C7" w:rsidRPr="00B00779" w:rsidRDefault="00D137C7" w:rsidP="0070002F">
      <w:pPr>
        <w:pStyle w:val="CompletionMessage"/>
      </w:pPr>
    </w:p>
    <w:sectPr w:rsidR="00D137C7" w:rsidRPr="00B00779" w:rsidSect="008A04FA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8443CE" w14:textId="77777777" w:rsidR="00670C74" w:rsidRDefault="00670C74" w:rsidP="006F21E1">
      <w:pPr>
        <w:spacing w:after="0" w:line="240" w:lineRule="auto"/>
      </w:pPr>
      <w:r>
        <w:separator/>
      </w:r>
    </w:p>
  </w:endnote>
  <w:endnote w:type="continuationSeparator" w:id="0">
    <w:p w14:paraId="694CE3B2" w14:textId="77777777" w:rsidR="00670C74" w:rsidRDefault="00670C74" w:rsidP="006F21E1">
      <w:pPr>
        <w:spacing w:after="0" w:line="240" w:lineRule="auto"/>
      </w:pPr>
      <w:r>
        <w:continuationSeparator/>
      </w:r>
    </w:p>
  </w:endnote>
  <w:endnote w:type="continuationNotice" w:id="1">
    <w:p w14:paraId="282C234F" w14:textId="77777777" w:rsidR="00670C74" w:rsidRDefault="00670C7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23DD4" w14:textId="77777777" w:rsidR="00DB667F" w:rsidRDefault="00670C74" w:rsidP="006F21E1">
    <w:pPr>
      <w:pStyle w:val="Footer"/>
      <w:jc w:val="right"/>
    </w:pPr>
    <w:sdt>
      <w:sdtPr>
        <w:id w:val="-703024514"/>
      </w:sdtPr>
      <w:sdtEndPr/>
      <w:sdtContent>
        <w:sdt>
          <w:sdtPr>
            <w:id w:val="-521776150"/>
          </w:sdtPr>
          <w:sdtEndPr/>
          <w:sdtContent>
            <w:r w:rsidR="007E0D86" w:rsidRPr="007E0D86">
              <w:rPr>
                <w:rFonts w:cs="Segoe UI"/>
                <w:sz w:val="18"/>
                <w:szCs w:val="18"/>
              </w:rPr>
              <w:t>Getting start</w:t>
            </w:r>
            <w:r w:rsidR="00AE091A">
              <w:rPr>
                <w:rFonts w:cs="Segoe UI"/>
                <w:sz w:val="18"/>
                <w:szCs w:val="18"/>
              </w:rPr>
              <w:t>ed</w:t>
            </w:r>
            <w:r w:rsidR="007E0D86" w:rsidRPr="007E0D86">
              <w:rPr>
                <w:rFonts w:cs="Segoe UI"/>
                <w:sz w:val="18"/>
                <w:szCs w:val="18"/>
              </w:rPr>
              <w:t xml:space="preserve"> data analysis with VS Code</w:t>
            </w:r>
            <w:r w:rsidR="00DB667F" w:rsidRPr="00041CAD">
              <w:rPr>
                <w:rFonts w:cs="Segoe UI"/>
                <w:sz w:val="18"/>
                <w:szCs w:val="18"/>
              </w:rPr>
              <w:t xml:space="preserve"> </w:t>
            </w:r>
            <w:r w:rsidR="00DB667F">
              <w:rPr>
                <w:rFonts w:cs="Segoe UI"/>
                <w:sz w:val="18"/>
                <w:szCs w:val="18"/>
              </w:rPr>
              <w:t xml:space="preserve"> </w:t>
            </w:r>
          </w:sdtContent>
        </w:sdt>
      </w:sdtContent>
    </w:sdt>
    <w:sdt>
      <w:sdtPr>
        <w:id w:val="-1990776059"/>
        <w:docPartObj>
          <w:docPartGallery w:val="Page Numbers (Bottom of Page)"/>
          <w:docPartUnique/>
        </w:docPartObj>
      </w:sdtPr>
      <w:sdtEndPr/>
      <w:sdtContent>
        <w:r w:rsidR="00DB667F">
          <w:rPr>
            <w:noProof/>
          </w:rPr>
          <mc:AlternateContent>
            <mc:Choice Requires="wpg">
              <w:drawing>
                <wp:anchor distT="0" distB="0" distL="114300" distR="114300" simplePos="0" relativeHeight="251658241" behindDoc="0" locked="0" layoutInCell="1" allowOverlap="1" wp14:anchorId="2D4AB6E3" wp14:editId="2656F50A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2" name="Group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5CB574" w14:textId="77777777" w:rsidR="00DB667F" w:rsidRDefault="00DB667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53080E" w:rsidRPr="0053080E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24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0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1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D4AB6E3" id="Group 32" o:spid="_x0000_s1026" style="position:absolute;left:0;text-align:left;margin-left:0;margin-top:0;width:612.75pt;height:15pt;z-index:251658241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  <v:textbox inset="0,0,0,0">
                      <w:txbxContent>
                        <w:p w14:paraId="675CB574" w14:textId="77777777" w:rsidR="00DB667F" w:rsidRDefault="00DB667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53080E" w:rsidRPr="0053080E">
                            <w:rPr>
                              <w:noProof/>
                              <w:color w:val="8C8C8C" w:themeColor="background1" w:themeShade="8C"/>
                            </w:rPr>
                            <w:t>24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9636113"/>
      <w:docPartObj>
        <w:docPartGallery w:val="Page Numbers (Bottom of Page)"/>
        <w:docPartUnique/>
      </w:docPartObj>
    </w:sdtPr>
    <w:sdtEndPr/>
    <w:sdtContent>
      <w:p w14:paraId="48474666" w14:textId="77777777" w:rsidR="00DB667F" w:rsidRDefault="00670C74">
        <w:pPr>
          <w:pStyle w:val="Footer"/>
        </w:pPr>
        <w:sdt>
          <w:sdtPr>
            <w:id w:val="1142923910"/>
          </w:sdtPr>
          <w:sdtEndPr/>
          <w:sdtContent>
            <w:r w:rsidR="007E0D86" w:rsidRPr="007E0D86">
              <w:rPr>
                <w:rFonts w:cs="Segoe UI"/>
                <w:sz w:val="18"/>
                <w:szCs w:val="18"/>
              </w:rPr>
              <w:t>Getting start</w:t>
            </w:r>
            <w:r w:rsidR="001B1091">
              <w:rPr>
                <w:rFonts w:cs="Segoe UI"/>
                <w:sz w:val="18"/>
                <w:szCs w:val="18"/>
              </w:rPr>
              <w:t>ed</w:t>
            </w:r>
            <w:r w:rsidR="007E0D86" w:rsidRPr="007E0D86">
              <w:rPr>
                <w:rFonts w:cs="Segoe UI"/>
                <w:sz w:val="18"/>
                <w:szCs w:val="18"/>
              </w:rPr>
              <w:t xml:space="preserve"> data analysis with VS Code</w:t>
            </w:r>
            <w:r w:rsidR="00DB667F">
              <w:rPr>
                <w:rFonts w:cs="Segoe UI"/>
                <w:sz w:val="18"/>
                <w:szCs w:val="18"/>
              </w:rPr>
              <w:t xml:space="preserve"> </w:t>
            </w:r>
          </w:sdtContent>
        </w:sdt>
        <w:r w:rsidR="00DB667F" w:rsidDel="00942DB2">
          <w:t xml:space="preserve"> </w:t>
        </w:r>
        <w:r w:rsidR="00DB667F">
          <w:rPr>
            <w:noProof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033A8D" wp14:editId="23EA1CB9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642" name="Group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71774B" w14:textId="77777777" w:rsidR="00DB667F" w:rsidRDefault="00DB667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53080E" w:rsidRPr="0053080E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23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1033A8D" id="Group 33" o:spid="_x0000_s1031" style="position:absolute;margin-left:0;margin-top:0;width:612.75pt;height:15pt;z-index:25165824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2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Ls9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DHzLs9xQAAANwAAAAP&#10;AAAAAAAAAAAAAAAAAAcCAABkcnMvZG93bnJldi54bWxQSwUGAAAAAAMAAwC3AAAA+QIAAAAA&#10;" filled="f" stroked="f">
                    <v:textbox inset="0,0,0,0">
                      <w:txbxContent>
                        <w:p w14:paraId="1971774B" w14:textId="77777777" w:rsidR="00DB667F" w:rsidRDefault="00DB667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53080E" w:rsidRPr="0053080E">
                            <w:rPr>
                              <w:noProof/>
                              <w:color w:val="8C8C8C" w:themeColor="background1" w:themeShade="8C"/>
                            </w:rPr>
                            <w:t>23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3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4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" strokecolor="#a5a5a5"/>
                    <v:shape id="AutoShape 28" o:spid="_x0000_s1035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2E4DF0" w14:textId="77777777" w:rsidR="001B1091" w:rsidRDefault="001B10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114AD9" w14:textId="77777777" w:rsidR="00670C74" w:rsidRDefault="00670C74" w:rsidP="006F21E1">
      <w:pPr>
        <w:spacing w:after="0" w:line="240" w:lineRule="auto"/>
      </w:pPr>
      <w:r>
        <w:separator/>
      </w:r>
    </w:p>
  </w:footnote>
  <w:footnote w:type="continuationSeparator" w:id="0">
    <w:p w14:paraId="65A522D1" w14:textId="77777777" w:rsidR="00670C74" w:rsidRDefault="00670C74" w:rsidP="006F21E1">
      <w:pPr>
        <w:spacing w:after="0" w:line="240" w:lineRule="auto"/>
      </w:pPr>
      <w:r>
        <w:continuationSeparator/>
      </w:r>
    </w:p>
  </w:footnote>
  <w:footnote w:type="continuationNotice" w:id="1">
    <w:p w14:paraId="20DD906B" w14:textId="77777777" w:rsidR="00670C74" w:rsidRDefault="00670C7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57682622"/>
    </w:sdtPr>
    <w:sdtEndPr/>
    <w:sdtContent>
      <w:p w14:paraId="583D96BF" w14:textId="77777777" w:rsidR="00DB667F" w:rsidRDefault="00A302C6" w:rsidP="00EF7E53">
        <w:pPr>
          <w:pStyle w:val="Header"/>
          <w:jc w:val="right"/>
        </w:pPr>
        <w:r>
          <w:t>Data Analytics with Python</w:t>
        </w:r>
      </w:p>
    </w:sdtContent>
  </w:sdt>
  <w:p w14:paraId="4DCD1559" w14:textId="77777777" w:rsidR="00DB667F" w:rsidRDefault="00DB667F" w:rsidP="00B24810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1947607"/>
    </w:sdtPr>
    <w:sdtEndPr/>
    <w:sdtContent>
      <w:p w14:paraId="7F20C375" w14:textId="77777777" w:rsidR="00A302C6" w:rsidRDefault="005A1410">
        <w:pPr>
          <w:pStyle w:val="Header"/>
        </w:pPr>
        <w:r>
          <w:t>Da</w:t>
        </w:r>
        <w:r w:rsidR="00A302C6">
          <w:t>ta Analytics with Python</w:t>
        </w:r>
      </w:p>
      <w:p w14:paraId="26F7513F" w14:textId="77777777" w:rsidR="00DB667F" w:rsidRDefault="00670C74">
        <w:pPr>
          <w:pStyle w:val="Header"/>
        </w:pP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87B955" w14:textId="77777777" w:rsidR="001B1091" w:rsidRDefault="001B10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E508D"/>
    <w:multiLevelType w:val="hybridMultilevel"/>
    <w:tmpl w:val="E0C80F80"/>
    <w:lvl w:ilvl="0" w:tplc="8594FD2C">
      <w:start w:val="1"/>
      <w:numFmt w:val="decimal"/>
      <w:pStyle w:val="TaskName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C565C1"/>
    <w:multiLevelType w:val="hybridMultilevel"/>
    <w:tmpl w:val="D5B651CA"/>
    <w:lvl w:ilvl="0" w:tplc="0409001B">
      <w:start w:val="1"/>
      <w:numFmt w:val="lowerRoman"/>
      <w:lvlText w:val="%1."/>
      <w:lvlJc w:val="righ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" w15:restartNumberingAfterBreak="0">
    <w:nsid w:val="03F20397"/>
    <w:multiLevelType w:val="hybridMultilevel"/>
    <w:tmpl w:val="BD4E075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60C2CD5"/>
    <w:multiLevelType w:val="hybridMultilevel"/>
    <w:tmpl w:val="4F74975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1C0A02"/>
    <w:multiLevelType w:val="hybridMultilevel"/>
    <w:tmpl w:val="E0B2B69A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D92AA8"/>
    <w:multiLevelType w:val="hybridMultilevel"/>
    <w:tmpl w:val="E33C14D8"/>
    <w:lvl w:ilvl="0" w:tplc="33FE1340">
      <w:start w:val="1"/>
      <w:numFmt w:val="bullet"/>
      <w:pStyle w:val="BulletIndentIndent"/>
      <w:lvlText w:val="▪"/>
      <w:lvlJc w:val="left"/>
      <w:pPr>
        <w:ind w:left="2376" w:hanging="360"/>
      </w:pPr>
      <w:rPr>
        <w:rFonts w:ascii="Courier New" w:hAnsi="Courier New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1F497D" w:themeColor="text2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6" w15:restartNumberingAfterBreak="0">
    <w:nsid w:val="0CC938AD"/>
    <w:multiLevelType w:val="hybridMultilevel"/>
    <w:tmpl w:val="AC4210A4"/>
    <w:lvl w:ilvl="0" w:tplc="6636977C">
      <w:start w:val="1"/>
      <w:numFmt w:val="bullet"/>
      <w:pStyle w:val="BulletIndent"/>
      <w:lvlText w:val="o"/>
      <w:lvlJc w:val="left"/>
      <w:pPr>
        <w:ind w:left="1872" w:hanging="360"/>
      </w:pPr>
      <w:rPr>
        <w:rFonts w:ascii="Courier New" w:hAnsi="Courier New" w:hint="default"/>
        <w:color w:val="1F497D" w:themeColor="text2"/>
      </w:rPr>
    </w:lvl>
    <w:lvl w:ilvl="1" w:tplc="54B4DBA4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7" w15:restartNumberingAfterBreak="0">
    <w:nsid w:val="0E1B46EC"/>
    <w:multiLevelType w:val="hybridMultilevel"/>
    <w:tmpl w:val="1E7AA692"/>
    <w:lvl w:ilvl="0" w:tplc="9D287B88">
      <w:start w:val="1"/>
      <w:numFmt w:val="bullet"/>
      <w:pStyle w:val="Bullet"/>
      <w:lvlText w:val=""/>
      <w:lvlJc w:val="left"/>
      <w:pPr>
        <w:ind w:left="1152" w:hanging="360"/>
      </w:pPr>
      <w:rPr>
        <w:rFonts w:ascii="Symbol" w:hAnsi="Symbol" w:hint="default"/>
        <w:color w:val="1F497D" w:themeColor="text2"/>
      </w:rPr>
    </w:lvl>
    <w:lvl w:ilvl="1" w:tplc="E2321222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 w15:restartNumberingAfterBreak="0">
    <w:nsid w:val="11872A33"/>
    <w:multiLevelType w:val="hybridMultilevel"/>
    <w:tmpl w:val="AD4E2B18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EC33F6"/>
    <w:multiLevelType w:val="hybridMultilevel"/>
    <w:tmpl w:val="AE043B6C"/>
    <w:lvl w:ilvl="0" w:tplc="0409000F">
      <w:start w:val="1"/>
      <w:numFmt w:val="decimal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0" w15:restartNumberingAfterBreak="0">
    <w:nsid w:val="2024404B"/>
    <w:multiLevelType w:val="hybridMultilevel"/>
    <w:tmpl w:val="87F4FE6E"/>
    <w:lvl w:ilvl="0" w:tplc="7E006802">
      <w:start w:val="1"/>
      <w:numFmt w:val="decimal"/>
      <w:pStyle w:val="High-levelsteps"/>
      <w:lvlText w:val="%1."/>
      <w:lvlJc w:val="left"/>
      <w:pPr>
        <w:ind w:left="990" w:hanging="360"/>
      </w:pPr>
    </w:lvl>
    <w:lvl w:ilvl="1" w:tplc="0846D798">
      <w:start w:val="1"/>
      <w:numFmt w:val="lowerLetter"/>
      <w:pStyle w:val="Granularsteps"/>
      <w:lvlText w:val="%2."/>
      <w:lvlJc w:val="left"/>
      <w:pPr>
        <w:ind w:left="1710" w:hanging="360"/>
      </w:pPr>
      <w:rPr>
        <w:rFonts w:asciiTheme="majorHAnsi" w:hAnsiTheme="majorHAnsi" w:hint="default"/>
        <w:b w:val="0"/>
      </w:rPr>
    </w:lvl>
    <w:lvl w:ilvl="2" w:tplc="54105AD8">
      <w:start w:val="1"/>
      <w:numFmt w:val="lowerRoman"/>
      <w:pStyle w:val="moregranularsteps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1" w15:restartNumberingAfterBreak="0">
    <w:nsid w:val="35F07CA5"/>
    <w:multiLevelType w:val="hybridMultilevel"/>
    <w:tmpl w:val="6FE65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0E0977"/>
    <w:multiLevelType w:val="hybridMultilevel"/>
    <w:tmpl w:val="21F4CE62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9D727CD"/>
    <w:multiLevelType w:val="hybridMultilevel"/>
    <w:tmpl w:val="3934DD9E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7B357BA"/>
    <w:multiLevelType w:val="hybridMultilevel"/>
    <w:tmpl w:val="1F405872"/>
    <w:lvl w:ilvl="0" w:tplc="7A663302">
      <w:start w:val="1"/>
      <w:numFmt w:val="lowerLetter"/>
      <w:pStyle w:val="TaskDetai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8BB63FB"/>
    <w:multiLevelType w:val="hybridMultilevel"/>
    <w:tmpl w:val="E50A6EC4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E0014FA"/>
    <w:multiLevelType w:val="hybridMultilevel"/>
    <w:tmpl w:val="CCE88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E1605D"/>
    <w:multiLevelType w:val="hybridMultilevel"/>
    <w:tmpl w:val="E4B2FC66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B1662E"/>
    <w:multiLevelType w:val="hybridMultilevel"/>
    <w:tmpl w:val="21F4CE62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41501F4"/>
    <w:multiLevelType w:val="hybridMultilevel"/>
    <w:tmpl w:val="5D96C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F3479A"/>
    <w:multiLevelType w:val="hybridMultilevel"/>
    <w:tmpl w:val="518E183A"/>
    <w:lvl w:ilvl="0" w:tplc="5F22F490">
      <w:start w:val="1"/>
      <w:numFmt w:val="lowerRoman"/>
      <w:lvlText w:val="%1."/>
      <w:lvlJc w:val="righ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E07769C"/>
    <w:multiLevelType w:val="hybridMultilevel"/>
    <w:tmpl w:val="C8A0507E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29C54C1"/>
    <w:multiLevelType w:val="hybridMultilevel"/>
    <w:tmpl w:val="AD4E2B18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8AA0D9D"/>
    <w:multiLevelType w:val="hybridMultilevel"/>
    <w:tmpl w:val="40EE6D34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99C50C1"/>
    <w:multiLevelType w:val="hybridMultilevel"/>
    <w:tmpl w:val="5F689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F14C9F"/>
    <w:multiLevelType w:val="hybridMultilevel"/>
    <w:tmpl w:val="ED765094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0"/>
  </w:num>
  <w:num w:numId="3">
    <w:abstractNumId w:val="6"/>
  </w:num>
  <w:num w:numId="4">
    <w:abstractNumId w:val="5"/>
  </w:num>
  <w:num w:numId="5">
    <w:abstractNumId w:val="4"/>
    <w:lvlOverride w:ilvl="0">
      <w:startOverride w:val="1"/>
    </w:lvlOverride>
  </w:num>
  <w:num w:numId="6">
    <w:abstractNumId w:val="11"/>
  </w:num>
  <w:num w:numId="7">
    <w:abstractNumId w:val="0"/>
  </w:num>
  <w:num w:numId="8">
    <w:abstractNumId w:val="23"/>
  </w:num>
  <w:num w:numId="9">
    <w:abstractNumId w:val="16"/>
  </w:num>
  <w:num w:numId="10">
    <w:abstractNumId w:val="21"/>
  </w:num>
  <w:num w:numId="11">
    <w:abstractNumId w:val="17"/>
  </w:num>
  <w:num w:numId="12">
    <w:abstractNumId w:val="22"/>
  </w:num>
  <w:num w:numId="13">
    <w:abstractNumId w:val="8"/>
  </w:num>
  <w:num w:numId="14">
    <w:abstractNumId w:val="19"/>
  </w:num>
  <w:num w:numId="15">
    <w:abstractNumId w:val="4"/>
  </w:num>
  <w:num w:numId="16">
    <w:abstractNumId w:val="12"/>
  </w:num>
  <w:num w:numId="17">
    <w:abstractNumId w:val="24"/>
  </w:num>
  <w:num w:numId="18">
    <w:abstractNumId w:val="18"/>
  </w:num>
  <w:num w:numId="19">
    <w:abstractNumId w:val="13"/>
  </w:num>
  <w:num w:numId="20">
    <w:abstractNumId w:val="15"/>
  </w:num>
  <w:num w:numId="21">
    <w:abstractNumId w:val="25"/>
  </w:num>
  <w:num w:numId="22">
    <w:abstractNumId w:val="9"/>
  </w:num>
  <w:num w:numId="23">
    <w:abstractNumId w:val="14"/>
  </w:num>
  <w:num w:numId="24">
    <w:abstractNumId w:val="14"/>
    <w:lvlOverride w:ilvl="0">
      <w:startOverride w:val="1"/>
    </w:lvlOverride>
  </w:num>
  <w:num w:numId="25">
    <w:abstractNumId w:val="14"/>
    <w:lvlOverride w:ilvl="0">
      <w:startOverride w:val="1"/>
    </w:lvlOverride>
  </w:num>
  <w:num w:numId="26">
    <w:abstractNumId w:val="14"/>
    <w:lvlOverride w:ilvl="0">
      <w:startOverride w:val="1"/>
    </w:lvlOverride>
  </w:num>
  <w:num w:numId="27">
    <w:abstractNumId w:val="14"/>
    <w:lvlOverride w:ilvl="0">
      <w:startOverride w:val="1"/>
    </w:lvlOverride>
  </w:num>
  <w:num w:numId="28">
    <w:abstractNumId w:val="14"/>
    <w:lvlOverride w:ilvl="0">
      <w:startOverride w:val="1"/>
    </w:lvlOverride>
  </w:num>
  <w:num w:numId="29">
    <w:abstractNumId w:val="14"/>
    <w:lvlOverride w:ilvl="0">
      <w:startOverride w:val="1"/>
    </w:lvlOverride>
  </w:num>
  <w:num w:numId="30">
    <w:abstractNumId w:val="14"/>
    <w:lvlOverride w:ilvl="0">
      <w:startOverride w:val="1"/>
    </w:lvlOverride>
  </w:num>
  <w:num w:numId="31">
    <w:abstractNumId w:val="14"/>
  </w:num>
  <w:num w:numId="32">
    <w:abstractNumId w:val="14"/>
    <w:lvlOverride w:ilvl="0">
      <w:startOverride w:val="1"/>
    </w:lvlOverride>
  </w:num>
  <w:num w:numId="33">
    <w:abstractNumId w:val="14"/>
    <w:lvlOverride w:ilvl="0">
      <w:startOverride w:val="1"/>
    </w:lvlOverride>
  </w:num>
  <w:num w:numId="34">
    <w:abstractNumId w:val="14"/>
    <w:lvlOverride w:ilvl="0">
      <w:startOverride w:val="1"/>
    </w:lvlOverride>
  </w:num>
  <w:num w:numId="35">
    <w:abstractNumId w:val="14"/>
    <w:lvlOverride w:ilvl="0">
      <w:startOverride w:val="1"/>
    </w:lvlOverride>
  </w:num>
  <w:num w:numId="36">
    <w:abstractNumId w:val="14"/>
    <w:lvlOverride w:ilvl="0">
      <w:startOverride w:val="1"/>
    </w:lvlOverride>
  </w:num>
  <w:num w:numId="37">
    <w:abstractNumId w:val="14"/>
    <w:lvlOverride w:ilvl="0">
      <w:startOverride w:val="1"/>
    </w:lvlOverride>
  </w:num>
  <w:num w:numId="38">
    <w:abstractNumId w:val="2"/>
  </w:num>
  <w:num w:numId="39">
    <w:abstractNumId w:val="14"/>
    <w:lvlOverride w:ilvl="0">
      <w:startOverride w:val="1"/>
    </w:lvlOverride>
  </w:num>
  <w:num w:numId="40">
    <w:abstractNumId w:val="14"/>
    <w:lvlOverride w:ilvl="0">
      <w:startOverride w:val="1"/>
    </w:lvlOverride>
  </w:num>
  <w:num w:numId="41">
    <w:abstractNumId w:val="14"/>
    <w:lvlOverride w:ilvl="0">
      <w:startOverride w:val="1"/>
    </w:lvlOverride>
  </w:num>
  <w:num w:numId="42">
    <w:abstractNumId w:val="1"/>
  </w:num>
  <w:num w:numId="43">
    <w:abstractNumId w:val="3"/>
  </w:num>
  <w:num w:numId="44">
    <w:abstractNumId w:val="20"/>
  </w:num>
  <w:num w:numId="45">
    <w:abstractNumId w:val="14"/>
    <w:lvlOverride w:ilvl="0">
      <w:startOverride w:val="1"/>
    </w:lvlOverride>
  </w:num>
  <w:num w:numId="46">
    <w:abstractNumId w:val="14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attachedTemplate r:id="rId1"/>
  <w:defaultTabStop w:val="720"/>
  <w:evenAndOddHeaders/>
  <w:characterSpacingControl w:val="doNotCompress"/>
  <w:savePreviewPicture/>
  <w:hdrShapeDefaults>
    <o:shapedefaults v:ext="edit" spidmax="2049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E2MzUxNDQ2Nzc0NTNX0lEKTi0uzszPAykwrAUAOuWUiSwAAAA="/>
  </w:docVars>
  <w:rsids>
    <w:rsidRoot w:val="00E95F28"/>
    <w:rsid w:val="00002C9D"/>
    <w:rsid w:val="00004D90"/>
    <w:rsid w:val="00005A55"/>
    <w:rsid w:val="00007CAA"/>
    <w:rsid w:val="000112DF"/>
    <w:rsid w:val="000115A6"/>
    <w:rsid w:val="00011D18"/>
    <w:rsid w:val="00013AED"/>
    <w:rsid w:val="0001630E"/>
    <w:rsid w:val="000170FD"/>
    <w:rsid w:val="000174C7"/>
    <w:rsid w:val="00022ED0"/>
    <w:rsid w:val="0002373A"/>
    <w:rsid w:val="0002600C"/>
    <w:rsid w:val="00030BC4"/>
    <w:rsid w:val="00035106"/>
    <w:rsid w:val="00037D24"/>
    <w:rsid w:val="0004051C"/>
    <w:rsid w:val="00041018"/>
    <w:rsid w:val="00041823"/>
    <w:rsid w:val="00041CAD"/>
    <w:rsid w:val="00045C88"/>
    <w:rsid w:val="000479EA"/>
    <w:rsid w:val="0005076A"/>
    <w:rsid w:val="00055970"/>
    <w:rsid w:val="0005767A"/>
    <w:rsid w:val="00065B70"/>
    <w:rsid w:val="00066008"/>
    <w:rsid w:val="00067BD2"/>
    <w:rsid w:val="00067F20"/>
    <w:rsid w:val="00071D2E"/>
    <w:rsid w:val="00072ABC"/>
    <w:rsid w:val="0007421B"/>
    <w:rsid w:val="00074257"/>
    <w:rsid w:val="000800C6"/>
    <w:rsid w:val="000804B4"/>
    <w:rsid w:val="00084676"/>
    <w:rsid w:val="00090825"/>
    <w:rsid w:val="00094C3F"/>
    <w:rsid w:val="0009676C"/>
    <w:rsid w:val="000A1919"/>
    <w:rsid w:val="000A1D85"/>
    <w:rsid w:val="000A2FD8"/>
    <w:rsid w:val="000A4D06"/>
    <w:rsid w:val="000A6AEC"/>
    <w:rsid w:val="000B224D"/>
    <w:rsid w:val="000B27F3"/>
    <w:rsid w:val="000B79B1"/>
    <w:rsid w:val="000C27BE"/>
    <w:rsid w:val="000C34C3"/>
    <w:rsid w:val="000C4B08"/>
    <w:rsid w:val="000C6FCC"/>
    <w:rsid w:val="000D3A9F"/>
    <w:rsid w:val="000D3F55"/>
    <w:rsid w:val="000D7F15"/>
    <w:rsid w:val="000E0CF6"/>
    <w:rsid w:val="000E272C"/>
    <w:rsid w:val="000E29F2"/>
    <w:rsid w:val="000E4547"/>
    <w:rsid w:val="000E5867"/>
    <w:rsid w:val="000F3EED"/>
    <w:rsid w:val="000F46E3"/>
    <w:rsid w:val="000F5B1E"/>
    <w:rsid w:val="000F64B8"/>
    <w:rsid w:val="000F6E10"/>
    <w:rsid w:val="000F713F"/>
    <w:rsid w:val="00103C12"/>
    <w:rsid w:val="00103C77"/>
    <w:rsid w:val="00113AB0"/>
    <w:rsid w:val="00113E81"/>
    <w:rsid w:val="00115605"/>
    <w:rsid w:val="0011593C"/>
    <w:rsid w:val="00116064"/>
    <w:rsid w:val="00121309"/>
    <w:rsid w:val="001238FD"/>
    <w:rsid w:val="00124524"/>
    <w:rsid w:val="001251AF"/>
    <w:rsid w:val="001259CF"/>
    <w:rsid w:val="00130F99"/>
    <w:rsid w:val="00130FA8"/>
    <w:rsid w:val="001372C5"/>
    <w:rsid w:val="00140E7E"/>
    <w:rsid w:val="00142287"/>
    <w:rsid w:val="00145723"/>
    <w:rsid w:val="00147A31"/>
    <w:rsid w:val="001501AC"/>
    <w:rsid w:val="001544EB"/>
    <w:rsid w:val="00154A2D"/>
    <w:rsid w:val="00156232"/>
    <w:rsid w:val="001600FF"/>
    <w:rsid w:val="00161503"/>
    <w:rsid w:val="00163FD3"/>
    <w:rsid w:val="00165A0A"/>
    <w:rsid w:val="00167F44"/>
    <w:rsid w:val="00170633"/>
    <w:rsid w:val="00170C84"/>
    <w:rsid w:val="001761EB"/>
    <w:rsid w:val="0018088C"/>
    <w:rsid w:val="0018324F"/>
    <w:rsid w:val="001833D4"/>
    <w:rsid w:val="00184BBE"/>
    <w:rsid w:val="00192F58"/>
    <w:rsid w:val="001954AF"/>
    <w:rsid w:val="0019735B"/>
    <w:rsid w:val="001A095B"/>
    <w:rsid w:val="001A1422"/>
    <w:rsid w:val="001A1B37"/>
    <w:rsid w:val="001B1091"/>
    <w:rsid w:val="001B2574"/>
    <w:rsid w:val="001B268F"/>
    <w:rsid w:val="001B6432"/>
    <w:rsid w:val="001B7C39"/>
    <w:rsid w:val="001C0B7B"/>
    <w:rsid w:val="001C409E"/>
    <w:rsid w:val="001C4E9B"/>
    <w:rsid w:val="001D00B2"/>
    <w:rsid w:val="001D0F8F"/>
    <w:rsid w:val="001D1824"/>
    <w:rsid w:val="001D2674"/>
    <w:rsid w:val="001D26CC"/>
    <w:rsid w:val="001D2F85"/>
    <w:rsid w:val="001D4B12"/>
    <w:rsid w:val="001D79AB"/>
    <w:rsid w:val="001D7A51"/>
    <w:rsid w:val="001E0CFA"/>
    <w:rsid w:val="001E45FE"/>
    <w:rsid w:val="001E5014"/>
    <w:rsid w:val="001E6CEF"/>
    <w:rsid w:val="001F4C8F"/>
    <w:rsid w:val="002001AB"/>
    <w:rsid w:val="00201B28"/>
    <w:rsid w:val="00202881"/>
    <w:rsid w:val="00203653"/>
    <w:rsid w:val="00205D32"/>
    <w:rsid w:val="0020669E"/>
    <w:rsid w:val="002122AA"/>
    <w:rsid w:val="00214029"/>
    <w:rsid w:val="00216506"/>
    <w:rsid w:val="00216524"/>
    <w:rsid w:val="00220B56"/>
    <w:rsid w:val="00223EBD"/>
    <w:rsid w:val="002241EF"/>
    <w:rsid w:val="0022518D"/>
    <w:rsid w:val="00225F84"/>
    <w:rsid w:val="0022726C"/>
    <w:rsid w:val="002273FC"/>
    <w:rsid w:val="002275E7"/>
    <w:rsid w:val="0023755F"/>
    <w:rsid w:val="002418F4"/>
    <w:rsid w:val="002423EC"/>
    <w:rsid w:val="00242832"/>
    <w:rsid w:val="00245FF5"/>
    <w:rsid w:val="002465B8"/>
    <w:rsid w:val="00246F2A"/>
    <w:rsid w:val="00250415"/>
    <w:rsid w:val="00250D8C"/>
    <w:rsid w:val="002543F3"/>
    <w:rsid w:val="00257567"/>
    <w:rsid w:val="00263EBA"/>
    <w:rsid w:val="0026424E"/>
    <w:rsid w:val="00265655"/>
    <w:rsid w:val="0026662A"/>
    <w:rsid w:val="0027114E"/>
    <w:rsid w:val="00271244"/>
    <w:rsid w:val="002717FF"/>
    <w:rsid w:val="00272ACF"/>
    <w:rsid w:val="00274350"/>
    <w:rsid w:val="00274B1B"/>
    <w:rsid w:val="0027615E"/>
    <w:rsid w:val="0027628D"/>
    <w:rsid w:val="0028362B"/>
    <w:rsid w:val="00285742"/>
    <w:rsid w:val="00287562"/>
    <w:rsid w:val="00291C69"/>
    <w:rsid w:val="002957CF"/>
    <w:rsid w:val="00295CA1"/>
    <w:rsid w:val="002A113C"/>
    <w:rsid w:val="002A2321"/>
    <w:rsid w:val="002A7821"/>
    <w:rsid w:val="002B2128"/>
    <w:rsid w:val="002B50C6"/>
    <w:rsid w:val="002B6ABB"/>
    <w:rsid w:val="002B7245"/>
    <w:rsid w:val="002C1F80"/>
    <w:rsid w:val="002C4F48"/>
    <w:rsid w:val="002C706F"/>
    <w:rsid w:val="002D5BAD"/>
    <w:rsid w:val="002D668C"/>
    <w:rsid w:val="002E1D31"/>
    <w:rsid w:val="002E389F"/>
    <w:rsid w:val="002E43CA"/>
    <w:rsid w:val="002F02AB"/>
    <w:rsid w:val="002F6F6E"/>
    <w:rsid w:val="003044E0"/>
    <w:rsid w:val="00304EB9"/>
    <w:rsid w:val="00305A44"/>
    <w:rsid w:val="00310485"/>
    <w:rsid w:val="003169F9"/>
    <w:rsid w:val="00323971"/>
    <w:rsid w:val="00324B37"/>
    <w:rsid w:val="0032671B"/>
    <w:rsid w:val="00327F14"/>
    <w:rsid w:val="00331CE3"/>
    <w:rsid w:val="0033322F"/>
    <w:rsid w:val="00336208"/>
    <w:rsid w:val="0033745C"/>
    <w:rsid w:val="00347B99"/>
    <w:rsid w:val="00352051"/>
    <w:rsid w:val="00352373"/>
    <w:rsid w:val="00360038"/>
    <w:rsid w:val="00360BF1"/>
    <w:rsid w:val="00361B37"/>
    <w:rsid w:val="00361DAA"/>
    <w:rsid w:val="00362F0E"/>
    <w:rsid w:val="00365FDC"/>
    <w:rsid w:val="00370EAC"/>
    <w:rsid w:val="00372C01"/>
    <w:rsid w:val="00375D5D"/>
    <w:rsid w:val="00377BAA"/>
    <w:rsid w:val="00381026"/>
    <w:rsid w:val="00386FE3"/>
    <w:rsid w:val="003905D0"/>
    <w:rsid w:val="00390EDC"/>
    <w:rsid w:val="0039199D"/>
    <w:rsid w:val="00396B0B"/>
    <w:rsid w:val="003A4311"/>
    <w:rsid w:val="003B213D"/>
    <w:rsid w:val="003B2E20"/>
    <w:rsid w:val="003B333D"/>
    <w:rsid w:val="003B4466"/>
    <w:rsid w:val="003B475B"/>
    <w:rsid w:val="003B4F28"/>
    <w:rsid w:val="003B6DA2"/>
    <w:rsid w:val="003C2F49"/>
    <w:rsid w:val="003C5E78"/>
    <w:rsid w:val="003D590E"/>
    <w:rsid w:val="003E09F5"/>
    <w:rsid w:val="003E12C8"/>
    <w:rsid w:val="003E4124"/>
    <w:rsid w:val="003F10AE"/>
    <w:rsid w:val="003F3384"/>
    <w:rsid w:val="003F47A0"/>
    <w:rsid w:val="003F72EB"/>
    <w:rsid w:val="003F7A66"/>
    <w:rsid w:val="003F7CE9"/>
    <w:rsid w:val="00403A58"/>
    <w:rsid w:val="00407F17"/>
    <w:rsid w:val="00410EF0"/>
    <w:rsid w:val="004135A4"/>
    <w:rsid w:val="00413D42"/>
    <w:rsid w:val="0041503D"/>
    <w:rsid w:val="004172E1"/>
    <w:rsid w:val="004243DD"/>
    <w:rsid w:val="004263A9"/>
    <w:rsid w:val="0043151A"/>
    <w:rsid w:val="00432D92"/>
    <w:rsid w:val="004335FF"/>
    <w:rsid w:val="00436C80"/>
    <w:rsid w:val="0044069C"/>
    <w:rsid w:val="004407AC"/>
    <w:rsid w:val="004410E8"/>
    <w:rsid w:val="00441300"/>
    <w:rsid w:val="00443570"/>
    <w:rsid w:val="004436F3"/>
    <w:rsid w:val="00443DA5"/>
    <w:rsid w:val="00447F6E"/>
    <w:rsid w:val="00457B0C"/>
    <w:rsid w:val="00460B3C"/>
    <w:rsid w:val="00464C58"/>
    <w:rsid w:val="00466DAD"/>
    <w:rsid w:val="004677DF"/>
    <w:rsid w:val="004702CF"/>
    <w:rsid w:val="00471C55"/>
    <w:rsid w:val="00472D20"/>
    <w:rsid w:val="00473772"/>
    <w:rsid w:val="00473A82"/>
    <w:rsid w:val="0047560D"/>
    <w:rsid w:val="004771A3"/>
    <w:rsid w:val="004778CC"/>
    <w:rsid w:val="0048151E"/>
    <w:rsid w:val="00482C88"/>
    <w:rsid w:val="00482D57"/>
    <w:rsid w:val="0048525C"/>
    <w:rsid w:val="00491313"/>
    <w:rsid w:val="004940C6"/>
    <w:rsid w:val="004950EC"/>
    <w:rsid w:val="004A2E53"/>
    <w:rsid w:val="004A365D"/>
    <w:rsid w:val="004A48F4"/>
    <w:rsid w:val="004A4C01"/>
    <w:rsid w:val="004A5A8B"/>
    <w:rsid w:val="004A7513"/>
    <w:rsid w:val="004A76FB"/>
    <w:rsid w:val="004B0BD8"/>
    <w:rsid w:val="004B1262"/>
    <w:rsid w:val="004B13D9"/>
    <w:rsid w:val="004B6538"/>
    <w:rsid w:val="004B6A84"/>
    <w:rsid w:val="004C12B4"/>
    <w:rsid w:val="004C26A8"/>
    <w:rsid w:val="004C334C"/>
    <w:rsid w:val="004C342D"/>
    <w:rsid w:val="004C74FA"/>
    <w:rsid w:val="004C794C"/>
    <w:rsid w:val="004D18BF"/>
    <w:rsid w:val="004D1F77"/>
    <w:rsid w:val="004D4B27"/>
    <w:rsid w:val="004E1F08"/>
    <w:rsid w:val="004E2D5E"/>
    <w:rsid w:val="004E386F"/>
    <w:rsid w:val="004F02E9"/>
    <w:rsid w:val="004F530E"/>
    <w:rsid w:val="004F6062"/>
    <w:rsid w:val="00500E48"/>
    <w:rsid w:val="00506A65"/>
    <w:rsid w:val="005116EB"/>
    <w:rsid w:val="00513CEC"/>
    <w:rsid w:val="00516403"/>
    <w:rsid w:val="00516BCF"/>
    <w:rsid w:val="00517F53"/>
    <w:rsid w:val="00522ABB"/>
    <w:rsid w:val="00525840"/>
    <w:rsid w:val="0053080E"/>
    <w:rsid w:val="00530E7C"/>
    <w:rsid w:val="00535AC8"/>
    <w:rsid w:val="00536163"/>
    <w:rsid w:val="005419AF"/>
    <w:rsid w:val="005455B7"/>
    <w:rsid w:val="00552931"/>
    <w:rsid w:val="005533C9"/>
    <w:rsid w:val="005545D9"/>
    <w:rsid w:val="00555800"/>
    <w:rsid w:val="0055644C"/>
    <w:rsid w:val="00556BA2"/>
    <w:rsid w:val="00560FDF"/>
    <w:rsid w:val="00562069"/>
    <w:rsid w:val="00562B7F"/>
    <w:rsid w:val="00567C51"/>
    <w:rsid w:val="00573B4A"/>
    <w:rsid w:val="00575A76"/>
    <w:rsid w:val="005779A1"/>
    <w:rsid w:val="00582F07"/>
    <w:rsid w:val="00584436"/>
    <w:rsid w:val="00585A5E"/>
    <w:rsid w:val="0058610D"/>
    <w:rsid w:val="005866BA"/>
    <w:rsid w:val="00586ED9"/>
    <w:rsid w:val="00587B78"/>
    <w:rsid w:val="005935F8"/>
    <w:rsid w:val="005968FE"/>
    <w:rsid w:val="00597A0B"/>
    <w:rsid w:val="005A0E1F"/>
    <w:rsid w:val="005A1224"/>
    <w:rsid w:val="005A1410"/>
    <w:rsid w:val="005A57FD"/>
    <w:rsid w:val="005B2FC6"/>
    <w:rsid w:val="005B3C2E"/>
    <w:rsid w:val="005B4708"/>
    <w:rsid w:val="005B4C68"/>
    <w:rsid w:val="005B51FD"/>
    <w:rsid w:val="005B7608"/>
    <w:rsid w:val="005B76B8"/>
    <w:rsid w:val="005C1592"/>
    <w:rsid w:val="005C2C82"/>
    <w:rsid w:val="005C4124"/>
    <w:rsid w:val="005C6DC9"/>
    <w:rsid w:val="005D46C2"/>
    <w:rsid w:val="005D7E6B"/>
    <w:rsid w:val="005F0B3E"/>
    <w:rsid w:val="005F0FC1"/>
    <w:rsid w:val="005F2A5B"/>
    <w:rsid w:val="005F652C"/>
    <w:rsid w:val="005F6C33"/>
    <w:rsid w:val="00603AAC"/>
    <w:rsid w:val="00606EA9"/>
    <w:rsid w:val="0061145F"/>
    <w:rsid w:val="006145A0"/>
    <w:rsid w:val="00615890"/>
    <w:rsid w:val="00617376"/>
    <w:rsid w:val="00621E54"/>
    <w:rsid w:val="00624620"/>
    <w:rsid w:val="006334C8"/>
    <w:rsid w:val="006354FC"/>
    <w:rsid w:val="00642976"/>
    <w:rsid w:val="00642F46"/>
    <w:rsid w:val="0065035A"/>
    <w:rsid w:val="00653779"/>
    <w:rsid w:val="0065544E"/>
    <w:rsid w:val="006576A5"/>
    <w:rsid w:val="00662D30"/>
    <w:rsid w:val="00665468"/>
    <w:rsid w:val="00665EF7"/>
    <w:rsid w:val="006670B8"/>
    <w:rsid w:val="00667B7E"/>
    <w:rsid w:val="00667F8C"/>
    <w:rsid w:val="006705A6"/>
    <w:rsid w:val="00670C74"/>
    <w:rsid w:val="00672C44"/>
    <w:rsid w:val="006755F2"/>
    <w:rsid w:val="006778B2"/>
    <w:rsid w:val="00687C50"/>
    <w:rsid w:val="006913D4"/>
    <w:rsid w:val="00694953"/>
    <w:rsid w:val="0069598A"/>
    <w:rsid w:val="00697D5F"/>
    <w:rsid w:val="006A4A16"/>
    <w:rsid w:val="006A6373"/>
    <w:rsid w:val="006B2544"/>
    <w:rsid w:val="006B30F9"/>
    <w:rsid w:val="006B4727"/>
    <w:rsid w:val="006B61D5"/>
    <w:rsid w:val="006B6919"/>
    <w:rsid w:val="006B7DEA"/>
    <w:rsid w:val="006C1575"/>
    <w:rsid w:val="006C2B53"/>
    <w:rsid w:val="006C54AE"/>
    <w:rsid w:val="006D122F"/>
    <w:rsid w:val="006D347C"/>
    <w:rsid w:val="006D5986"/>
    <w:rsid w:val="006E5DC4"/>
    <w:rsid w:val="006F017D"/>
    <w:rsid w:val="006F21E1"/>
    <w:rsid w:val="0070002F"/>
    <w:rsid w:val="00702F3B"/>
    <w:rsid w:val="00702F99"/>
    <w:rsid w:val="00702FF4"/>
    <w:rsid w:val="007046E8"/>
    <w:rsid w:val="0070507B"/>
    <w:rsid w:val="0071176C"/>
    <w:rsid w:val="00711D99"/>
    <w:rsid w:val="007152BC"/>
    <w:rsid w:val="00715CF5"/>
    <w:rsid w:val="00716063"/>
    <w:rsid w:val="00717CC0"/>
    <w:rsid w:val="00721F15"/>
    <w:rsid w:val="00722E50"/>
    <w:rsid w:val="00723901"/>
    <w:rsid w:val="00723D31"/>
    <w:rsid w:val="00726499"/>
    <w:rsid w:val="00726F14"/>
    <w:rsid w:val="00727B94"/>
    <w:rsid w:val="0073365C"/>
    <w:rsid w:val="007357EE"/>
    <w:rsid w:val="0073580E"/>
    <w:rsid w:val="0073606C"/>
    <w:rsid w:val="00736CF0"/>
    <w:rsid w:val="007376FF"/>
    <w:rsid w:val="007414A7"/>
    <w:rsid w:val="00745CBD"/>
    <w:rsid w:val="00746850"/>
    <w:rsid w:val="007472D2"/>
    <w:rsid w:val="00752B64"/>
    <w:rsid w:val="00753E87"/>
    <w:rsid w:val="00754C0F"/>
    <w:rsid w:val="00756B6B"/>
    <w:rsid w:val="007570C8"/>
    <w:rsid w:val="00761B1B"/>
    <w:rsid w:val="00762FBC"/>
    <w:rsid w:val="00766301"/>
    <w:rsid w:val="00766ADE"/>
    <w:rsid w:val="007716EC"/>
    <w:rsid w:val="00771B92"/>
    <w:rsid w:val="00775103"/>
    <w:rsid w:val="00775C16"/>
    <w:rsid w:val="00780CF8"/>
    <w:rsid w:val="00781CD9"/>
    <w:rsid w:val="007821F4"/>
    <w:rsid w:val="00782F96"/>
    <w:rsid w:val="0078449F"/>
    <w:rsid w:val="00786EF2"/>
    <w:rsid w:val="00791C66"/>
    <w:rsid w:val="007944EC"/>
    <w:rsid w:val="007A077C"/>
    <w:rsid w:val="007A49F8"/>
    <w:rsid w:val="007A590B"/>
    <w:rsid w:val="007A6BD6"/>
    <w:rsid w:val="007A71C0"/>
    <w:rsid w:val="007B1620"/>
    <w:rsid w:val="007B1B9D"/>
    <w:rsid w:val="007B1C08"/>
    <w:rsid w:val="007B2304"/>
    <w:rsid w:val="007B33E0"/>
    <w:rsid w:val="007B3851"/>
    <w:rsid w:val="007C1675"/>
    <w:rsid w:val="007C250E"/>
    <w:rsid w:val="007C2D25"/>
    <w:rsid w:val="007C3BE9"/>
    <w:rsid w:val="007C3CDA"/>
    <w:rsid w:val="007C5E78"/>
    <w:rsid w:val="007C7020"/>
    <w:rsid w:val="007D0CE0"/>
    <w:rsid w:val="007D3F23"/>
    <w:rsid w:val="007D459C"/>
    <w:rsid w:val="007D56A6"/>
    <w:rsid w:val="007E0D86"/>
    <w:rsid w:val="007E1911"/>
    <w:rsid w:val="007E49C0"/>
    <w:rsid w:val="007F2943"/>
    <w:rsid w:val="007F3C38"/>
    <w:rsid w:val="007F4EF4"/>
    <w:rsid w:val="007F5AD9"/>
    <w:rsid w:val="007F79FF"/>
    <w:rsid w:val="007F7A6B"/>
    <w:rsid w:val="00801B9E"/>
    <w:rsid w:val="008023DC"/>
    <w:rsid w:val="0080336C"/>
    <w:rsid w:val="00804927"/>
    <w:rsid w:val="00805E0C"/>
    <w:rsid w:val="00810582"/>
    <w:rsid w:val="00810ABC"/>
    <w:rsid w:val="00811275"/>
    <w:rsid w:val="00811F38"/>
    <w:rsid w:val="00813726"/>
    <w:rsid w:val="0081484B"/>
    <w:rsid w:val="00815F43"/>
    <w:rsid w:val="008160E5"/>
    <w:rsid w:val="008208A5"/>
    <w:rsid w:val="00820A48"/>
    <w:rsid w:val="0082222B"/>
    <w:rsid w:val="00824252"/>
    <w:rsid w:val="00824CB2"/>
    <w:rsid w:val="0082598D"/>
    <w:rsid w:val="0082718E"/>
    <w:rsid w:val="008302C4"/>
    <w:rsid w:val="00835B0B"/>
    <w:rsid w:val="00835BA5"/>
    <w:rsid w:val="00840FC4"/>
    <w:rsid w:val="00842785"/>
    <w:rsid w:val="00850F11"/>
    <w:rsid w:val="00853B8D"/>
    <w:rsid w:val="00855C20"/>
    <w:rsid w:val="00856809"/>
    <w:rsid w:val="008608B8"/>
    <w:rsid w:val="008636DD"/>
    <w:rsid w:val="00864015"/>
    <w:rsid w:val="0086571B"/>
    <w:rsid w:val="00870C82"/>
    <w:rsid w:val="0087216A"/>
    <w:rsid w:val="00873F9D"/>
    <w:rsid w:val="00880054"/>
    <w:rsid w:val="0088180A"/>
    <w:rsid w:val="00882F72"/>
    <w:rsid w:val="00883327"/>
    <w:rsid w:val="008845BD"/>
    <w:rsid w:val="008853E7"/>
    <w:rsid w:val="00885EC6"/>
    <w:rsid w:val="00886853"/>
    <w:rsid w:val="008922BE"/>
    <w:rsid w:val="00892CB4"/>
    <w:rsid w:val="00893512"/>
    <w:rsid w:val="008940B3"/>
    <w:rsid w:val="00894757"/>
    <w:rsid w:val="008953D3"/>
    <w:rsid w:val="00895595"/>
    <w:rsid w:val="008A04FA"/>
    <w:rsid w:val="008A0D23"/>
    <w:rsid w:val="008A159C"/>
    <w:rsid w:val="008A45E8"/>
    <w:rsid w:val="008A6167"/>
    <w:rsid w:val="008A685C"/>
    <w:rsid w:val="008B1076"/>
    <w:rsid w:val="008B30CE"/>
    <w:rsid w:val="008C2962"/>
    <w:rsid w:val="008C40E0"/>
    <w:rsid w:val="008C424F"/>
    <w:rsid w:val="008C7357"/>
    <w:rsid w:val="008C7B74"/>
    <w:rsid w:val="008D01A4"/>
    <w:rsid w:val="008D2991"/>
    <w:rsid w:val="008D4AEC"/>
    <w:rsid w:val="008D747B"/>
    <w:rsid w:val="008D74E7"/>
    <w:rsid w:val="008E16F7"/>
    <w:rsid w:val="008E26B3"/>
    <w:rsid w:val="008E312A"/>
    <w:rsid w:val="008E55BF"/>
    <w:rsid w:val="008F33BC"/>
    <w:rsid w:val="00901DB1"/>
    <w:rsid w:val="00903357"/>
    <w:rsid w:val="00903DE2"/>
    <w:rsid w:val="0090493B"/>
    <w:rsid w:val="009056A3"/>
    <w:rsid w:val="00905B0A"/>
    <w:rsid w:val="00905FCF"/>
    <w:rsid w:val="00907B68"/>
    <w:rsid w:val="00907EAC"/>
    <w:rsid w:val="009146C4"/>
    <w:rsid w:val="009164DC"/>
    <w:rsid w:val="00920BA7"/>
    <w:rsid w:val="00920D1B"/>
    <w:rsid w:val="00924D79"/>
    <w:rsid w:val="00930593"/>
    <w:rsid w:val="0094002A"/>
    <w:rsid w:val="00942DB2"/>
    <w:rsid w:val="00946702"/>
    <w:rsid w:val="00951BA9"/>
    <w:rsid w:val="00954417"/>
    <w:rsid w:val="00954D76"/>
    <w:rsid w:val="00954FA7"/>
    <w:rsid w:val="009563AC"/>
    <w:rsid w:val="00966A15"/>
    <w:rsid w:val="009677BC"/>
    <w:rsid w:val="00970707"/>
    <w:rsid w:val="00970A7E"/>
    <w:rsid w:val="00971B4E"/>
    <w:rsid w:val="009722F7"/>
    <w:rsid w:val="00973336"/>
    <w:rsid w:val="00976093"/>
    <w:rsid w:val="00981FA1"/>
    <w:rsid w:val="00983619"/>
    <w:rsid w:val="00983E67"/>
    <w:rsid w:val="0098586D"/>
    <w:rsid w:val="00985D5B"/>
    <w:rsid w:val="00987E44"/>
    <w:rsid w:val="00990DF9"/>
    <w:rsid w:val="0099274E"/>
    <w:rsid w:val="00992F28"/>
    <w:rsid w:val="00997199"/>
    <w:rsid w:val="009978E8"/>
    <w:rsid w:val="009A26F4"/>
    <w:rsid w:val="009A2AB5"/>
    <w:rsid w:val="009A4502"/>
    <w:rsid w:val="009A4ECA"/>
    <w:rsid w:val="009A5DCA"/>
    <w:rsid w:val="009A6DFB"/>
    <w:rsid w:val="009A795F"/>
    <w:rsid w:val="009B0649"/>
    <w:rsid w:val="009B1C8F"/>
    <w:rsid w:val="009B2DEB"/>
    <w:rsid w:val="009B3AFD"/>
    <w:rsid w:val="009C0F98"/>
    <w:rsid w:val="009C27D5"/>
    <w:rsid w:val="009C290B"/>
    <w:rsid w:val="009C2BCC"/>
    <w:rsid w:val="009C3333"/>
    <w:rsid w:val="009C4199"/>
    <w:rsid w:val="009C6B5C"/>
    <w:rsid w:val="009C7699"/>
    <w:rsid w:val="009D31AD"/>
    <w:rsid w:val="009D4483"/>
    <w:rsid w:val="009D5A72"/>
    <w:rsid w:val="009D5D0F"/>
    <w:rsid w:val="009D7ADC"/>
    <w:rsid w:val="009E0D77"/>
    <w:rsid w:val="009E498F"/>
    <w:rsid w:val="009F3876"/>
    <w:rsid w:val="009F717C"/>
    <w:rsid w:val="009F7CE3"/>
    <w:rsid w:val="00A003E9"/>
    <w:rsid w:val="00A039DE"/>
    <w:rsid w:val="00A07DFB"/>
    <w:rsid w:val="00A1193D"/>
    <w:rsid w:val="00A12419"/>
    <w:rsid w:val="00A15F3E"/>
    <w:rsid w:val="00A20122"/>
    <w:rsid w:val="00A20476"/>
    <w:rsid w:val="00A2344C"/>
    <w:rsid w:val="00A23ACD"/>
    <w:rsid w:val="00A26378"/>
    <w:rsid w:val="00A302C6"/>
    <w:rsid w:val="00A31C84"/>
    <w:rsid w:val="00A32EDA"/>
    <w:rsid w:val="00A35AD7"/>
    <w:rsid w:val="00A35B66"/>
    <w:rsid w:val="00A35C04"/>
    <w:rsid w:val="00A361D4"/>
    <w:rsid w:val="00A417E0"/>
    <w:rsid w:val="00A43550"/>
    <w:rsid w:val="00A43A1E"/>
    <w:rsid w:val="00A46FAD"/>
    <w:rsid w:val="00A51FC8"/>
    <w:rsid w:val="00A5232E"/>
    <w:rsid w:val="00A523D9"/>
    <w:rsid w:val="00A52DDE"/>
    <w:rsid w:val="00A534A7"/>
    <w:rsid w:val="00A5465D"/>
    <w:rsid w:val="00A5595A"/>
    <w:rsid w:val="00A6737C"/>
    <w:rsid w:val="00A7011F"/>
    <w:rsid w:val="00A73560"/>
    <w:rsid w:val="00A84FCE"/>
    <w:rsid w:val="00A86E59"/>
    <w:rsid w:val="00A94F59"/>
    <w:rsid w:val="00A96512"/>
    <w:rsid w:val="00AA28EE"/>
    <w:rsid w:val="00AA6FB4"/>
    <w:rsid w:val="00AB1AC4"/>
    <w:rsid w:val="00AB2E37"/>
    <w:rsid w:val="00AB7ED6"/>
    <w:rsid w:val="00AC0D71"/>
    <w:rsid w:val="00AC10E0"/>
    <w:rsid w:val="00AC1869"/>
    <w:rsid w:val="00AC1979"/>
    <w:rsid w:val="00AC322F"/>
    <w:rsid w:val="00AC40A9"/>
    <w:rsid w:val="00AC4AFA"/>
    <w:rsid w:val="00AC661A"/>
    <w:rsid w:val="00AC7F07"/>
    <w:rsid w:val="00AD2C73"/>
    <w:rsid w:val="00AD2E82"/>
    <w:rsid w:val="00AD36E0"/>
    <w:rsid w:val="00AD543B"/>
    <w:rsid w:val="00AD5802"/>
    <w:rsid w:val="00AD7D4A"/>
    <w:rsid w:val="00AD7E41"/>
    <w:rsid w:val="00AE091A"/>
    <w:rsid w:val="00AE4B6B"/>
    <w:rsid w:val="00AE5B5A"/>
    <w:rsid w:val="00AE654E"/>
    <w:rsid w:val="00AE7F1F"/>
    <w:rsid w:val="00AF0FD9"/>
    <w:rsid w:val="00AF71AD"/>
    <w:rsid w:val="00B00779"/>
    <w:rsid w:val="00B06908"/>
    <w:rsid w:val="00B1079F"/>
    <w:rsid w:val="00B177D8"/>
    <w:rsid w:val="00B21D2D"/>
    <w:rsid w:val="00B22A4F"/>
    <w:rsid w:val="00B24810"/>
    <w:rsid w:val="00B256D6"/>
    <w:rsid w:val="00B25DA5"/>
    <w:rsid w:val="00B317E2"/>
    <w:rsid w:val="00B332F7"/>
    <w:rsid w:val="00B37817"/>
    <w:rsid w:val="00B432DE"/>
    <w:rsid w:val="00B441AC"/>
    <w:rsid w:val="00B461CE"/>
    <w:rsid w:val="00B5156A"/>
    <w:rsid w:val="00B52A79"/>
    <w:rsid w:val="00B55B69"/>
    <w:rsid w:val="00B621A8"/>
    <w:rsid w:val="00B6262C"/>
    <w:rsid w:val="00B6393D"/>
    <w:rsid w:val="00B65763"/>
    <w:rsid w:val="00B667A7"/>
    <w:rsid w:val="00B67E83"/>
    <w:rsid w:val="00B73DD3"/>
    <w:rsid w:val="00B81749"/>
    <w:rsid w:val="00B81E74"/>
    <w:rsid w:val="00B83DE7"/>
    <w:rsid w:val="00B85166"/>
    <w:rsid w:val="00B86C7D"/>
    <w:rsid w:val="00B9038D"/>
    <w:rsid w:val="00B903BD"/>
    <w:rsid w:val="00B90A40"/>
    <w:rsid w:val="00B9104A"/>
    <w:rsid w:val="00B93202"/>
    <w:rsid w:val="00B95CBF"/>
    <w:rsid w:val="00B9622F"/>
    <w:rsid w:val="00B96CBB"/>
    <w:rsid w:val="00BA0039"/>
    <w:rsid w:val="00BA15FE"/>
    <w:rsid w:val="00BA1D15"/>
    <w:rsid w:val="00BA1E0C"/>
    <w:rsid w:val="00BA5FB2"/>
    <w:rsid w:val="00BA739C"/>
    <w:rsid w:val="00BB1BCF"/>
    <w:rsid w:val="00BB3EF3"/>
    <w:rsid w:val="00BB4480"/>
    <w:rsid w:val="00BB4546"/>
    <w:rsid w:val="00BC09CF"/>
    <w:rsid w:val="00BC0A9E"/>
    <w:rsid w:val="00BC0DAA"/>
    <w:rsid w:val="00BC1162"/>
    <w:rsid w:val="00BC22EC"/>
    <w:rsid w:val="00BC5588"/>
    <w:rsid w:val="00BC59AC"/>
    <w:rsid w:val="00BC628A"/>
    <w:rsid w:val="00BD039E"/>
    <w:rsid w:val="00BD2318"/>
    <w:rsid w:val="00BD47C1"/>
    <w:rsid w:val="00BD6282"/>
    <w:rsid w:val="00BD66F6"/>
    <w:rsid w:val="00BD7968"/>
    <w:rsid w:val="00BE047D"/>
    <w:rsid w:val="00BE0FFF"/>
    <w:rsid w:val="00BE16F6"/>
    <w:rsid w:val="00BE6E78"/>
    <w:rsid w:val="00BE7565"/>
    <w:rsid w:val="00BF1F8C"/>
    <w:rsid w:val="00BF3156"/>
    <w:rsid w:val="00BF63B8"/>
    <w:rsid w:val="00BF6811"/>
    <w:rsid w:val="00C018E8"/>
    <w:rsid w:val="00C01EDD"/>
    <w:rsid w:val="00C031CD"/>
    <w:rsid w:val="00C04012"/>
    <w:rsid w:val="00C0630E"/>
    <w:rsid w:val="00C06D36"/>
    <w:rsid w:val="00C11792"/>
    <w:rsid w:val="00C13184"/>
    <w:rsid w:val="00C13959"/>
    <w:rsid w:val="00C1513F"/>
    <w:rsid w:val="00C20619"/>
    <w:rsid w:val="00C221C2"/>
    <w:rsid w:val="00C22255"/>
    <w:rsid w:val="00C2229F"/>
    <w:rsid w:val="00C23D02"/>
    <w:rsid w:val="00C271B1"/>
    <w:rsid w:val="00C2796D"/>
    <w:rsid w:val="00C27E93"/>
    <w:rsid w:val="00C31204"/>
    <w:rsid w:val="00C32CAA"/>
    <w:rsid w:val="00C330CB"/>
    <w:rsid w:val="00C3535F"/>
    <w:rsid w:val="00C40532"/>
    <w:rsid w:val="00C416F3"/>
    <w:rsid w:val="00C4690E"/>
    <w:rsid w:val="00C5166C"/>
    <w:rsid w:val="00C62490"/>
    <w:rsid w:val="00C62F19"/>
    <w:rsid w:val="00C630AB"/>
    <w:rsid w:val="00C63D2D"/>
    <w:rsid w:val="00C652AA"/>
    <w:rsid w:val="00C65820"/>
    <w:rsid w:val="00C66D30"/>
    <w:rsid w:val="00C67574"/>
    <w:rsid w:val="00C730C5"/>
    <w:rsid w:val="00C739EB"/>
    <w:rsid w:val="00C7720A"/>
    <w:rsid w:val="00C81A7F"/>
    <w:rsid w:val="00C81E94"/>
    <w:rsid w:val="00C821DC"/>
    <w:rsid w:val="00C86083"/>
    <w:rsid w:val="00C871CF"/>
    <w:rsid w:val="00C874C6"/>
    <w:rsid w:val="00C8788A"/>
    <w:rsid w:val="00C90FF5"/>
    <w:rsid w:val="00C919DB"/>
    <w:rsid w:val="00C951A2"/>
    <w:rsid w:val="00C9769C"/>
    <w:rsid w:val="00CA02D5"/>
    <w:rsid w:val="00CA0DC7"/>
    <w:rsid w:val="00CA1386"/>
    <w:rsid w:val="00CA1D67"/>
    <w:rsid w:val="00CA2D6B"/>
    <w:rsid w:val="00CB24D3"/>
    <w:rsid w:val="00CB4CFC"/>
    <w:rsid w:val="00CB558D"/>
    <w:rsid w:val="00CB562D"/>
    <w:rsid w:val="00CB67CD"/>
    <w:rsid w:val="00CC1B62"/>
    <w:rsid w:val="00CC2EA5"/>
    <w:rsid w:val="00CC383B"/>
    <w:rsid w:val="00CC4046"/>
    <w:rsid w:val="00CC7EEA"/>
    <w:rsid w:val="00CD49D5"/>
    <w:rsid w:val="00CD5A10"/>
    <w:rsid w:val="00CE1BFE"/>
    <w:rsid w:val="00CE4EB6"/>
    <w:rsid w:val="00CE630F"/>
    <w:rsid w:val="00CE72F0"/>
    <w:rsid w:val="00CE74FE"/>
    <w:rsid w:val="00CF0FD3"/>
    <w:rsid w:val="00CF2483"/>
    <w:rsid w:val="00CF59B0"/>
    <w:rsid w:val="00CF6A86"/>
    <w:rsid w:val="00D01791"/>
    <w:rsid w:val="00D026E7"/>
    <w:rsid w:val="00D07733"/>
    <w:rsid w:val="00D137C7"/>
    <w:rsid w:val="00D17AD1"/>
    <w:rsid w:val="00D2191C"/>
    <w:rsid w:val="00D2589E"/>
    <w:rsid w:val="00D27060"/>
    <w:rsid w:val="00D314B5"/>
    <w:rsid w:val="00D3153C"/>
    <w:rsid w:val="00D34F4C"/>
    <w:rsid w:val="00D35394"/>
    <w:rsid w:val="00D43DF3"/>
    <w:rsid w:val="00D44924"/>
    <w:rsid w:val="00D4787E"/>
    <w:rsid w:val="00D506CD"/>
    <w:rsid w:val="00D50B82"/>
    <w:rsid w:val="00D50D59"/>
    <w:rsid w:val="00D52903"/>
    <w:rsid w:val="00D533E8"/>
    <w:rsid w:val="00D5427B"/>
    <w:rsid w:val="00D57CE1"/>
    <w:rsid w:val="00D57EC3"/>
    <w:rsid w:val="00D61D0B"/>
    <w:rsid w:val="00D66D66"/>
    <w:rsid w:val="00D671A9"/>
    <w:rsid w:val="00D674A4"/>
    <w:rsid w:val="00D67A43"/>
    <w:rsid w:val="00D67F6D"/>
    <w:rsid w:val="00D7058A"/>
    <w:rsid w:val="00D705B1"/>
    <w:rsid w:val="00D715F5"/>
    <w:rsid w:val="00D71987"/>
    <w:rsid w:val="00D73705"/>
    <w:rsid w:val="00D77BA2"/>
    <w:rsid w:val="00D77D42"/>
    <w:rsid w:val="00D83751"/>
    <w:rsid w:val="00D84376"/>
    <w:rsid w:val="00D852FB"/>
    <w:rsid w:val="00D879AE"/>
    <w:rsid w:val="00D915E1"/>
    <w:rsid w:val="00D96771"/>
    <w:rsid w:val="00D969BF"/>
    <w:rsid w:val="00DA02AC"/>
    <w:rsid w:val="00DA3831"/>
    <w:rsid w:val="00DA3E4D"/>
    <w:rsid w:val="00DA3F6E"/>
    <w:rsid w:val="00DA5FCD"/>
    <w:rsid w:val="00DB0362"/>
    <w:rsid w:val="00DB38A6"/>
    <w:rsid w:val="00DB667F"/>
    <w:rsid w:val="00DC2972"/>
    <w:rsid w:val="00DC2B34"/>
    <w:rsid w:val="00DD05AC"/>
    <w:rsid w:val="00DD1D18"/>
    <w:rsid w:val="00DD1D5F"/>
    <w:rsid w:val="00DD7E31"/>
    <w:rsid w:val="00DE5162"/>
    <w:rsid w:val="00DE6942"/>
    <w:rsid w:val="00DF075B"/>
    <w:rsid w:val="00DF2109"/>
    <w:rsid w:val="00DF5B17"/>
    <w:rsid w:val="00E00BF5"/>
    <w:rsid w:val="00E011A2"/>
    <w:rsid w:val="00E01748"/>
    <w:rsid w:val="00E01BB2"/>
    <w:rsid w:val="00E02468"/>
    <w:rsid w:val="00E02F4A"/>
    <w:rsid w:val="00E03B0A"/>
    <w:rsid w:val="00E124FE"/>
    <w:rsid w:val="00E13446"/>
    <w:rsid w:val="00E13D85"/>
    <w:rsid w:val="00E1516D"/>
    <w:rsid w:val="00E3052C"/>
    <w:rsid w:val="00E30B7D"/>
    <w:rsid w:val="00E32966"/>
    <w:rsid w:val="00E32F24"/>
    <w:rsid w:val="00E33E83"/>
    <w:rsid w:val="00E341B8"/>
    <w:rsid w:val="00E34BA5"/>
    <w:rsid w:val="00E34C14"/>
    <w:rsid w:val="00E358AB"/>
    <w:rsid w:val="00E35C72"/>
    <w:rsid w:val="00E373C0"/>
    <w:rsid w:val="00E3771B"/>
    <w:rsid w:val="00E37BF9"/>
    <w:rsid w:val="00E410E4"/>
    <w:rsid w:val="00E41B30"/>
    <w:rsid w:val="00E423AC"/>
    <w:rsid w:val="00E43E78"/>
    <w:rsid w:val="00E44D91"/>
    <w:rsid w:val="00E45AB2"/>
    <w:rsid w:val="00E45F1F"/>
    <w:rsid w:val="00E46ADD"/>
    <w:rsid w:val="00E52304"/>
    <w:rsid w:val="00E547D2"/>
    <w:rsid w:val="00E6139A"/>
    <w:rsid w:val="00E62C28"/>
    <w:rsid w:val="00E62E8F"/>
    <w:rsid w:val="00E6587E"/>
    <w:rsid w:val="00E661F3"/>
    <w:rsid w:val="00E679E1"/>
    <w:rsid w:val="00E72817"/>
    <w:rsid w:val="00E74882"/>
    <w:rsid w:val="00E74FCF"/>
    <w:rsid w:val="00E76B36"/>
    <w:rsid w:val="00E76BEA"/>
    <w:rsid w:val="00E76FFE"/>
    <w:rsid w:val="00E86735"/>
    <w:rsid w:val="00E90030"/>
    <w:rsid w:val="00E901DF"/>
    <w:rsid w:val="00E95F28"/>
    <w:rsid w:val="00EA25E1"/>
    <w:rsid w:val="00EA28B7"/>
    <w:rsid w:val="00EA511F"/>
    <w:rsid w:val="00EA77AB"/>
    <w:rsid w:val="00EA7ACC"/>
    <w:rsid w:val="00EA7EB4"/>
    <w:rsid w:val="00EB45FF"/>
    <w:rsid w:val="00EB6D0C"/>
    <w:rsid w:val="00EC1C5E"/>
    <w:rsid w:val="00EC22CD"/>
    <w:rsid w:val="00EC5BF8"/>
    <w:rsid w:val="00ED2996"/>
    <w:rsid w:val="00ED2F7D"/>
    <w:rsid w:val="00ED3775"/>
    <w:rsid w:val="00ED4462"/>
    <w:rsid w:val="00ED6AE1"/>
    <w:rsid w:val="00EE3D5D"/>
    <w:rsid w:val="00EF0702"/>
    <w:rsid w:val="00EF1C1F"/>
    <w:rsid w:val="00EF1C2B"/>
    <w:rsid w:val="00EF30D6"/>
    <w:rsid w:val="00EF5944"/>
    <w:rsid w:val="00EF688E"/>
    <w:rsid w:val="00EF7E53"/>
    <w:rsid w:val="00F02AB9"/>
    <w:rsid w:val="00F02BD9"/>
    <w:rsid w:val="00F045E9"/>
    <w:rsid w:val="00F0705E"/>
    <w:rsid w:val="00F079F6"/>
    <w:rsid w:val="00F172B9"/>
    <w:rsid w:val="00F17CE4"/>
    <w:rsid w:val="00F2047D"/>
    <w:rsid w:val="00F21E0A"/>
    <w:rsid w:val="00F25E92"/>
    <w:rsid w:val="00F260BC"/>
    <w:rsid w:val="00F27326"/>
    <w:rsid w:val="00F275D5"/>
    <w:rsid w:val="00F33151"/>
    <w:rsid w:val="00F33F29"/>
    <w:rsid w:val="00F37009"/>
    <w:rsid w:val="00F413DC"/>
    <w:rsid w:val="00F45988"/>
    <w:rsid w:val="00F516D5"/>
    <w:rsid w:val="00F5367D"/>
    <w:rsid w:val="00F543EF"/>
    <w:rsid w:val="00F565A8"/>
    <w:rsid w:val="00F60295"/>
    <w:rsid w:val="00F620CF"/>
    <w:rsid w:val="00F6431B"/>
    <w:rsid w:val="00F64815"/>
    <w:rsid w:val="00F648C7"/>
    <w:rsid w:val="00F657B9"/>
    <w:rsid w:val="00F6732F"/>
    <w:rsid w:val="00F71DE3"/>
    <w:rsid w:val="00F726B3"/>
    <w:rsid w:val="00F731BF"/>
    <w:rsid w:val="00F732FB"/>
    <w:rsid w:val="00F74FE9"/>
    <w:rsid w:val="00F7745F"/>
    <w:rsid w:val="00F80DE2"/>
    <w:rsid w:val="00F81B98"/>
    <w:rsid w:val="00F82EA7"/>
    <w:rsid w:val="00F83F44"/>
    <w:rsid w:val="00F85885"/>
    <w:rsid w:val="00F87303"/>
    <w:rsid w:val="00F94513"/>
    <w:rsid w:val="00F94956"/>
    <w:rsid w:val="00F95E08"/>
    <w:rsid w:val="00FA0727"/>
    <w:rsid w:val="00FA28B8"/>
    <w:rsid w:val="00FA3EBD"/>
    <w:rsid w:val="00FA6B63"/>
    <w:rsid w:val="00FB3099"/>
    <w:rsid w:val="00FB47C8"/>
    <w:rsid w:val="00FD071C"/>
    <w:rsid w:val="00FD1BB6"/>
    <w:rsid w:val="00FD242C"/>
    <w:rsid w:val="00FD3DE6"/>
    <w:rsid w:val="00FD4A17"/>
    <w:rsid w:val="00FD58F8"/>
    <w:rsid w:val="00FD5DFC"/>
    <w:rsid w:val="00FD7068"/>
    <w:rsid w:val="00FE3192"/>
    <w:rsid w:val="00FE4964"/>
    <w:rsid w:val="00FE4B90"/>
    <w:rsid w:val="00FF4527"/>
    <w:rsid w:val="00FF5B04"/>
    <w:rsid w:val="40BC5454"/>
    <w:rsid w:val="43AD2EA3"/>
    <w:rsid w:val="4FDF06A4"/>
    <w:rsid w:val="6199AE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5F75CA5"/>
  <w15:docId w15:val="{E8DB8DDD-E168-4291-A51F-25506D382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0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63FD3"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rsid w:val="009F717C"/>
    <w:pPr>
      <w:pBdr>
        <w:top w:val="single" w:sz="4" w:space="1" w:color="auto"/>
        <w:bottom w:val="single" w:sz="18" w:space="1" w:color="auto"/>
      </w:pBdr>
      <w:spacing w:before="100" w:beforeAutospacing="1" w:after="0" w:line="240" w:lineRule="auto"/>
      <w:outlineLvl w:val="0"/>
    </w:pPr>
    <w:rPr>
      <w:rFonts w:eastAsia="Times New Roman" w:cs="Verdana"/>
      <w:b/>
      <w:color w:val="000000"/>
      <w:sz w:val="44"/>
      <w:szCs w:val="44"/>
    </w:rPr>
  </w:style>
  <w:style w:type="paragraph" w:styleId="Heading2">
    <w:name w:val="heading 2"/>
    <w:basedOn w:val="Normal"/>
    <w:next w:val="Normal"/>
    <w:link w:val="Heading2Char"/>
    <w:unhideWhenUsed/>
    <w:rsid w:val="009F717C"/>
    <w:pPr>
      <w:keepNext/>
      <w:pageBreakBefore/>
      <w:pBdr>
        <w:bottom w:val="single" w:sz="4" w:space="1" w:color="333399"/>
      </w:pBdr>
      <w:spacing w:before="480" w:after="240" w:line="240" w:lineRule="auto"/>
      <w:ind w:right="144"/>
      <w:outlineLvl w:val="1"/>
    </w:pPr>
    <w:rPr>
      <w:rFonts w:eastAsia="MS Mincho" w:cs="Arial"/>
      <w:bCs/>
      <w:color w:val="4F81BD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B9104A"/>
    <w:pPr>
      <w:keepNext/>
      <w:keepLines/>
      <w:spacing w:after="240"/>
      <w:outlineLvl w:val="2"/>
    </w:pPr>
    <w:rPr>
      <w:rFonts w:eastAsia="Calibri" w:cs="Segoe UI"/>
      <w:b/>
      <w:bCs/>
      <w:color w:val="000000" w:themeColor="text1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B9104A"/>
    <w:pPr>
      <w:keepNext/>
      <w:spacing w:after="60"/>
      <w:ind w:right="144"/>
      <w:outlineLvl w:val="3"/>
    </w:pPr>
    <w:rPr>
      <w:rFonts w:eastAsia="Calibri" w:cs="Times New Roman"/>
      <w:b/>
      <w:sz w:val="28"/>
      <w:szCs w:val="32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9F717C"/>
    <w:pPr>
      <w:keepNext/>
      <w:spacing w:after="0" w:line="240" w:lineRule="auto"/>
      <w:ind w:right="144"/>
      <w:outlineLvl w:val="5"/>
    </w:pPr>
    <w:rPr>
      <w:rFonts w:eastAsia="Calibri" w:cs="Times New Roman"/>
      <w:b/>
      <w:i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F717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71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1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F717C"/>
    <w:rPr>
      <w:rFonts w:ascii="Segoe UI" w:eastAsia="Times New Roman" w:hAnsi="Segoe UI" w:cs="Verdana"/>
      <w:b/>
      <w:color w:val="000000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9F717C"/>
    <w:pPr>
      <w:pBdr>
        <w:top w:val="none" w:sz="0" w:space="0" w:color="auto"/>
        <w:bottom w:val="none" w:sz="0" w:space="0" w:color="auto"/>
      </w:pBdr>
      <w:outlineLvl w:val="9"/>
    </w:pPr>
    <w:rPr>
      <w:rFonts w:eastAsiaTheme="majorEastAsia" w:cstheme="majorBidi"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9F717C"/>
    <w:rPr>
      <w:rFonts w:ascii="Segoe UI" w:eastAsia="MS Mincho" w:hAnsi="Segoe UI" w:cs="Arial"/>
      <w:bCs/>
      <w:color w:val="4F81BD" w:themeColor="accent1"/>
      <w:sz w:val="40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9F717C"/>
    <w:rPr>
      <w:rFonts w:ascii="Segoe UI" w:eastAsia="Calibri" w:hAnsi="Segoe UI" w:cs="Times New Roman"/>
      <w:b/>
      <w:i/>
      <w:szCs w:val="25"/>
    </w:rPr>
  </w:style>
  <w:style w:type="paragraph" w:customStyle="1" w:styleId="Bullet">
    <w:name w:val="Bullet"/>
    <w:basedOn w:val="Normal"/>
    <w:link w:val="BulletChar"/>
    <w:rsid w:val="00B9104A"/>
    <w:pPr>
      <w:numPr>
        <w:numId w:val="1"/>
      </w:numPr>
      <w:spacing w:after="120"/>
      <w:ind w:right="144"/>
    </w:pPr>
  </w:style>
  <w:style w:type="character" w:customStyle="1" w:styleId="Heading4Char">
    <w:name w:val="Heading 4 Char"/>
    <w:basedOn w:val="DefaultParagraphFont"/>
    <w:link w:val="Heading4"/>
    <w:uiPriority w:val="9"/>
    <w:rsid w:val="00B9104A"/>
    <w:rPr>
      <w:rFonts w:ascii="Segoe UI" w:eastAsia="Calibri" w:hAnsi="Segoe UI" w:cs="Times New Roman"/>
      <w:b/>
      <w:sz w:val="28"/>
      <w:szCs w:val="32"/>
    </w:rPr>
  </w:style>
  <w:style w:type="character" w:customStyle="1" w:styleId="BulletChar">
    <w:name w:val="Bullet Char"/>
    <w:basedOn w:val="DefaultParagraphFont"/>
    <w:link w:val="Bullet"/>
    <w:rsid w:val="00B9104A"/>
    <w:rPr>
      <w:rFonts w:asciiTheme="majorHAnsi" w:hAnsiTheme="majorHAnsi"/>
    </w:rPr>
  </w:style>
  <w:style w:type="character" w:customStyle="1" w:styleId="Heading3Char">
    <w:name w:val="Heading 3 Char"/>
    <w:basedOn w:val="DefaultParagraphFont"/>
    <w:link w:val="Heading3"/>
    <w:uiPriority w:val="9"/>
    <w:rsid w:val="00B9104A"/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customStyle="1" w:styleId="High-levelsteps">
    <w:name w:val="High-level steps"/>
    <w:basedOn w:val="Normal"/>
    <w:link w:val="High-levelstepsChar"/>
    <w:rsid w:val="00B9104A"/>
    <w:pPr>
      <w:numPr>
        <w:numId w:val="2"/>
      </w:numPr>
      <w:spacing w:after="120"/>
      <w:ind w:left="864" w:right="144"/>
    </w:pPr>
    <w:rPr>
      <w:b/>
      <w:color w:val="000000"/>
    </w:rPr>
  </w:style>
  <w:style w:type="paragraph" w:customStyle="1" w:styleId="Granularsteps">
    <w:name w:val="Granular steps"/>
    <w:basedOn w:val="Normal"/>
    <w:link w:val="GranularstepsChar"/>
    <w:rsid w:val="00142287"/>
    <w:pPr>
      <w:numPr>
        <w:ilvl w:val="1"/>
        <w:numId w:val="2"/>
      </w:numPr>
      <w:spacing w:after="120"/>
      <w:ind w:right="144"/>
    </w:pPr>
    <w:rPr>
      <w:color w:val="000000"/>
    </w:rPr>
  </w:style>
  <w:style w:type="character" w:customStyle="1" w:styleId="High-levelstepsChar">
    <w:name w:val="High-level steps Char"/>
    <w:basedOn w:val="DefaultParagraphFont"/>
    <w:link w:val="High-levelsteps"/>
    <w:rsid w:val="00B9104A"/>
    <w:rPr>
      <w:rFonts w:asciiTheme="majorHAnsi" w:hAnsiTheme="majorHAnsi"/>
      <w:b/>
      <w:color w:val="000000"/>
    </w:rPr>
  </w:style>
  <w:style w:type="paragraph" w:customStyle="1" w:styleId="BulletIndent">
    <w:name w:val="Bullet Indent"/>
    <w:basedOn w:val="Bullet"/>
    <w:link w:val="BulletIndentChar"/>
    <w:rsid w:val="00B9104A"/>
    <w:pPr>
      <w:numPr>
        <w:numId w:val="3"/>
      </w:numPr>
    </w:pPr>
  </w:style>
  <w:style w:type="character" w:customStyle="1" w:styleId="GranularstepsChar">
    <w:name w:val="Granular steps Char"/>
    <w:basedOn w:val="DefaultParagraphFont"/>
    <w:link w:val="Granularsteps"/>
    <w:rsid w:val="00142287"/>
    <w:rPr>
      <w:rFonts w:asciiTheme="majorHAnsi" w:hAnsiTheme="majorHAnsi"/>
      <w:color w:val="000000"/>
    </w:rPr>
  </w:style>
  <w:style w:type="paragraph" w:customStyle="1" w:styleId="BulletIndentIndent">
    <w:name w:val="Bullet Indent Indent"/>
    <w:basedOn w:val="BulletIndent"/>
    <w:link w:val="BulletIndentIndentChar"/>
    <w:rsid w:val="00B24810"/>
    <w:pPr>
      <w:numPr>
        <w:numId w:val="4"/>
      </w:numPr>
    </w:pPr>
  </w:style>
  <w:style w:type="character" w:customStyle="1" w:styleId="BulletIndentChar">
    <w:name w:val="Bullet Indent Char"/>
    <w:basedOn w:val="BulletChar"/>
    <w:link w:val="BulletIndent"/>
    <w:rsid w:val="00B9104A"/>
    <w:rPr>
      <w:rFonts w:asciiTheme="majorHAnsi" w:hAnsiTheme="majorHAnsi"/>
    </w:rPr>
  </w:style>
  <w:style w:type="paragraph" w:customStyle="1" w:styleId="moregranularsteps">
    <w:name w:val="more granular steps"/>
    <w:basedOn w:val="Normal"/>
    <w:link w:val="moregranularstepsChar"/>
    <w:rsid w:val="006F21E1"/>
    <w:pPr>
      <w:numPr>
        <w:ilvl w:val="2"/>
        <w:numId w:val="2"/>
      </w:numPr>
      <w:spacing w:after="120"/>
      <w:ind w:left="2059" w:right="144" w:hanging="187"/>
    </w:pPr>
    <w:rPr>
      <w:color w:val="000000"/>
    </w:rPr>
  </w:style>
  <w:style w:type="character" w:customStyle="1" w:styleId="BulletIndentIndentChar">
    <w:name w:val="Bullet Indent Indent Char"/>
    <w:basedOn w:val="BulletIndentChar"/>
    <w:link w:val="BulletIndentIndent"/>
    <w:rsid w:val="00B24810"/>
    <w:rPr>
      <w:rFonts w:asciiTheme="majorHAnsi" w:hAnsiTheme="majorHAnsi"/>
    </w:rPr>
  </w:style>
  <w:style w:type="paragraph" w:customStyle="1" w:styleId="NotesCourse">
    <w:name w:val="Notes_Course"/>
    <w:basedOn w:val="Normal"/>
    <w:rsid w:val="006F21E1"/>
    <w:pPr>
      <w:spacing w:after="120" w:line="240" w:lineRule="auto"/>
      <w:ind w:left="144" w:right="144"/>
    </w:pPr>
    <w:rPr>
      <w:rFonts w:eastAsia="Calibri" w:cs="Times New Roman"/>
      <w:sz w:val="18"/>
      <w:szCs w:val="23"/>
    </w:rPr>
  </w:style>
  <w:style w:type="character" w:customStyle="1" w:styleId="moregranularstepsChar">
    <w:name w:val="more granular steps Char"/>
    <w:basedOn w:val="DefaultParagraphFont"/>
    <w:link w:val="moregranularsteps"/>
    <w:rsid w:val="006F21E1"/>
    <w:rPr>
      <w:rFonts w:asciiTheme="majorHAnsi" w:hAnsiTheme="majorHAnsi"/>
      <w:color w:val="000000"/>
    </w:rPr>
  </w:style>
  <w:style w:type="table" w:customStyle="1" w:styleId="TableGrid1">
    <w:name w:val="Table Grid1"/>
    <w:basedOn w:val="TableNormal"/>
    <w:next w:val="TableGrid"/>
    <w:uiPriority w:val="59"/>
    <w:rsid w:val="006F21E1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uiPriority w:val="59"/>
    <w:rsid w:val="006F21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1">
    <w:name w:val="Medium Shading 1 Accent 1"/>
    <w:basedOn w:val="TableNormal"/>
    <w:uiPriority w:val="63"/>
    <w:rsid w:val="006F21E1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6F21E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rsid w:val="00AD36E0"/>
    <w:pPr>
      <w:spacing w:line="240" w:lineRule="auto"/>
      <w:jc w:val="center"/>
    </w:pPr>
    <w:rPr>
      <w:b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F2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21E1"/>
    <w:rPr>
      <w:rFonts w:asciiTheme="majorHAnsi" w:hAnsiTheme="majorHAnsi"/>
    </w:rPr>
  </w:style>
  <w:style w:type="paragraph" w:styleId="Footer">
    <w:name w:val="footer"/>
    <w:basedOn w:val="Normal"/>
    <w:link w:val="FooterChar"/>
    <w:uiPriority w:val="99"/>
    <w:unhideWhenUsed/>
    <w:rsid w:val="006F2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1E1"/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B2481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481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2481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24810"/>
    <w:rPr>
      <w:color w:val="0000F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rsid w:val="00142287"/>
    <w:pPr>
      <w:ind w:left="720"/>
      <w:contextualSpacing/>
    </w:pPr>
  </w:style>
  <w:style w:type="paragraph" w:customStyle="1" w:styleId="Code">
    <w:name w:val="Code"/>
    <w:basedOn w:val="Normal"/>
    <w:link w:val="CodeChar"/>
    <w:rsid w:val="00CE4EB6"/>
    <w:pPr>
      <w:shd w:val="clear" w:color="auto" w:fill="D9D9D9" w:themeFill="background1" w:themeFillShade="D9"/>
      <w:ind w:left="1440"/>
    </w:pPr>
    <w:rPr>
      <w:rFonts w:ascii="Consolas" w:hAnsi="Consolas" w:cs="Consolas"/>
    </w:rPr>
  </w:style>
  <w:style w:type="character" w:customStyle="1" w:styleId="CodeChar">
    <w:name w:val="Code Char"/>
    <w:basedOn w:val="DefaultParagraphFont"/>
    <w:link w:val="Code"/>
    <w:rsid w:val="00CE4EB6"/>
    <w:rPr>
      <w:rFonts w:ascii="Consolas" w:hAnsi="Consolas" w:cs="Consolas"/>
      <w:shd w:val="clear" w:color="auto" w:fill="D9D9D9" w:themeFill="background1" w:themeFillShade="D9"/>
    </w:rPr>
  </w:style>
  <w:style w:type="character" w:styleId="CommentReference">
    <w:name w:val="annotation reference"/>
    <w:basedOn w:val="DefaultParagraphFont"/>
    <w:uiPriority w:val="99"/>
    <w:semiHidden/>
    <w:unhideWhenUsed/>
    <w:rsid w:val="00361B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61B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61B37"/>
    <w:rPr>
      <w:rFonts w:asciiTheme="majorHAnsi" w:hAnsiTheme="majorHAns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61B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61B37"/>
    <w:rPr>
      <w:rFonts w:asciiTheme="majorHAnsi" w:hAnsiTheme="majorHAnsi"/>
      <w:b/>
      <w:bCs/>
      <w:sz w:val="20"/>
      <w:szCs w:val="20"/>
    </w:rPr>
  </w:style>
  <w:style w:type="paragraph" w:customStyle="1" w:styleId="IndentedListParagraph">
    <w:name w:val="Indented List Paragraph"/>
    <w:basedOn w:val="ListParagraph"/>
    <w:link w:val="IndentedListParagraphChar"/>
    <w:rsid w:val="00F74FE9"/>
    <w:pPr>
      <w:tabs>
        <w:tab w:val="left" w:pos="1440"/>
      </w:tabs>
      <w:ind w:left="144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74FE9"/>
    <w:rPr>
      <w:rFonts w:asciiTheme="majorHAnsi" w:hAnsiTheme="majorHAnsi"/>
    </w:rPr>
  </w:style>
  <w:style w:type="character" w:customStyle="1" w:styleId="IndentedListParagraphChar">
    <w:name w:val="Indented List Paragraph Char"/>
    <w:basedOn w:val="ListParagraphChar"/>
    <w:link w:val="IndentedListParagraph"/>
    <w:rsid w:val="00F74FE9"/>
    <w:rPr>
      <w:rFonts w:asciiTheme="majorHAnsi" w:hAnsiTheme="majorHAnsi"/>
    </w:rPr>
  </w:style>
  <w:style w:type="paragraph" w:styleId="Revision">
    <w:name w:val="Revision"/>
    <w:hidden/>
    <w:uiPriority w:val="99"/>
    <w:semiHidden/>
    <w:rsid w:val="006576A5"/>
    <w:pPr>
      <w:spacing w:after="0" w:line="240" w:lineRule="auto"/>
    </w:pPr>
    <w:rPr>
      <w:rFonts w:asciiTheme="majorHAnsi" w:hAnsiTheme="majorHAnsi"/>
    </w:rPr>
  </w:style>
  <w:style w:type="paragraph" w:styleId="NoSpacing">
    <w:name w:val="No Spacing"/>
    <w:uiPriority w:val="1"/>
    <w:rsid w:val="00E661F3"/>
    <w:pPr>
      <w:spacing w:after="0" w:line="240" w:lineRule="auto"/>
    </w:pPr>
    <w:rPr>
      <w:rFonts w:asciiTheme="majorHAnsi" w:hAnsiTheme="majorHAnsi"/>
    </w:rPr>
  </w:style>
  <w:style w:type="character" w:styleId="FollowedHyperlink">
    <w:name w:val="FollowedHyperlink"/>
    <w:basedOn w:val="DefaultParagraphFont"/>
    <w:uiPriority w:val="99"/>
    <w:semiHidden/>
    <w:unhideWhenUsed/>
    <w:rsid w:val="00E661F3"/>
    <w:rPr>
      <w:color w:val="800080" w:themeColor="followedHyperlink"/>
      <w:u w:val="single"/>
    </w:rPr>
  </w:style>
  <w:style w:type="paragraph" w:customStyle="1" w:styleId="LabTitle">
    <w:name w:val="Lab Title"/>
    <w:basedOn w:val="Heading2"/>
    <w:link w:val="LabTitleChar"/>
    <w:qFormat/>
    <w:rsid w:val="00B00779"/>
  </w:style>
  <w:style w:type="paragraph" w:customStyle="1" w:styleId="IgnoredText">
    <w:name w:val="Ignored Text"/>
    <w:basedOn w:val="Heading3"/>
    <w:link w:val="IgnoredTextChar"/>
    <w:qFormat/>
    <w:rsid w:val="003044E0"/>
    <w:rPr>
      <w:b w:val="0"/>
      <w:color w:val="808080" w:themeColor="background1" w:themeShade="80"/>
      <w:sz w:val="22"/>
    </w:rPr>
  </w:style>
  <w:style w:type="character" w:customStyle="1" w:styleId="LabTitleChar">
    <w:name w:val="Lab Title Char"/>
    <w:basedOn w:val="DefaultParagraphFont"/>
    <w:link w:val="LabTitle"/>
    <w:rsid w:val="00B00779"/>
    <w:rPr>
      <w:rFonts w:ascii="Segoe UI" w:eastAsia="MS Mincho" w:hAnsi="Segoe UI" w:cs="Arial"/>
      <w:bCs/>
      <w:color w:val="4F81BD" w:themeColor="accent1"/>
      <w:sz w:val="40"/>
      <w:szCs w:val="40"/>
    </w:rPr>
  </w:style>
  <w:style w:type="paragraph" w:customStyle="1" w:styleId="TaskHeading">
    <w:name w:val="Task Heading"/>
    <w:basedOn w:val="Heading4"/>
    <w:link w:val="TaskHeadingChar"/>
    <w:qFormat/>
    <w:rsid w:val="00B00779"/>
  </w:style>
  <w:style w:type="character" w:customStyle="1" w:styleId="IgnoredTextChar">
    <w:name w:val="Ignored Text Char"/>
    <w:basedOn w:val="Heading3Char"/>
    <w:link w:val="IgnoredText"/>
    <w:rsid w:val="003044E0"/>
    <w:rPr>
      <w:rFonts w:ascii="Segoe UI" w:eastAsia="Calibri" w:hAnsi="Segoe UI" w:cs="Segoe UI"/>
      <w:b w:val="0"/>
      <w:bCs/>
      <w:color w:val="808080" w:themeColor="background1" w:themeShade="80"/>
      <w:sz w:val="32"/>
      <w:szCs w:val="32"/>
    </w:rPr>
  </w:style>
  <w:style w:type="paragraph" w:customStyle="1" w:styleId="TaskName">
    <w:name w:val="Task Name"/>
    <w:basedOn w:val="TaskDetail"/>
    <w:link w:val="TaskNameChar"/>
    <w:qFormat/>
    <w:rsid w:val="003044E0"/>
    <w:pPr>
      <w:numPr>
        <w:numId w:val="7"/>
      </w:numPr>
    </w:pPr>
    <w:rPr>
      <w:b/>
    </w:rPr>
  </w:style>
  <w:style w:type="character" w:customStyle="1" w:styleId="TaskHeadingChar">
    <w:name w:val="Task Heading Char"/>
    <w:basedOn w:val="Heading4Char"/>
    <w:link w:val="TaskHeading"/>
    <w:rsid w:val="00B00779"/>
    <w:rPr>
      <w:rFonts w:ascii="Segoe UI" w:eastAsia="Calibri" w:hAnsi="Segoe UI" w:cs="Times New Roman"/>
      <w:b/>
      <w:sz w:val="28"/>
      <w:szCs w:val="32"/>
    </w:rPr>
  </w:style>
  <w:style w:type="paragraph" w:customStyle="1" w:styleId="TaskDetail">
    <w:name w:val="Task Detail"/>
    <w:basedOn w:val="Granularsteps"/>
    <w:link w:val="TaskDetailChar"/>
    <w:qFormat/>
    <w:rsid w:val="00C86083"/>
    <w:pPr>
      <w:numPr>
        <w:ilvl w:val="0"/>
        <w:numId w:val="31"/>
      </w:numPr>
    </w:pPr>
  </w:style>
  <w:style w:type="character" w:customStyle="1" w:styleId="TaskNameChar">
    <w:name w:val="Task Name Char"/>
    <w:basedOn w:val="TaskHeadingChar"/>
    <w:link w:val="TaskName"/>
    <w:rsid w:val="003044E0"/>
    <w:rPr>
      <w:rFonts w:asciiTheme="majorHAnsi" w:eastAsia="Calibri" w:hAnsiTheme="majorHAnsi" w:cs="Times New Roman"/>
      <w:b/>
      <w:color w:val="000000"/>
      <w:sz w:val="28"/>
      <w:szCs w:val="32"/>
    </w:rPr>
  </w:style>
  <w:style w:type="paragraph" w:customStyle="1" w:styleId="ExerciseScenerio">
    <w:name w:val="Exercise Scenerio"/>
    <w:basedOn w:val="Normal"/>
    <w:link w:val="ExerciseScenerioChar"/>
    <w:qFormat/>
    <w:rsid w:val="00B00779"/>
  </w:style>
  <w:style w:type="character" w:customStyle="1" w:styleId="TaskDetailChar">
    <w:name w:val="Task Detail Char"/>
    <w:basedOn w:val="TaskNameChar"/>
    <w:link w:val="TaskDetail"/>
    <w:rsid w:val="00C86083"/>
    <w:rPr>
      <w:rFonts w:ascii="Segoe UI" w:eastAsia="Calibri" w:hAnsi="Segoe UI" w:cs="Times New Roman"/>
      <w:b w:val="0"/>
      <w:color w:val="000000"/>
      <w:sz w:val="28"/>
      <w:szCs w:val="32"/>
    </w:rPr>
  </w:style>
  <w:style w:type="paragraph" w:customStyle="1" w:styleId="Note">
    <w:name w:val="Note"/>
    <w:basedOn w:val="Normal"/>
    <w:link w:val="NoteChar"/>
    <w:qFormat/>
    <w:rsid w:val="00B00779"/>
  </w:style>
  <w:style w:type="character" w:customStyle="1" w:styleId="ExerciseScenerioChar">
    <w:name w:val="Exercise Scenerio Char"/>
    <w:basedOn w:val="DefaultParagraphFont"/>
    <w:link w:val="ExerciseScenerio"/>
    <w:rsid w:val="00B00779"/>
    <w:rPr>
      <w:rFonts w:asciiTheme="majorHAnsi" w:hAnsiTheme="majorHAnsi"/>
    </w:rPr>
  </w:style>
  <w:style w:type="paragraph" w:customStyle="1" w:styleId="Alert">
    <w:name w:val="Alert"/>
    <w:basedOn w:val="Granularsteps"/>
    <w:link w:val="AlertChar"/>
    <w:qFormat/>
    <w:rsid w:val="00D52903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FCC66"/>
      <w:ind w:left="1440" w:right="0"/>
    </w:pPr>
  </w:style>
  <w:style w:type="character" w:customStyle="1" w:styleId="NoteChar">
    <w:name w:val="Note Char"/>
    <w:basedOn w:val="High-levelstepsChar"/>
    <w:link w:val="Note"/>
    <w:rsid w:val="00B00779"/>
    <w:rPr>
      <w:rFonts w:asciiTheme="majorHAnsi" w:hAnsiTheme="majorHAnsi"/>
      <w:b w:val="0"/>
      <w:color w:val="000000"/>
    </w:rPr>
  </w:style>
  <w:style w:type="paragraph" w:customStyle="1" w:styleId="CompletionMessage">
    <w:name w:val="Completion Message"/>
    <w:basedOn w:val="Normal"/>
    <w:link w:val="CompletionMessageChar"/>
    <w:qFormat/>
    <w:rsid w:val="00B00779"/>
    <w:rPr>
      <w:i/>
      <w:sz w:val="24"/>
    </w:rPr>
  </w:style>
  <w:style w:type="character" w:customStyle="1" w:styleId="AlertChar">
    <w:name w:val="Alert Char"/>
    <w:basedOn w:val="NoteChar"/>
    <w:link w:val="Alert"/>
    <w:rsid w:val="00D52903"/>
    <w:rPr>
      <w:rFonts w:asciiTheme="majorHAnsi" w:hAnsiTheme="majorHAnsi"/>
      <w:b w:val="0"/>
      <w:color w:val="000000"/>
      <w:shd w:val="clear" w:color="auto" w:fill="FFCC66"/>
    </w:rPr>
  </w:style>
  <w:style w:type="paragraph" w:customStyle="1" w:styleId="Idea">
    <w:name w:val="Idea"/>
    <w:basedOn w:val="Normal"/>
    <w:link w:val="IdeaChar"/>
    <w:qFormat/>
    <w:rsid w:val="00D52903"/>
    <w:pPr>
      <w:pBdr>
        <w:top w:val="single" w:sz="4" w:space="1" w:color="000000" w:themeColor="text1" w:shadow="1"/>
        <w:left w:val="single" w:sz="4" w:space="4" w:color="000000" w:themeColor="text1" w:shadow="1"/>
        <w:bottom w:val="single" w:sz="4" w:space="1" w:color="000000" w:themeColor="text1" w:shadow="1"/>
        <w:right w:val="single" w:sz="4" w:space="4" w:color="000000" w:themeColor="text1" w:shadow="1"/>
      </w:pBdr>
      <w:shd w:val="clear" w:color="auto" w:fill="DBE5F1" w:themeFill="accent1" w:themeFillTint="33"/>
      <w:ind w:left="1440"/>
    </w:pPr>
    <w:rPr>
      <w:rFonts w:eastAsia="Calibri" w:cs="Times New Roman"/>
      <w:szCs w:val="23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mpletionMessageChar">
    <w:name w:val="Completion Message Char"/>
    <w:basedOn w:val="DefaultParagraphFont"/>
    <w:link w:val="CompletionMessage"/>
    <w:rsid w:val="00B00779"/>
    <w:rPr>
      <w:rFonts w:asciiTheme="majorHAnsi" w:hAnsiTheme="majorHAnsi"/>
      <w:i/>
      <w:sz w:val="24"/>
    </w:rPr>
  </w:style>
  <w:style w:type="paragraph" w:customStyle="1" w:styleId="ExerciseHeading">
    <w:name w:val="Exercise Heading"/>
    <w:basedOn w:val="Heading3"/>
    <w:link w:val="ExerciseHeadingChar"/>
    <w:qFormat/>
    <w:rsid w:val="003044E0"/>
  </w:style>
  <w:style w:type="character" w:customStyle="1" w:styleId="IdeaChar">
    <w:name w:val="Idea Char"/>
    <w:basedOn w:val="DefaultParagraphFont"/>
    <w:link w:val="Idea"/>
    <w:rsid w:val="00D52903"/>
    <w:rPr>
      <w:rFonts w:ascii="Segoe UI" w:eastAsia="Calibri" w:hAnsi="Segoe UI" w:cs="Times New Roman"/>
      <w:szCs w:val="23"/>
      <w:shd w:val="clear" w:color="auto" w:fill="DBE5F1" w:themeFill="accent1" w:themeFillTint="33"/>
      <w14:textOutline w14:w="9525" w14:cap="rnd" w14:cmpd="sng" w14:algn="ctr">
        <w14:noFill/>
        <w14:prstDash w14:val="solid"/>
        <w14:bevel/>
      </w14:textOutline>
    </w:rPr>
  </w:style>
  <w:style w:type="character" w:customStyle="1" w:styleId="ExerciseHeadingChar">
    <w:name w:val="Exercise Heading Char"/>
    <w:basedOn w:val="Heading3Char"/>
    <w:link w:val="ExerciseHeading"/>
    <w:rsid w:val="003044E0"/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customStyle="1" w:styleId="TemplateVersion">
    <w:name w:val="Template Version"/>
    <w:basedOn w:val="Normal"/>
    <w:link w:val="TemplateVersionChar"/>
    <w:qFormat/>
    <w:rsid w:val="00065B70"/>
    <w:rPr>
      <w:color w:val="BFBFBF" w:themeColor="background1" w:themeShade="BF"/>
    </w:rPr>
  </w:style>
  <w:style w:type="character" w:customStyle="1" w:styleId="TemplateVersionChar">
    <w:name w:val="Template Version Char"/>
    <w:basedOn w:val="DefaultParagraphFont"/>
    <w:link w:val="TemplateVersion"/>
    <w:rsid w:val="00065B70"/>
    <w:rPr>
      <w:rFonts w:asciiTheme="majorHAnsi" w:hAnsiTheme="majorHAnsi"/>
      <w:color w:val="BFBFBF" w:themeColor="background1" w:themeShade="BF"/>
    </w:rPr>
  </w:style>
  <w:style w:type="character" w:customStyle="1" w:styleId="1">
    <w:name w:val="メンション1"/>
    <w:basedOn w:val="DefaultParagraphFont"/>
    <w:uiPriority w:val="99"/>
    <w:semiHidden/>
    <w:unhideWhenUsed/>
    <w:rsid w:val="00AC7F07"/>
    <w:rPr>
      <w:color w:val="2B579A"/>
      <w:shd w:val="clear" w:color="auto" w:fill="E6E6E6"/>
    </w:rPr>
  </w:style>
  <w:style w:type="table" w:styleId="GridTable4">
    <w:name w:val="Grid Table 4"/>
    <w:basedOn w:val="TableNormal"/>
    <w:uiPriority w:val="49"/>
    <w:rsid w:val="009927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9C0F9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A11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1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5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42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299210">
                      <w:marLeft w:val="0"/>
                      <w:marRight w:val="24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343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687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8634199">
                      <w:marLeft w:val="0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1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937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242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366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079507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562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771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695315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72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1578149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7915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7427298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3358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0223460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35013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42960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392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675139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7553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750393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4730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332536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6203151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7729729">
          <w:marLeft w:val="0"/>
          <w:marRight w:val="0"/>
          <w:marTop w:val="375"/>
          <w:marBottom w:val="1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5664">
              <w:marLeft w:val="0"/>
              <w:marRight w:val="225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4212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9098">
                  <w:marLeft w:val="0"/>
                  <w:marRight w:val="0"/>
                  <w:marTop w:val="0"/>
                  <w:marBottom w:val="0"/>
                  <w:divBdr>
                    <w:top w:val="single" w:sz="6" w:space="0" w:color="BFDCF0"/>
                    <w:left w:val="single" w:sz="6" w:space="0" w:color="BFDCF0"/>
                    <w:bottom w:val="single" w:sz="6" w:space="0" w:color="BFDCF0"/>
                    <w:right w:val="single" w:sz="6" w:space="0" w:color="BFDCF0"/>
                  </w:divBdr>
                  <w:divsChild>
                    <w:div w:id="161490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933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185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790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538593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10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0627220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56605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98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BFDCF0"/>
                    <w:bottom w:val="single" w:sz="6" w:space="0" w:color="BFDCF0"/>
                    <w:right w:val="single" w:sz="6" w:space="0" w:color="BFDCF0"/>
                  </w:divBdr>
                  <w:divsChild>
                    <w:div w:id="107342615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0070C8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627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03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5143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27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92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E5E5E5"/>
                                <w:left w:val="single" w:sz="6" w:space="6" w:color="E5E5E5"/>
                                <w:bottom w:val="single" w:sz="6" w:space="6" w:color="E5E5E5"/>
                                <w:right w:val="single" w:sz="6" w:space="6" w:color="E5E5E5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133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8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13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08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7" Type="http://schemas.openxmlformats.org/officeDocument/2006/relationships/image" Target="media/image11.png"/><Relationship Id="rId30" Type="http://schemas.openxmlformats.org/officeDocument/2006/relationships/image" Target="media/image15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0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footer" Target="footer2.xml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2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header" Target="header2.xml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hyperlink" Target="https://code.visualstudio.com/docs/python/linting" TargetMode="External"/><Relationship Id="rId52" Type="http://schemas.openxmlformats.org/officeDocument/2006/relationships/image" Target="media/image37.png"/><Relationship Id="rId60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isiecki\AppData\Roaming\Microsoft\Templates\LOD_Lab_Conversion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MediaServiceKeyPoints xmlns="6cd3d847-4521-4863-8800-2cff076dfc18" xsi:nil="true"/>
    <lcf76f155ced4ddcb4097134ff3c332f xmlns="6cd3d847-4521-4863-8800-2cff076dfc18">
      <Terms xmlns="http://schemas.microsoft.com/office/infopath/2007/PartnerControls"/>
    </lcf76f155ced4ddcb4097134ff3c332f>
    <TaxCatchAll xmlns="230e9df3-be65-4c73-a93b-d1236ebd677e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158CAB76EB234EA787464046C58889" ma:contentTypeVersion="17" ma:contentTypeDescription="Create a new document." ma:contentTypeScope="" ma:versionID="fa998b4b2c381a9bc1bda5cedc60fbcb">
  <xsd:schema xmlns:xsd="http://www.w3.org/2001/XMLSchema" xmlns:xs="http://www.w3.org/2001/XMLSchema" xmlns:p="http://schemas.microsoft.com/office/2006/metadata/properties" xmlns:ns1="http://schemas.microsoft.com/sharepoint/v3" xmlns:ns2="6cd3d847-4521-4863-8800-2cff076dfc18" xmlns:ns3="b66b6bb9-0c3b-4baf-b7e0-24038b18f231" xmlns:ns4="230e9df3-be65-4c73-a93b-d1236ebd677e" targetNamespace="http://schemas.microsoft.com/office/2006/metadata/properties" ma:root="true" ma:fieldsID="39261f3d9fde56f610fe49ef8f87ebd7" ns1:_="" ns2:_="" ns3:_="" ns4:_="">
    <xsd:import namespace="http://schemas.microsoft.com/sharepoint/v3"/>
    <xsd:import namespace="6cd3d847-4521-4863-8800-2cff076dfc18"/>
    <xsd:import namespace="b66b6bb9-0c3b-4baf-b7e0-24038b18f23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d3d847-4521-4863-8800-2cff076dfc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6b6bb9-0c3b-4baf-b7e0-24038b18f231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bff93251-5786-4a61-aa98-d71bb49bacfe}" ma:internalName="TaxCatchAll" ma:showField="CatchAllData" ma:web="b66b6bb9-0c3b-4baf-b7e0-24038b18f23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5F8DAD-8FD7-439B-9FAF-552FA766DCD6}">
  <ds:schemaRefs>
    <ds:schemaRef ds:uri="http://schemas.microsoft.com/office/2006/metadata/properties"/>
    <ds:schemaRef ds:uri="http://schemas.microsoft.com/office/infopath/2007/PartnerControls"/>
    <ds:schemaRef ds:uri="016fa5f4-2597-4ff4-baee-7973b318c746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E16CC6F0-889D-4EEC-88E5-809413B3D271}"/>
</file>

<file path=customXml/itemProps3.xml><?xml version="1.0" encoding="utf-8"?>
<ds:datastoreItem xmlns:ds="http://schemas.openxmlformats.org/officeDocument/2006/customXml" ds:itemID="{13522E35-62BD-4FE9-8C10-D54F8DF268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F0DBB09-45A5-4526-A056-F275FF1EF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LOD_Lab_Conversion_Template.dotx</Template>
  <TotalTime>1061</TotalTime>
  <Pages>18</Pages>
  <Words>1586</Words>
  <Characters>9041</Characters>
  <Application>Microsoft Office Word</Application>
  <DocSecurity>0</DocSecurity>
  <Lines>75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Isil Efe</cp:lastModifiedBy>
  <cp:revision>80</cp:revision>
  <dcterms:created xsi:type="dcterms:W3CDTF">2019-02-02T09:23:00Z</dcterms:created>
  <dcterms:modified xsi:type="dcterms:W3CDTF">2020-02-08T10:11:00Z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Keyword">
    <vt:lpwstr/>
  </property>
  <property fmtid="{D5CDD505-2E9C-101B-9397-08002B2CF9AE}" pid="3" name="Order">
    <vt:r8>100</vt:r8>
  </property>
  <property fmtid="{D5CDD505-2E9C-101B-9397-08002B2CF9AE}" pid="4" name="Abstract">
    <vt:lpwstr>&lt;abstract&gt;</vt:lpwstr>
  </property>
  <property fmtid="{D5CDD505-2E9C-101B-9397-08002B2CF9AE}" pid="5" name="Template Version">
    <vt:lpwstr>10.02</vt:lpwstr>
  </property>
  <property fmtid="{D5CDD505-2E9C-101B-9397-08002B2CF9AE}" pid="6" name="ContentTypeId">
    <vt:lpwstr>0x010100DA158CAB76EB234EA787464046C58889</vt:lpwstr>
  </property>
  <property fmtid="{D5CDD505-2E9C-101B-9397-08002B2CF9AE}" pid="7" name="TaxKeywordTaxHTField">
    <vt:lpwstr/>
  </property>
  <property fmtid="{D5CDD505-2E9C-101B-9397-08002B2CF9AE}" pid="8" name="_dlc_DocIdItemGuid">
    <vt:lpwstr>d5a892ee-b020-4556-b830-499040ffa3d7</vt:lpwstr>
  </property>
  <property fmtid="{D5CDD505-2E9C-101B-9397-08002B2CF9AE}" pid="9" name="MSIP_Label_f42aa342-8706-4288-bd11-ebb85995028c_Enabled">
    <vt:lpwstr>True</vt:lpwstr>
  </property>
  <property fmtid="{D5CDD505-2E9C-101B-9397-08002B2CF9AE}" pid="10" name="MSIP_Label_f42aa342-8706-4288-bd11-ebb85995028c_SiteId">
    <vt:lpwstr>72f988bf-86f1-41af-91ab-2d7cd011db47</vt:lpwstr>
  </property>
  <property fmtid="{D5CDD505-2E9C-101B-9397-08002B2CF9AE}" pid="11" name="MSIP_Label_f42aa342-8706-4288-bd11-ebb85995028c_Owner">
    <vt:lpwstr>byildiz@microsoft.com</vt:lpwstr>
  </property>
  <property fmtid="{D5CDD505-2E9C-101B-9397-08002B2CF9AE}" pid="12" name="MSIP_Label_f42aa342-8706-4288-bd11-ebb85995028c_SetDate">
    <vt:lpwstr>2017-12-22T20:12:13.2129458Z</vt:lpwstr>
  </property>
  <property fmtid="{D5CDD505-2E9C-101B-9397-08002B2CF9AE}" pid="13" name="MSIP_Label_f42aa342-8706-4288-bd11-ebb85995028c_Name">
    <vt:lpwstr>General</vt:lpwstr>
  </property>
  <property fmtid="{D5CDD505-2E9C-101B-9397-08002B2CF9AE}" pid="14" name="MSIP_Label_f42aa342-8706-4288-bd11-ebb85995028c_Application">
    <vt:lpwstr>Microsoft Azure Information Protection</vt:lpwstr>
  </property>
  <property fmtid="{D5CDD505-2E9C-101B-9397-08002B2CF9AE}" pid="15" name="MSIP_Label_f42aa342-8706-4288-bd11-ebb85995028c_Extended_MSFT_Method">
    <vt:lpwstr>Automatic</vt:lpwstr>
  </property>
  <property fmtid="{D5CDD505-2E9C-101B-9397-08002B2CF9AE}" pid="16" name="Sensitivity">
    <vt:lpwstr>General</vt:lpwstr>
  </property>
</Properties>
</file>