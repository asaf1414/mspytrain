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noProof/>
        </w:rPr>
        <w:id w:val="1853673984"/>
        <w:picture/>
      </w:sdtPr>
      <w:sdtEndPr/>
      <w:sdtContent>
        <w:p w14:paraId="2EEA7E23" w14:textId="77777777" w:rsidR="00C730C5" w:rsidRPr="00257567" w:rsidRDefault="002A0044" w:rsidP="00257567">
          <w:pPr>
            <w:jc w:val="center"/>
          </w:pPr>
          <w:r>
            <w:rPr>
              <w:noProof/>
            </w:rPr>
            <w:drawing>
              <wp:inline distT="0" distB="0" distL="0" distR="0" wp14:anchorId="18DB775F" wp14:editId="367F3A46">
                <wp:extent cx="5943600" cy="20002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000250"/>
                        </a:xfrm>
                        <a:prstGeom prst="rect">
                          <a:avLst/>
                        </a:prstGeom>
                        <a:noFill/>
                      </pic:spPr>
                    </pic:pic>
                  </a:graphicData>
                </a:graphic>
              </wp:inline>
            </w:drawing>
          </w:r>
        </w:p>
      </w:sdtContent>
    </w:sdt>
    <w:bookmarkStart w:id="0" w:name="_Hlk517697979" w:displacedByCustomXml="next"/>
    <w:sdt>
      <w:sdtPr>
        <w:rPr>
          <w:b/>
          <w:sz w:val="44"/>
          <w:szCs w:val="44"/>
        </w:rPr>
        <w:id w:val="-1503192031"/>
      </w:sdtPr>
      <w:sdtEndPr/>
      <w:sdtContent>
        <w:p w14:paraId="74F5C97F" w14:textId="77777777" w:rsidR="00C730C5" w:rsidRPr="00DE5162" w:rsidRDefault="00AE76DF" w:rsidP="007F56A3">
          <w:pPr>
            <w:rPr>
              <w:b/>
              <w:sz w:val="44"/>
              <w:szCs w:val="44"/>
            </w:rPr>
          </w:pPr>
          <w:r w:rsidRPr="00AE76DF">
            <w:rPr>
              <w:b/>
              <w:sz w:val="44"/>
              <w:szCs w:val="44"/>
            </w:rPr>
            <w:t xml:space="preserve">NumPy </w:t>
          </w:r>
          <w:r w:rsidR="00D417CF">
            <w:rPr>
              <w:b/>
              <w:sz w:val="44"/>
              <w:szCs w:val="44"/>
            </w:rPr>
            <w:t>P</w:t>
          </w:r>
          <w:r w:rsidRPr="00AE76DF">
            <w:rPr>
              <w:b/>
              <w:sz w:val="44"/>
              <w:szCs w:val="44"/>
            </w:rPr>
            <w:t>ackage</w:t>
          </w:r>
        </w:p>
      </w:sdtContent>
    </w:sdt>
    <w:bookmarkEnd w:id="0" w:displacedByCustomXml="prev"/>
    <w:p w14:paraId="1440039A" w14:textId="77777777" w:rsidR="00C730C5" w:rsidRDefault="00C730C5" w:rsidP="00065B70">
      <w:pPr>
        <w:pStyle w:val="TemplateVersion"/>
      </w:pPr>
      <w:bookmarkStart w:id="1" w:name="OLE_LINK1"/>
      <w:bookmarkStart w:id="2" w:name="OLE_LINK2"/>
      <w:bookmarkStart w:id="3" w:name="OLE_LINK3"/>
      <w:bookmarkStart w:id="4" w:name="OLE_LINK4"/>
    </w:p>
    <w:bookmarkEnd w:id="1"/>
    <w:bookmarkEnd w:id="2"/>
    <w:bookmarkEnd w:id="3"/>
    <w:bookmarkEnd w:id="4"/>
    <w:p w14:paraId="76D6E529" w14:textId="77777777" w:rsidR="00347B99" w:rsidRPr="00CD196D" w:rsidRDefault="00347B99" w:rsidP="00347B99">
      <w:pPr>
        <w:rPr>
          <w:b/>
        </w:rPr>
      </w:pPr>
      <w:r w:rsidRPr="00CD196D">
        <w:rPr>
          <w:b/>
        </w:rPr>
        <w:t>Introduction</w:t>
      </w:r>
    </w:p>
    <w:p w14:paraId="2D225B45" w14:textId="77777777" w:rsidR="00347B99" w:rsidRDefault="00323971" w:rsidP="00347B99">
      <w:r w:rsidRPr="00323971">
        <w:t xml:space="preserve">During this lab, </w:t>
      </w:r>
      <w:r w:rsidR="00653779" w:rsidRPr="00653779">
        <w:t xml:space="preserve">you will learn about the Python data analysis </w:t>
      </w:r>
      <w:r w:rsidR="00A64A3E">
        <w:t>with NumPy package</w:t>
      </w:r>
      <w:r w:rsidR="00653779" w:rsidRPr="00653779">
        <w:t>.</w:t>
      </w:r>
    </w:p>
    <w:p w14:paraId="1A1425D5" w14:textId="77777777" w:rsidR="00347B99" w:rsidRPr="00CD196D" w:rsidRDefault="00347B99" w:rsidP="00347B99">
      <w:pPr>
        <w:rPr>
          <w:b/>
        </w:rPr>
      </w:pPr>
      <w:r w:rsidRPr="00CD196D">
        <w:rPr>
          <w:b/>
        </w:rPr>
        <w:t>Estimated Time</w:t>
      </w:r>
    </w:p>
    <w:p w14:paraId="11FC25F6" w14:textId="77777777" w:rsidR="00347B99" w:rsidRDefault="00310485" w:rsidP="00347B99">
      <w:r>
        <w:t>3</w:t>
      </w:r>
      <w:r w:rsidR="00EF7E53">
        <w:t>0</w:t>
      </w:r>
      <w:r w:rsidR="00A51FC8">
        <w:t xml:space="preserve"> </w:t>
      </w:r>
      <w:r w:rsidR="00347B99">
        <w:t>minutes</w:t>
      </w:r>
    </w:p>
    <w:p w14:paraId="11491015" w14:textId="77777777" w:rsidR="00347B99" w:rsidRPr="00CD196D" w:rsidRDefault="00347B99" w:rsidP="00347B99">
      <w:pPr>
        <w:rPr>
          <w:b/>
        </w:rPr>
      </w:pPr>
      <w:r w:rsidRPr="00CD196D">
        <w:rPr>
          <w:b/>
        </w:rPr>
        <w:t>Objectives</w:t>
      </w:r>
    </w:p>
    <w:p w14:paraId="3AFAB492" w14:textId="77777777" w:rsidR="006354FC" w:rsidRDefault="006354FC" w:rsidP="006354FC">
      <w:r>
        <w:t>At the end of this lab, you will be able to:</w:t>
      </w:r>
    </w:p>
    <w:p w14:paraId="3EEE0EB2" w14:textId="77777777" w:rsidR="00006CB5" w:rsidRDefault="00E36BCC" w:rsidP="00006CB5">
      <w:pPr>
        <w:pStyle w:val="ListParagraph"/>
        <w:numPr>
          <w:ilvl w:val="0"/>
          <w:numId w:val="17"/>
        </w:numPr>
        <w:rPr>
          <w:lang w:eastAsia="ja-JP"/>
        </w:rPr>
      </w:pPr>
      <w:r>
        <w:rPr>
          <w:lang w:eastAsia="ja-JP"/>
        </w:rPr>
        <w:t xml:space="preserve">Get prepared </w:t>
      </w:r>
      <w:r w:rsidR="00006CB5">
        <w:rPr>
          <w:lang w:eastAsia="ja-JP"/>
        </w:rPr>
        <w:t>to use the NumPy package in Python code.</w:t>
      </w:r>
    </w:p>
    <w:p w14:paraId="4DB68B58" w14:textId="77777777" w:rsidR="00006CB5" w:rsidRDefault="00006CB5" w:rsidP="00006CB5">
      <w:pPr>
        <w:pStyle w:val="ListParagraph"/>
        <w:numPr>
          <w:ilvl w:val="0"/>
          <w:numId w:val="17"/>
        </w:numPr>
      </w:pPr>
      <w:r>
        <w:rPr>
          <w:lang w:eastAsia="ja-JP"/>
        </w:rPr>
        <w:t xml:space="preserve">Use data structures provided by NumPy. </w:t>
      </w:r>
    </w:p>
    <w:p w14:paraId="6F0C9026" w14:textId="77777777" w:rsidR="00323971" w:rsidRDefault="00E36BCC" w:rsidP="00E546B4">
      <w:pPr>
        <w:pStyle w:val="ListParagraph"/>
        <w:numPr>
          <w:ilvl w:val="0"/>
          <w:numId w:val="17"/>
        </w:numPr>
      </w:pPr>
      <w:r>
        <w:rPr>
          <w:lang w:eastAsia="ja-JP"/>
        </w:rPr>
        <w:t>Do d</w:t>
      </w:r>
      <w:r w:rsidR="00006CB5">
        <w:rPr>
          <w:lang w:eastAsia="ja-JP"/>
        </w:rPr>
        <w:t>ata processing using functions and methods provided by NumPy.</w:t>
      </w:r>
    </w:p>
    <w:p w14:paraId="5002F232" w14:textId="77777777" w:rsidR="00347B99" w:rsidRPr="00CD196D" w:rsidRDefault="00347B99" w:rsidP="00347B99">
      <w:pPr>
        <w:rPr>
          <w:b/>
        </w:rPr>
      </w:pPr>
      <w:r w:rsidRPr="00CD196D">
        <w:rPr>
          <w:b/>
        </w:rPr>
        <w:t>Logon Information</w:t>
      </w:r>
    </w:p>
    <w:p w14:paraId="1C1253B0" w14:textId="64BB7ED9" w:rsidR="00347B99" w:rsidRDefault="00347B99" w:rsidP="00347B99">
      <w:r>
        <w:t xml:space="preserve">Use the following credentials to </w:t>
      </w:r>
      <w:r w:rsidR="007F56A3">
        <w:t>sign</w:t>
      </w:r>
      <w:r>
        <w:t xml:space="preserve"> into virtual environment</w:t>
      </w:r>
      <w:r w:rsidR="007F56A3">
        <w:t>s.</w:t>
      </w:r>
    </w:p>
    <w:p w14:paraId="06215385" w14:textId="77777777" w:rsidR="00347B99" w:rsidRDefault="00347B99" w:rsidP="00365FDC">
      <w:pPr>
        <w:pStyle w:val="ListParagraph"/>
        <w:numPr>
          <w:ilvl w:val="0"/>
          <w:numId w:val="6"/>
        </w:numPr>
      </w:pPr>
      <w:r>
        <w:t xml:space="preserve">Username: </w:t>
      </w:r>
      <w:r w:rsidRPr="007F56A3">
        <w:rPr>
          <w:b/>
          <w:bCs/>
        </w:rPr>
        <w:t>Administrator</w:t>
      </w:r>
    </w:p>
    <w:p w14:paraId="478DBADB" w14:textId="07FE2DBE" w:rsidR="00347B99" w:rsidRDefault="00347B99" w:rsidP="00EF7E53">
      <w:pPr>
        <w:pStyle w:val="ListParagraph"/>
        <w:numPr>
          <w:ilvl w:val="0"/>
          <w:numId w:val="6"/>
        </w:numPr>
      </w:pPr>
      <w:r>
        <w:t xml:space="preserve">Password: </w:t>
      </w:r>
      <w:r w:rsidR="00551C7C" w:rsidRPr="007F56A3">
        <w:rPr>
          <w:b/>
          <w:bCs/>
        </w:rPr>
        <w:t>Passw0rd</w:t>
      </w:r>
      <w:r w:rsidR="00551C7C" w:rsidRPr="00F732FB">
        <w:t>!</w:t>
      </w:r>
    </w:p>
    <w:p w14:paraId="23463D7A" w14:textId="77777777" w:rsidR="009F717C" w:rsidRDefault="009F717C">
      <w:r>
        <w:br w:type="page"/>
      </w:r>
    </w:p>
    <w:sdt>
      <w:sdtPr>
        <w:rPr>
          <w:rFonts w:asciiTheme="majorHAnsi" w:eastAsiaTheme="minorHAnsi" w:hAnsiTheme="majorHAnsi" w:cstheme="minorBidi"/>
          <w:b w:val="0"/>
          <w:bCs w:val="0"/>
          <w:color w:val="auto"/>
          <w:sz w:val="22"/>
          <w:szCs w:val="22"/>
        </w:rPr>
        <w:id w:val="1672297201"/>
        <w:docPartObj>
          <w:docPartGallery w:val="Table of Contents"/>
          <w:docPartUnique/>
        </w:docPartObj>
      </w:sdtPr>
      <w:sdtEndPr>
        <w:rPr>
          <w:rFonts w:ascii="Segoe UI" w:eastAsiaTheme="minorEastAsia" w:hAnsi="Segoe UI"/>
          <w:noProof/>
        </w:rPr>
      </w:sdtEndPr>
      <w:sdtContent>
        <w:p w14:paraId="58B12399" w14:textId="77777777" w:rsidR="00E32F24" w:rsidRDefault="00E32F24">
          <w:pPr>
            <w:pStyle w:val="TOCHeading"/>
          </w:pPr>
          <w:r>
            <w:t>Table of Contents</w:t>
          </w:r>
        </w:p>
        <w:p w14:paraId="1EAF79DA" w14:textId="77777777" w:rsidR="003F5414" w:rsidRDefault="00E32F24">
          <w:pPr>
            <w:pStyle w:val="TOC2"/>
            <w:tabs>
              <w:tab w:val="right" w:leader="dot" w:pos="9350"/>
            </w:tabs>
            <w:rPr>
              <w:rFonts w:asciiTheme="minorHAnsi" w:hAnsiTheme="minorHAnsi"/>
              <w:noProof/>
              <w:kern w:val="2"/>
              <w:sz w:val="21"/>
              <w:lang w:eastAsia="ja-JP"/>
            </w:rPr>
          </w:pPr>
          <w:r>
            <w:fldChar w:fldCharType="begin"/>
          </w:r>
          <w:r>
            <w:instrText xml:space="preserve"> TOC \o "1-3" \h \z \u </w:instrText>
          </w:r>
          <w:r>
            <w:fldChar w:fldCharType="separate"/>
          </w:r>
          <w:hyperlink w:anchor="_Toc521939994" w:history="1">
            <w:r w:rsidR="003F5414" w:rsidRPr="006C07CB">
              <w:rPr>
                <w:rStyle w:val="Hyperlink"/>
                <w:noProof/>
              </w:rPr>
              <w:t xml:space="preserve">Lab: NumPy package      </w:t>
            </w:r>
            <w:r w:rsidR="003F5414">
              <w:rPr>
                <w:noProof/>
                <w:webHidden/>
              </w:rPr>
              <w:tab/>
            </w:r>
            <w:r w:rsidR="003F5414">
              <w:rPr>
                <w:noProof/>
                <w:webHidden/>
              </w:rPr>
              <w:fldChar w:fldCharType="begin"/>
            </w:r>
            <w:r w:rsidR="003F5414">
              <w:rPr>
                <w:noProof/>
                <w:webHidden/>
              </w:rPr>
              <w:instrText xml:space="preserve"> PAGEREF _Toc521939994 \h </w:instrText>
            </w:r>
            <w:r w:rsidR="003F5414">
              <w:rPr>
                <w:noProof/>
                <w:webHidden/>
              </w:rPr>
            </w:r>
            <w:r w:rsidR="003F5414">
              <w:rPr>
                <w:noProof/>
                <w:webHidden/>
              </w:rPr>
              <w:fldChar w:fldCharType="separate"/>
            </w:r>
            <w:r w:rsidR="003F5414">
              <w:rPr>
                <w:noProof/>
                <w:webHidden/>
              </w:rPr>
              <w:t>3</w:t>
            </w:r>
            <w:r w:rsidR="003F5414">
              <w:rPr>
                <w:noProof/>
                <w:webHidden/>
              </w:rPr>
              <w:fldChar w:fldCharType="end"/>
            </w:r>
          </w:hyperlink>
        </w:p>
        <w:p w14:paraId="4CE26ECB" w14:textId="77777777" w:rsidR="003F5414" w:rsidRDefault="006539E9">
          <w:pPr>
            <w:pStyle w:val="TOC3"/>
            <w:tabs>
              <w:tab w:val="right" w:leader="dot" w:pos="9350"/>
            </w:tabs>
            <w:rPr>
              <w:rFonts w:asciiTheme="minorHAnsi" w:hAnsiTheme="minorHAnsi"/>
              <w:noProof/>
              <w:kern w:val="2"/>
              <w:sz w:val="21"/>
              <w:lang w:eastAsia="ja-JP"/>
            </w:rPr>
          </w:pPr>
          <w:hyperlink w:anchor="_Toc521939995" w:history="1">
            <w:r w:rsidR="003F5414" w:rsidRPr="006C07CB">
              <w:rPr>
                <w:rStyle w:val="Hyperlink"/>
                <w:noProof/>
              </w:rPr>
              <w:t>Exercise 1: Calculate basic statistics</w:t>
            </w:r>
            <w:r w:rsidR="003F5414">
              <w:rPr>
                <w:noProof/>
                <w:webHidden/>
              </w:rPr>
              <w:tab/>
            </w:r>
            <w:r w:rsidR="003F5414">
              <w:rPr>
                <w:noProof/>
                <w:webHidden/>
              </w:rPr>
              <w:fldChar w:fldCharType="begin"/>
            </w:r>
            <w:r w:rsidR="003F5414">
              <w:rPr>
                <w:noProof/>
                <w:webHidden/>
              </w:rPr>
              <w:instrText xml:space="preserve"> PAGEREF _Toc521939995 \h </w:instrText>
            </w:r>
            <w:r w:rsidR="003F5414">
              <w:rPr>
                <w:noProof/>
                <w:webHidden/>
              </w:rPr>
            </w:r>
            <w:r w:rsidR="003F5414">
              <w:rPr>
                <w:noProof/>
                <w:webHidden/>
              </w:rPr>
              <w:fldChar w:fldCharType="separate"/>
            </w:r>
            <w:r w:rsidR="003F5414">
              <w:rPr>
                <w:noProof/>
                <w:webHidden/>
              </w:rPr>
              <w:t>3</w:t>
            </w:r>
            <w:r w:rsidR="003F5414">
              <w:rPr>
                <w:noProof/>
                <w:webHidden/>
              </w:rPr>
              <w:fldChar w:fldCharType="end"/>
            </w:r>
          </w:hyperlink>
        </w:p>
        <w:p w14:paraId="25C15058" w14:textId="77777777" w:rsidR="00500E48" w:rsidRDefault="00E32F24">
          <w:r>
            <w:rPr>
              <w:b/>
              <w:bCs/>
              <w:noProof/>
            </w:rPr>
            <w:fldChar w:fldCharType="end"/>
          </w:r>
        </w:p>
      </w:sdtContent>
    </w:sdt>
    <w:p w14:paraId="0433F758" w14:textId="77777777" w:rsidR="00500E48" w:rsidRPr="00500E48" w:rsidRDefault="00500E48" w:rsidP="00500E48"/>
    <w:p w14:paraId="58A4A75C" w14:textId="77777777" w:rsidR="00500E48" w:rsidRPr="00500E48" w:rsidRDefault="00500E48" w:rsidP="00500E48"/>
    <w:p w14:paraId="3FB55DB2" w14:textId="77777777" w:rsidR="00500E48" w:rsidRPr="00500E48" w:rsidRDefault="00500E48" w:rsidP="00500E48"/>
    <w:p w14:paraId="2BD8575F" w14:textId="77777777" w:rsidR="00500E48" w:rsidRPr="00500E48" w:rsidRDefault="00500E48" w:rsidP="00500E48"/>
    <w:p w14:paraId="259CABF5" w14:textId="3D2D7C82" w:rsidR="00E32F24" w:rsidRPr="00500E48" w:rsidRDefault="00E32F24" w:rsidP="00500E48">
      <w:pPr>
        <w:tabs>
          <w:tab w:val="left" w:pos="1104"/>
        </w:tabs>
      </w:pPr>
    </w:p>
    <w:p w14:paraId="067DA4AF" w14:textId="77777777" w:rsidR="009F717C" w:rsidRDefault="00C874C6" w:rsidP="0080336C">
      <w:pPr>
        <w:pStyle w:val="LabTitle"/>
      </w:pPr>
      <w:bookmarkStart w:id="5" w:name="_Toc521939994"/>
      <w:r>
        <w:rPr>
          <w:sz w:val="36"/>
          <w:szCs w:val="36"/>
        </w:rPr>
        <w:t>Lab</w:t>
      </w:r>
      <w:r w:rsidR="009F717C" w:rsidRPr="00156232">
        <w:rPr>
          <w:sz w:val="36"/>
          <w:szCs w:val="36"/>
        </w:rPr>
        <w:t xml:space="preserve">: </w:t>
      </w:r>
      <w:r w:rsidR="00685B54" w:rsidRPr="00685B54">
        <w:rPr>
          <w:sz w:val="36"/>
          <w:szCs w:val="36"/>
        </w:rPr>
        <w:t xml:space="preserve">NumPy </w:t>
      </w:r>
      <w:r w:rsidR="00D417CF">
        <w:rPr>
          <w:sz w:val="36"/>
          <w:szCs w:val="36"/>
        </w:rPr>
        <w:t>P</w:t>
      </w:r>
      <w:r w:rsidR="00685B54" w:rsidRPr="00685B54">
        <w:rPr>
          <w:sz w:val="36"/>
          <w:szCs w:val="36"/>
        </w:rPr>
        <w:t>ackage</w:t>
      </w:r>
      <w:r w:rsidR="00766ADE" w:rsidRPr="00766ADE">
        <w:t xml:space="preserve"> </w:t>
      </w:r>
      <w:sdt>
        <w:sdtPr>
          <w:id w:val="-1575122883"/>
          <w:showingPlcHdr/>
        </w:sdtPr>
        <w:sdtEndPr/>
        <w:sdtContent>
          <w:r w:rsidR="003F10AE">
            <w:t xml:space="preserve">     </w:t>
          </w:r>
        </w:sdtContent>
      </w:sdt>
      <w:bookmarkEnd w:id="5"/>
    </w:p>
    <w:p w14:paraId="1D23766A" w14:textId="77777777" w:rsidR="00E95F28" w:rsidRDefault="00665468" w:rsidP="00516403">
      <w:r w:rsidRPr="00323971">
        <w:t xml:space="preserve">During this lab, </w:t>
      </w:r>
      <w:r w:rsidRPr="00653779">
        <w:t>you will learn about the Python data analysis environment using VS code.</w:t>
      </w:r>
    </w:p>
    <w:p w14:paraId="748273C2" w14:textId="77777777" w:rsidR="0065544E" w:rsidRDefault="0065544E" w:rsidP="0065544E">
      <w:pPr>
        <w:pStyle w:val="ExerciseHeading"/>
      </w:pPr>
      <w:bookmarkStart w:id="6" w:name="_Toc521939995"/>
      <w:r>
        <w:t xml:space="preserve">Exercise </w:t>
      </w:r>
      <w:r w:rsidR="001A1422">
        <w:t>1</w:t>
      </w:r>
      <w:r>
        <w:t xml:space="preserve">: </w:t>
      </w:r>
      <w:r w:rsidR="009539FC" w:rsidRPr="009539FC">
        <w:t>Calculate basic statistics</w:t>
      </w:r>
      <w:bookmarkEnd w:id="6"/>
    </w:p>
    <w:p w14:paraId="4B9FBC9B" w14:textId="150E60B2" w:rsidR="0065544E" w:rsidRDefault="00671821" w:rsidP="0065544E">
      <w:pPr>
        <w:pStyle w:val="ExerciseScenerio"/>
      </w:pPr>
      <w:r w:rsidRPr="00671821">
        <w:t>In this exercise, you will learn how to use NumPy through the calculation of basic statistics, the basis of data analysis.</w:t>
      </w:r>
    </w:p>
    <w:p w14:paraId="4A136C23" w14:textId="77777777" w:rsidR="0065544E" w:rsidRPr="00B00779" w:rsidRDefault="0065544E" w:rsidP="0065544E">
      <w:pPr>
        <w:pStyle w:val="TaskHeading"/>
      </w:pPr>
      <w:r w:rsidRPr="00B00779">
        <w:t>Tasks</w:t>
      </w:r>
    </w:p>
    <w:p w14:paraId="321BB2C3" w14:textId="77777777" w:rsidR="0002604B" w:rsidRDefault="0002604B" w:rsidP="00DE418A">
      <w:pPr>
        <w:pStyle w:val="TaskName"/>
        <w:numPr>
          <w:ilvl w:val="0"/>
          <w:numId w:val="8"/>
        </w:numPr>
      </w:pPr>
      <w:r>
        <w:t>Start Anaconda Prompt</w:t>
      </w:r>
    </w:p>
    <w:p w14:paraId="6BA5B137" w14:textId="1909EAAC" w:rsidR="0002604B" w:rsidRDefault="0002604B" w:rsidP="00DE418A">
      <w:pPr>
        <w:pStyle w:val="TaskDetail"/>
      </w:pPr>
      <w:r w:rsidRPr="007C3CDA">
        <w:t xml:space="preserve">Start Anaconda Prompt as an administrator from </w:t>
      </w:r>
      <w:r w:rsidR="007F56A3">
        <w:t xml:space="preserve">the </w:t>
      </w:r>
      <w:r w:rsidRPr="002465B8">
        <w:rPr>
          <w:b/>
        </w:rPr>
        <w:t>Start Menu</w:t>
      </w:r>
      <w:r w:rsidRPr="007C3CDA">
        <w:t xml:space="preserve">. If you can't find it in </w:t>
      </w:r>
      <w:r w:rsidRPr="001761EB">
        <w:t>Start Menu</w:t>
      </w:r>
      <w:r w:rsidRPr="007C3CDA">
        <w:t xml:space="preserve">, search for it by typing </w:t>
      </w:r>
      <w:r w:rsidRPr="007F56A3">
        <w:rPr>
          <w:b/>
          <w:bCs/>
        </w:rPr>
        <w:t>Anaconda</w:t>
      </w:r>
      <w:r w:rsidRPr="007C3CDA">
        <w:t xml:space="preserve"> in the search bar. </w:t>
      </w:r>
      <w:r>
        <w:t xml:space="preserve">Then, </w:t>
      </w:r>
      <w:r w:rsidR="007F56A3">
        <w:t>r</w:t>
      </w:r>
      <w:r w:rsidRPr="007C3CDA">
        <w:t xml:space="preserve">ight-click Anaconda Prompt and select </w:t>
      </w:r>
      <w:r w:rsidRPr="0027628D">
        <w:rPr>
          <w:b/>
        </w:rPr>
        <w:t>Run as administrator</w:t>
      </w:r>
      <w:r w:rsidRPr="007C3CDA">
        <w:t>.</w:t>
      </w:r>
    </w:p>
    <w:p w14:paraId="256C2561" w14:textId="6324B33A" w:rsidR="0002604B" w:rsidRPr="006755F2" w:rsidRDefault="0002604B" w:rsidP="00DE418A">
      <w:pPr>
        <w:pStyle w:val="TaskDetail"/>
      </w:pPr>
      <w:r w:rsidRPr="00555800">
        <w:t xml:space="preserve">Select </w:t>
      </w:r>
      <w:r w:rsidRPr="00555800">
        <w:rPr>
          <w:b/>
        </w:rPr>
        <w:t>Yes</w:t>
      </w:r>
      <w:r w:rsidRPr="00555800">
        <w:t xml:space="preserve"> if the User Account Control pop-up appears.</w:t>
      </w:r>
    </w:p>
    <w:p w14:paraId="40E2B428" w14:textId="77777777" w:rsidR="009139D1" w:rsidRDefault="009139D1" w:rsidP="00DE418A">
      <w:pPr>
        <w:pStyle w:val="TaskName"/>
        <w:numPr>
          <w:ilvl w:val="0"/>
          <w:numId w:val="8"/>
        </w:numPr>
      </w:pPr>
      <w:r>
        <w:t>Install NumPy package</w:t>
      </w:r>
    </w:p>
    <w:p w14:paraId="54264C08" w14:textId="30CC0621" w:rsidR="009139D1" w:rsidRDefault="00CA4032" w:rsidP="00DE418A">
      <w:pPr>
        <w:pStyle w:val="TaskDetail"/>
      </w:pPr>
      <w:r w:rsidRPr="00CA4032">
        <w:t xml:space="preserve">Python packages need to be installed for each virtual environment. </w:t>
      </w:r>
      <w:r w:rsidR="00414F35">
        <w:t>For this lab, since we are going to use</w:t>
      </w:r>
      <w:r w:rsidR="009A49B5">
        <w:t xml:space="preserve"> conda</w:t>
      </w:r>
      <w:r w:rsidR="00414F35">
        <w:t xml:space="preserve"> </w:t>
      </w:r>
      <w:r w:rsidR="009A49B5">
        <w:t xml:space="preserve">base environment, </w:t>
      </w:r>
      <w:r w:rsidR="00974B2A">
        <w:t>NumPy</w:t>
      </w:r>
      <w:r w:rsidR="009A49B5">
        <w:t xml:space="preserve"> is </w:t>
      </w:r>
      <w:r w:rsidR="009A49B5" w:rsidRPr="00B3745F">
        <w:rPr>
          <w:b/>
        </w:rPr>
        <w:t>already installed</w:t>
      </w:r>
      <w:r w:rsidR="009A49B5">
        <w:t xml:space="preserve"> by default. </w:t>
      </w:r>
      <w:r w:rsidR="00516654" w:rsidRPr="00E95DBA">
        <w:rPr>
          <w:b/>
          <w:bCs/>
        </w:rPr>
        <w:t>If you use another virtual environment</w:t>
      </w:r>
      <w:r w:rsidR="00516654">
        <w:t>, you should</w:t>
      </w:r>
      <w:r w:rsidRPr="00CA4032">
        <w:t xml:space="preserve"> run the following command in Anaconda prompt</w:t>
      </w:r>
      <w:r w:rsidR="00516654">
        <w:t xml:space="preserve"> to install numpy. </w:t>
      </w:r>
    </w:p>
    <w:p w14:paraId="5C3F9F27" w14:textId="77777777" w:rsidR="00CA4032" w:rsidRDefault="007225E7" w:rsidP="007225E7">
      <w:pPr>
        <w:pStyle w:val="Code"/>
        <w:rPr>
          <w:lang w:eastAsia="ja-JP"/>
        </w:rPr>
      </w:pPr>
      <w:r>
        <w:rPr>
          <w:rFonts w:hint="eastAsia"/>
          <w:lang w:eastAsia="ja-JP"/>
        </w:rPr>
        <w:t>c</w:t>
      </w:r>
      <w:r>
        <w:rPr>
          <w:lang w:eastAsia="ja-JP"/>
        </w:rPr>
        <w:t>onda install numpy</w:t>
      </w:r>
    </w:p>
    <w:p w14:paraId="01E7FDCF" w14:textId="77777777" w:rsidR="00BD6F42" w:rsidRDefault="00BD6F42" w:rsidP="00DE418A">
      <w:pPr>
        <w:pStyle w:val="TaskName"/>
        <w:numPr>
          <w:ilvl w:val="0"/>
          <w:numId w:val="8"/>
        </w:numPr>
      </w:pPr>
      <w:r>
        <w:t>Start Visual Studio Code</w:t>
      </w:r>
    </w:p>
    <w:p w14:paraId="71665D87" w14:textId="391028E9" w:rsidR="00BD6F42" w:rsidRPr="00482649" w:rsidRDefault="00BD6F42" w:rsidP="00DE418A">
      <w:pPr>
        <w:pStyle w:val="TaskDetail"/>
      </w:pPr>
      <w:r w:rsidRPr="007C3CDA">
        <w:t xml:space="preserve">Start </w:t>
      </w:r>
      <w:r>
        <w:t>Visual Studio Code</w:t>
      </w:r>
      <w:r w:rsidRPr="007C3CDA">
        <w:t xml:space="preserve"> from</w:t>
      </w:r>
      <w:r w:rsidR="007F56A3">
        <w:t xml:space="preserve"> the</w:t>
      </w:r>
      <w:r w:rsidRPr="007C3CDA">
        <w:t xml:space="preserve"> </w:t>
      </w:r>
      <w:r w:rsidRPr="002465B8">
        <w:rPr>
          <w:b/>
        </w:rPr>
        <w:t>Start Menu</w:t>
      </w:r>
      <w:r w:rsidRPr="007C3CDA">
        <w:t xml:space="preserve">. If you can't find it in </w:t>
      </w:r>
      <w:r w:rsidRPr="001761EB">
        <w:t>Start Menu</w:t>
      </w:r>
      <w:r w:rsidRPr="007C3CDA">
        <w:t xml:space="preserve">, search for it by typing </w:t>
      </w:r>
      <w:r w:rsidRPr="00DE418A">
        <w:rPr>
          <w:b/>
          <w:bCs/>
        </w:rPr>
        <w:t>Visual</w:t>
      </w:r>
      <w:r w:rsidRPr="007C3CDA">
        <w:t xml:space="preserve"> in the search bar.</w:t>
      </w:r>
    </w:p>
    <w:p w14:paraId="7F1F0990" w14:textId="277DEF10" w:rsidR="00BD6F42" w:rsidRPr="004E2D5E" w:rsidRDefault="00BD6F42" w:rsidP="00BD6F42">
      <w:pPr>
        <w:pStyle w:val="Idea"/>
        <w:rPr>
          <w:rFonts w:eastAsiaTheme="minorEastAsia"/>
          <w:lang w:eastAsia="ja-JP"/>
        </w:rPr>
      </w:pPr>
      <w:r w:rsidRPr="0002373A">
        <w:rPr>
          <w:rFonts w:eastAsiaTheme="minorEastAsia"/>
          <w:lang w:eastAsia="ja-JP"/>
        </w:rPr>
        <w:t xml:space="preserve">If you have used </w:t>
      </w:r>
      <w:r w:rsidR="00E950ED">
        <w:rPr>
          <w:rFonts w:eastAsiaTheme="minorEastAsia"/>
          <w:lang w:eastAsia="ja-JP"/>
        </w:rPr>
        <w:t>VS</w:t>
      </w:r>
      <w:r w:rsidRPr="0002373A">
        <w:rPr>
          <w:rFonts w:eastAsiaTheme="minorEastAsia"/>
          <w:lang w:eastAsia="ja-JP"/>
        </w:rPr>
        <w:t xml:space="preserve"> code in another task before, the VS code will start with the workspace folder open</w:t>
      </w:r>
      <w:r>
        <w:rPr>
          <w:rFonts w:eastAsiaTheme="minorEastAsia"/>
          <w:lang w:eastAsia="ja-JP"/>
        </w:rPr>
        <w:t>ed</w:t>
      </w:r>
      <w:r w:rsidRPr="0002373A">
        <w:rPr>
          <w:rFonts w:eastAsiaTheme="minorEastAsia"/>
          <w:lang w:eastAsia="ja-JP"/>
        </w:rPr>
        <w:t>.</w:t>
      </w:r>
      <w:r>
        <w:rPr>
          <w:rFonts w:eastAsiaTheme="minorEastAsia"/>
          <w:lang w:eastAsia="ja-JP"/>
        </w:rPr>
        <w:t xml:space="preserve"> </w:t>
      </w:r>
      <w:r w:rsidRPr="000C34C3">
        <w:rPr>
          <w:rFonts w:eastAsiaTheme="minorEastAsia"/>
          <w:lang w:eastAsia="ja-JP"/>
        </w:rPr>
        <w:t xml:space="preserve">In that case, select </w:t>
      </w:r>
      <w:r w:rsidRPr="000C34C3">
        <w:rPr>
          <w:rFonts w:eastAsiaTheme="minorEastAsia"/>
          <w:b/>
          <w:lang w:eastAsia="ja-JP"/>
        </w:rPr>
        <w:t>Close Folder</w:t>
      </w:r>
      <w:r w:rsidRPr="000C34C3">
        <w:rPr>
          <w:rFonts w:eastAsiaTheme="minorEastAsia"/>
          <w:lang w:eastAsia="ja-JP"/>
        </w:rPr>
        <w:t xml:space="preserve"> from the </w:t>
      </w:r>
      <w:r w:rsidRPr="000C34C3">
        <w:rPr>
          <w:rFonts w:eastAsiaTheme="minorEastAsia"/>
          <w:b/>
          <w:lang w:eastAsia="ja-JP"/>
        </w:rPr>
        <w:t>File</w:t>
      </w:r>
      <w:r w:rsidRPr="000C34C3">
        <w:rPr>
          <w:rFonts w:eastAsiaTheme="minorEastAsia"/>
          <w:lang w:eastAsia="ja-JP"/>
        </w:rPr>
        <w:t xml:space="preserve"> menu.</w:t>
      </w:r>
    </w:p>
    <w:p w14:paraId="64BECD86" w14:textId="77777777" w:rsidR="00BD6F42" w:rsidRDefault="00BD6F42" w:rsidP="00DE418A">
      <w:pPr>
        <w:pStyle w:val="TaskName"/>
        <w:numPr>
          <w:ilvl w:val="0"/>
          <w:numId w:val="8"/>
        </w:numPr>
      </w:pPr>
      <w:r>
        <w:t xml:space="preserve">Open </w:t>
      </w:r>
      <w:r w:rsidR="0040310C">
        <w:t>Folder</w:t>
      </w:r>
    </w:p>
    <w:p w14:paraId="06DF8365" w14:textId="5DE70EE7" w:rsidR="00BD6F42" w:rsidRPr="00DE418A" w:rsidRDefault="00BD6F42" w:rsidP="00DE418A">
      <w:pPr>
        <w:pStyle w:val="TaskDetail"/>
        <w:numPr>
          <w:ilvl w:val="0"/>
          <w:numId w:val="25"/>
        </w:numPr>
      </w:pPr>
      <w:r w:rsidRPr="00DE418A">
        <w:t xml:space="preserve">Open the Lab folder from the File menu. </w:t>
      </w:r>
      <w:r w:rsidR="00DE418A" w:rsidRPr="00DE418A">
        <w:t>Select</w:t>
      </w:r>
      <w:r w:rsidRPr="00DE418A">
        <w:t xml:space="preserve"> the File</w:t>
      </w:r>
      <w:r w:rsidR="0059691F" w:rsidRPr="00DE418A">
        <w:t xml:space="preserve"> menu and </w:t>
      </w:r>
      <w:r w:rsidR="00DE418A" w:rsidRPr="00DE418A">
        <w:t>choose</w:t>
      </w:r>
      <w:r w:rsidR="0059691F" w:rsidRPr="00DE418A">
        <w:t xml:space="preserve"> Open F</w:t>
      </w:r>
      <w:r w:rsidRPr="00DE418A">
        <w:t>older.</w:t>
      </w:r>
    </w:p>
    <w:p w14:paraId="47C07AE1" w14:textId="7FA0E4E4" w:rsidR="00BD6F42" w:rsidRDefault="0003587D" w:rsidP="00DE418A">
      <w:pPr>
        <w:pStyle w:val="TaskDetail"/>
        <w:ind w:left="1080"/>
      </w:pPr>
      <w:r>
        <w:rPr>
          <w:noProof/>
        </w:rPr>
        <w:drawing>
          <wp:inline distT="0" distB="0" distL="0" distR="0" wp14:anchorId="5A7A0E04" wp14:editId="68B121CF">
            <wp:extent cx="1541483" cy="990600"/>
            <wp:effectExtent l="0" t="0" r="190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564921" cy="1005662"/>
                    </a:xfrm>
                    <a:prstGeom prst="rect">
                      <a:avLst/>
                    </a:prstGeom>
                    <a:noFill/>
                    <a:ln>
                      <a:noFill/>
                    </a:ln>
                  </pic:spPr>
                </pic:pic>
              </a:graphicData>
            </a:graphic>
          </wp:inline>
        </w:drawing>
      </w:r>
    </w:p>
    <w:p w14:paraId="339408CB" w14:textId="2372F0C0" w:rsidR="00DE418A" w:rsidRPr="00DE418A" w:rsidRDefault="00BD6F42" w:rsidP="00DE418A">
      <w:pPr>
        <w:pStyle w:val="TaskDetail"/>
        <w:numPr>
          <w:ilvl w:val="0"/>
          <w:numId w:val="25"/>
        </w:numPr>
      </w:pPr>
      <w:r w:rsidRPr="00C90FF5">
        <w:t>In the dialog box that appears, type the folder path</w:t>
      </w:r>
      <w:r>
        <w:t xml:space="preserve"> as below:</w:t>
      </w:r>
      <w:r w:rsidR="00DE418A" w:rsidRPr="00DE418A">
        <w:t xml:space="preserve"> </w:t>
      </w:r>
    </w:p>
    <w:p w14:paraId="5AEDB4A0" w14:textId="77777777" w:rsidR="00BD6F42" w:rsidRDefault="00BD6F42" w:rsidP="00DE418A">
      <w:pPr>
        <w:pStyle w:val="Code"/>
        <w:ind w:left="1800"/>
        <w:rPr>
          <w:lang w:eastAsia="ja-JP"/>
        </w:rPr>
      </w:pPr>
      <w:r>
        <w:rPr>
          <w:rFonts w:hint="eastAsia"/>
          <w:lang w:eastAsia="ja-JP"/>
        </w:rPr>
        <w:t>C</w:t>
      </w:r>
      <w:r>
        <w:rPr>
          <w:lang w:eastAsia="ja-JP"/>
        </w:rPr>
        <w:t>:\Lab</w:t>
      </w:r>
      <w:r w:rsidR="004D4F02">
        <w:rPr>
          <w:lang w:eastAsia="ja-JP"/>
        </w:rPr>
        <w:t>s\Module1\LAB</w:t>
      </w:r>
    </w:p>
    <w:p w14:paraId="6C374A8B" w14:textId="58340F7F" w:rsidR="00BD6F42" w:rsidRDefault="00BD6F42" w:rsidP="00DE418A">
      <w:pPr>
        <w:pStyle w:val="TaskDetail"/>
        <w:rPr>
          <w:lang w:eastAsia="ja-JP"/>
        </w:rPr>
      </w:pPr>
      <w:r>
        <w:rPr>
          <w:lang w:eastAsia="ja-JP"/>
        </w:rPr>
        <w:t>Then, click</w:t>
      </w:r>
      <w:r w:rsidR="00DE418A">
        <w:rPr>
          <w:lang w:eastAsia="ja-JP"/>
        </w:rPr>
        <w:t xml:space="preserve"> the</w:t>
      </w:r>
      <w:r>
        <w:rPr>
          <w:lang w:eastAsia="ja-JP"/>
        </w:rPr>
        <w:t xml:space="preserve"> </w:t>
      </w:r>
      <w:r w:rsidRPr="00736CF0">
        <w:rPr>
          <w:b/>
          <w:lang w:eastAsia="ja-JP"/>
        </w:rPr>
        <w:t>Select Folder</w:t>
      </w:r>
      <w:r>
        <w:rPr>
          <w:lang w:eastAsia="ja-JP"/>
        </w:rPr>
        <w:t xml:space="preserve"> button. </w:t>
      </w:r>
      <w:r w:rsidRPr="008A685C">
        <w:rPr>
          <w:lang w:eastAsia="ja-JP"/>
        </w:rPr>
        <w:t>When the folder open</w:t>
      </w:r>
      <w:r w:rsidR="00DE418A">
        <w:rPr>
          <w:lang w:eastAsia="ja-JP"/>
        </w:rPr>
        <w:t>s</w:t>
      </w:r>
      <w:r w:rsidRPr="008A685C">
        <w:rPr>
          <w:lang w:eastAsia="ja-JP"/>
        </w:rPr>
        <w:t xml:space="preserve">, </w:t>
      </w:r>
      <w:r w:rsidR="000B7A5D">
        <w:rPr>
          <w:lang w:eastAsia="ja-JP"/>
        </w:rPr>
        <w:t>E</w:t>
      </w:r>
      <w:r w:rsidRPr="008A685C">
        <w:rPr>
          <w:lang w:eastAsia="ja-JP"/>
        </w:rPr>
        <w:t xml:space="preserve">xplorer </w:t>
      </w:r>
      <w:r w:rsidR="000B7A5D">
        <w:rPr>
          <w:lang w:eastAsia="ja-JP"/>
        </w:rPr>
        <w:t xml:space="preserve">area of the screen </w:t>
      </w:r>
      <w:r w:rsidRPr="008A685C">
        <w:rPr>
          <w:lang w:eastAsia="ja-JP"/>
        </w:rPr>
        <w:t xml:space="preserve">appears in the </w:t>
      </w:r>
      <w:r w:rsidRPr="00A32EDA">
        <w:rPr>
          <w:b/>
          <w:lang w:eastAsia="ja-JP"/>
        </w:rPr>
        <w:t>Side bar</w:t>
      </w:r>
      <w:r w:rsidR="007A4FC1">
        <w:rPr>
          <w:lang w:eastAsia="ja-JP"/>
        </w:rPr>
        <w:t>.</w:t>
      </w:r>
      <w:bookmarkStart w:id="7" w:name="_GoBack"/>
      <w:bookmarkEnd w:id="7"/>
    </w:p>
    <w:p w14:paraId="326DE55C" w14:textId="5D5260DB" w:rsidR="008317B7" w:rsidRPr="006755F2" w:rsidRDefault="009A6306" w:rsidP="00094C47">
      <w:pPr>
        <w:pStyle w:val="TaskDetail"/>
        <w:ind w:left="1080"/>
      </w:pPr>
      <w:r>
        <w:rPr>
          <w:noProof/>
        </w:rPr>
        <w:drawing>
          <wp:inline distT="0" distB="0" distL="0" distR="0" wp14:anchorId="1C9E0EC1" wp14:editId="421ABA03">
            <wp:extent cx="1587500" cy="198786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595817" cy="1998281"/>
                    </a:xfrm>
                    <a:prstGeom prst="rect">
                      <a:avLst/>
                    </a:prstGeom>
                  </pic:spPr>
                </pic:pic>
              </a:graphicData>
            </a:graphic>
          </wp:inline>
        </w:drawing>
      </w:r>
    </w:p>
    <w:p w14:paraId="00462CDF" w14:textId="40E6B9A7" w:rsidR="00BF573B" w:rsidRDefault="00134422" w:rsidP="00DE418A">
      <w:pPr>
        <w:pStyle w:val="TaskName"/>
        <w:numPr>
          <w:ilvl w:val="0"/>
          <w:numId w:val="8"/>
        </w:numPr>
      </w:pPr>
      <w:r>
        <w:t>Open File</w:t>
      </w:r>
    </w:p>
    <w:p w14:paraId="79747C6F" w14:textId="6D8CA694" w:rsidR="00134422" w:rsidRDefault="00383968" w:rsidP="00094C47">
      <w:pPr>
        <w:pStyle w:val="TaskDetail"/>
        <w:numPr>
          <w:ilvl w:val="0"/>
          <w:numId w:val="26"/>
        </w:numPr>
      </w:pPr>
      <w:r w:rsidRPr="00D83751">
        <w:t xml:space="preserve">Select the </w:t>
      </w:r>
      <w:r w:rsidRPr="00094C47">
        <w:rPr>
          <w:b/>
          <w:bCs/>
        </w:rPr>
        <w:t>M01_L0</w:t>
      </w:r>
      <w:r w:rsidR="006C60BA" w:rsidRPr="00094C47">
        <w:rPr>
          <w:b/>
          <w:bCs/>
        </w:rPr>
        <w:t>2</w:t>
      </w:r>
      <w:r w:rsidRPr="00094C47">
        <w:rPr>
          <w:b/>
          <w:bCs/>
        </w:rPr>
        <w:t>_Lab01</w:t>
      </w:r>
      <w:r w:rsidRPr="00D83751">
        <w:t xml:space="preserve"> folder on the side bar and </w:t>
      </w:r>
      <w:r w:rsidR="00094C47">
        <w:t>select</w:t>
      </w:r>
      <w:r>
        <w:t xml:space="preserve"> </w:t>
      </w:r>
      <w:r w:rsidR="00851B1B" w:rsidRPr="00094C47">
        <w:rPr>
          <w:b/>
        </w:rPr>
        <w:t>Challenge</w:t>
      </w:r>
      <w:r w:rsidRPr="00094C47">
        <w:rPr>
          <w:b/>
        </w:rPr>
        <w:t>.py</w:t>
      </w:r>
      <w:r w:rsidR="009D0224">
        <w:t>.</w:t>
      </w:r>
      <w:r w:rsidR="009D0224" w:rsidRPr="009D0224">
        <w:t xml:space="preserve"> This file is a template for a series of analysis.</w:t>
      </w:r>
    </w:p>
    <w:p w14:paraId="04D69714" w14:textId="3634FE82" w:rsidR="00134422" w:rsidRDefault="00485910" w:rsidP="00094C47">
      <w:pPr>
        <w:pStyle w:val="TaskDetail"/>
        <w:ind w:left="1080"/>
        <w:rPr>
          <w:lang w:eastAsia="ja-JP"/>
        </w:rPr>
      </w:pPr>
      <w:r>
        <w:rPr>
          <w:noProof/>
          <w:lang w:eastAsia="ja-JP"/>
        </w:rPr>
        <w:drawing>
          <wp:inline distT="0" distB="0" distL="0" distR="0" wp14:anchorId="29F28128" wp14:editId="4E2D3860">
            <wp:extent cx="1479550" cy="1838321"/>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497691" cy="1860861"/>
                    </a:xfrm>
                    <a:prstGeom prst="rect">
                      <a:avLst/>
                    </a:prstGeom>
                    <a:noFill/>
                    <a:ln>
                      <a:noFill/>
                    </a:ln>
                  </pic:spPr>
                </pic:pic>
              </a:graphicData>
            </a:graphic>
          </wp:inline>
        </w:drawing>
      </w:r>
    </w:p>
    <w:p w14:paraId="675DEABC" w14:textId="04C8B8BC" w:rsidR="00BF573B" w:rsidRDefault="00BF573B" w:rsidP="00DE418A">
      <w:pPr>
        <w:pStyle w:val="TaskDetail"/>
        <w:rPr>
          <w:lang w:eastAsia="ja-JP"/>
        </w:rPr>
      </w:pPr>
      <w:r>
        <w:rPr>
          <w:lang w:eastAsia="ja-JP"/>
        </w:rPr>
        <w:t xml:space="preserve">Please make sure that </w:t>
      </w:r>
      <w:r w:rsidR="00AA2A18">
        <w:rPr>
          <w:lang w:eastAsia="ja-JP"/>
        </w:rPr>
        <w:t>conda base environment is</w:t>
      </w:r>
      <w:r w:rsidR="0090511E">
        <w:rPr>
          <w:lang w:eastAsia="ja-JP"/>
        </w:rPr>
        <w:t xml:space="preserve"> activated. </w:t>
      </w:r>
    </w:p>
    <w:p w14:paraId="0BF90129" w14:textId="4F7971C6" w:rsidR="0090511E" w:rsidRDefault="0090511E" w:rsidP="00094C47">
      <w:pPr>
        <w:pStyle w:val="TaskDetail"/>
        <w:ind w:left="1080"/>
        <w:rPr>
          <w:lang w:eastAsia="ja-JP"/>
        </w:rPr>
      </w:pPr>
      <w:r>
        <w:rPr>
          <w:noProof/>
        </w:rPr>
        <w:drawing>
          <wp:inline distT="0" distB="0" distL="0" distR="0" wp14:anchorId="1CD0EA2D" wp14:editId="45E101E8">
            <wp:extent cx="3194050" cy="984694"/>
            <wp:effectExtent l="0" t="0" r="635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01128" cy="986876"/>
                    </a:xfrm>
                    <a:prstGeom prst="rect">
                      <a:avLst/>
                    </a:prstGeom>
                  </pic:spPr>
                </pic:pic>
              </a:graphicData>
            </a:graphic>
          </wp:inline>
        </w:drawing>
      </w:r>
    </w:p>
    <w:p w14:paraId="010E87D5" w14:textId="257DB41F" w:rsidR="00094C47" w:rsidRDefault="00094C47">
      <w:pPr>
        <w:rPr>
          <w:color w:val="000000"/>
          <w:lang w:eastAsia="ja-JP"/>
        </w:rPr>
      </w:pPr>
      <w:r>
        <w:rPr>
          <w:lang w:eastAsia="ja-JP"/>
        </w:rPr>
        <w:br w:type="page"/>
      </w:r>
    </w:p>
    <w:p w14:paraId="376E8B58" w14:textId="77777777" w:rsidR="007257E6" w:rsidRDefault="007257E6" w:rsidP="00DE418A">
      <w:pPr>
        <w:pStyle w:val="TaskName"/>
        <w:numPr>
          <w:ilvl w:val="0"/>
          <w:numId w:val="8"/>
        </w:numPr>
      </w:pPr>
      <w:r>
        <w:t>Loading data</w:t>
      </w:r>
    </w:p>
    <w:p w14:paraId="26E487D6" w14:textId="77777777" w:rsidR="000E1D6A" w:rsidRDefault="000E54ED" w:rsidP="00094C47">
      <w:pPr>
        <w:pStyle w:val="TaskDetail"/>
        <w:numPr>
          <w:ilvl w:val="0"/>
          <w:numId w:val="27"/>
        </w:numPr>
      </w:pPr>
      <w:r w:rsidRPr="000E54ED">
        <w:t xml:space="preserve">You were contracted to work to analyze the weight data of 20 people. You have already created code to load data received from the client. (Please check the data loading part of </w:t>
      </w:r>
      <w:r w:rsidR="00851B1B" w:rsidRPr="00094C47">
        <w:rPr>
          <w:b/>
        </w:rPr>
        <w:t>Challenge</w:t>
      </w:r>
      <w:r w:rsidRPr="00094C47">
        <w:rPr>
          <w:b/>
        </w:rPr>
        <w:t>.py</w:t>
      </w:r>
      <w:r w:rsidR="000D771D" w:rsidRPr="00094C47">
        <w:rPr>
          <w:b/>
        </w:rPr>
        <w:t xml:space="preserve"> </w:t>
      </w:r>
      <w:r w:rsidR="000D771D">
        <w:t>as below</w:t>
      </w:r>
      <w:r w:rsidRPr="000E54ED">
        <w:t xml:space="preserve">) </w:t>
      </w:r>
    </w:p>
    <w:p w14:paraId="283BE08E" w14:textId="633C316C" w:rsidR="004D4F02" w:rsidRDefault="004D4F02" w:rsidP="00DE418A">
      <w:pPr>
        <w:pStyle w:val="TaskDetail"/>
      </w:pPr>
      <w:r>
        <w:t>Please note that the answers for th</w:t>
      </w:r>
      <w:r w:rsidR="00094C47">
        <w:t>is</w:t>
      </w:r>
      <w:r>
        <w:t xml:space="preserve"> challenge </w:t>
      </w:r>
      <w:r w:rsidR="00094C47">
        <w:t>are</w:t>
      </w:r>
      <w:r>
        <w:t xml:space="preserve"> located in </w:t>
      </w:r>
      <w:r w:rsidRPr="00366A37">
        <w:rPr>
          <w:b/>
        </w:rPr>
        <w:t>Answer.py</w:t>
      </w:r>
      <w:r>
        <w:t xml:space="preserve"> file. </w:t>
      </w:r>
    </w:p>
    <w:p w14:paraId="1C2269D3" w14:textId="77777777" w:rsidR="000E1D6A" w:rsidRDefault="000E1D6A" w:rsidP="000E1D6A">
      <w:pPr>
        <w:pStyle w:val="Code"/>
      </w:pPr>
      <w:r>
        <w:t>###############</w:t>
      </w:r>
      <w:r w:rsidR="00C8252C">
        <w:br/>
      </w:r>
      <w:r>
        <w:t xml:space="preserve"># Data </w:t>
      </w:r>
      <w:r w:rsidR="00C8252C">
        <w:t>preparation</w:t>
      </w:r>
      <w:r w:rsidR="00C8252C">
        <w:br/>
      </w:r>
      <w:r>
        <w:t>###############</w:t>
      </w:r>
      <w:r w:rsidR="00C8252C">
        <w:br/>
      </w:r>
      <w:r>
        <w:t>import csv</w:t>
      </w:r>
      <w:r w:rsidR="00C8252C">
        <w:br/>
      </w:r>
      <w:r>
        <w:t>header = next(csv.reader(open('C:\\Labs\\M01_L02_Lab01\\linnerud.csv','r')))</w:t>
      </w:r>
      <w:r w:rsidR="00C8252C">
        <w:br/>
      </w:r>
      <w:r w:rsidR="00C8252C">
        <w:br/>
      </w:r>
      <w:r>
        <w:t>import numpy as np</w:t>
      </w:r>
      <w:r w:rsidR="00C8252C">
        <w:br/>
      </w:r>
      <w:r>
        <w:t>data = np.loadtxt('C:\\Labs\\M01_L02_Lab01\\linnerud.csv', delimiter=',', skiprows=1)</w:t>
      </w:r>
      <w:r w:rsidR="00C8252C">
        <w:br/>
      </w:r>
      <w:r>
        <w:t>weights_pounds = data.T[1]</w:t>
      </w:r>
      <w:r w:rsidR="00535228">
        <w:t xml:space="preserve"> # T is transpose</w:t>
      </w:r>
      <w:r w:rsidR="00C8252C">
        <w:br/>
      </w:r>
      <w:r>
        <w:t>print('Header : ', header[1])</w:t>
      </w:r>
      <w:r w:rsidR="00C8252C">
        <w:br/>
      </w:r>
      <w:r>
        <w:t>print(weights_pounds)</w:t>
      </w:r>
    </w:p>
    <w:p w14:paraId="6F428D01" w14:textId="77777777" w:rsidR="007257E6" w:rsidRDefault="004E6E04" w:rsidP="00DE418A">
      <w:pPr>
        <w:pStyle w:val="TaskDetail"/>
      </w:pPr>
      <w:r w:rsidRPr="00695A46">
        <w:t>Y</w:t>
      </w:r>
      <w:r w:rsidR="000E54ED" w:rsidRPr="00695A46">
        <w:t>ou are going to see if the data is loaded correctly.</w:t>
      </w:r>
      <w:r w:rsidR="003E4BC4" w:rsidRPr="00695A46">
        <w:t xml:space="preserve"> </w:t>
      </w:r>
      <w:r w:rsidR="00196CB8" w:rsidRPr="00695A46">
        <w:rPr>
          <w:b/>
        </w:rPr>
        <w:t>Run</w:t>
      </w:r>
      <w:r w:rsidR="00196CB8" w:rsidRPr="00695A46">
        <w:t xml:space="preserve"> the above code </w:t>
      </w:r>
      <w:r w:rsidR="00196CB8" w:rsidRPr="00695A46">
        <w:rPr>
          <w:b/>
        </w:rPr>
        <w:t xml:space="preserve">sequentially </w:t>
      </w:r>
      <w:r w:rsidR="00196CB8" w:rsidRPr="00695A46">
        <w:t xml:space="preserve">on </w:t>
      </w:r>
      <w:r w:rsidR="00B41F33" w:rsidRPr="00695A46">
        <w:t>VS Code</w:t>
      </w:r>
      <w:r w:rsidR="00196CB8" w:rsidRPr="00695A46">
        <w:t xml:space="preserve"> to see how the data is loaded.</w:t>
      </w:r>
    </w:p>
    <w:p w14:paraId="672858E5" w14:textId="77777777" w:rsidR="00535228" w:rsidRDefault="00535228" w:rsidP="00535228">
      <w:pPr>
        <w:pStyle w:val="Idea"/>
      </w:pPr>
      <w:r w:rsidRPr="00535228">
        <w:t>You can use T to get the transpose of the target two-dimensional array.</w:t>
      </w:r>
    </w:p>
    <w:p w14:paraId="11E73B03" w14:textId="77777777" w:rsidR="00D61C46" w:rsidRDefault="00363B79" w:rsidP="00DE418A">
      <w:pPr>
        <w:pStyle w:val="TaskDetail"/>
        <w:rPr>
          <w:lang w:eastAsia="ja-JP"/>
        </w:rPr>
      </w:pPr>
      <w:r w:rsidRPr="00363B79">
        <w:rPr>
          <w:lang w:eastAsia="ja-JP"/>
        </w:rPr>
        <w:t xml:space="preserve">If the data is successfully loaded, an array similar to the following </w:t>
      </w:r>
      <w:r w:rsidR="00D605E2">
        <w:rPr>
          <w:lang w:eastAsia="ja-JP"/>
        </w:rPr>
        <w:t>will be the</w:t>
      </w:r>
      <w:r w:rsidRPr="00363B79">
        <w:rPr>
          <w:lang w:eastAsia="ja-JP"/>
        </w:rPr>
        <w:t xml:space="preserve"> output:</w:t>
      </w:r>
    </w:p>
    <w:p w14:paraId="6ECF9231" w14:textId="77777777" w:rsidR="00B33C4E" w:rsidRDefault="00B33C4E" w:rsidP="00B33C4E">
      <w:pPr>
        <w:pStyle w:val="Code"/>
        <w:rPr>
          <w:lang w:eastAsia="ja-JP"/>
        </w:rPr>
      </w:pPr>
      <w:r>
        <w:rPr>
          <w:lang w:eastAsia="ja-JP"/>
        </w:rPr>
        <w:t>[191. 189. 193. 162. 189. 182. 211. 167. 176. 154. 169. 166. 154. 247. 193. 202. 176. 157. 156. 138.]</w:t>
      </w:r>
    </w:p>
    <w:p w14:paraId="2C28532B" w14:textId="77777777" w:rsidR="00134422" w:rsidRDefault="00224415" w:rsidP="00DE418A">
      <w:pPr>
        <w:pStyle w:val="TaskName"/>
        <w:numPr>
          <w:ilvl w:val="0"/>
          <w:numId w:val="8"/>
        </w:numPr>
      </w:pPr>
      <w:r w:rsidRPr="00224415">
        <w:t>Processing data</w:t>
      </w:r>
    </w:p>
    <w:p w14:paraId="220B6BB8" w14:textId="77777777" w:rsidR="00134422" w:rsidRDefault="009621B8" w:rsidP="00094C47">
      <w:pPr>
        <w:pStyle w:val="TaskDetail"/>
        <w:numPr>
          <w:ilvl w:val="0"/>
          <w:numId w:val="28"/>
        </w:numPr>
      </w:pPr>
      <w:r>
        <w:t>You have discovered that the unit of weight data is a pound.</w:t>
      </w:r>
      <w:r>
        <w:rPr>
          <w:rFonts w:hint="eastAsia"/>
          <w:lang w:eastAsia="ja-JP"/>
        </w:rPr>
        <w:t xml:space="preserve"> </w:t>
      </w:r>
      <w:r>
        <w:t>The client has been asked to perform a kilogram-based analysis and must process the data.</w:t>
      </w:r>
      <w:r w:rsidR="00372B16">
        <w:t xml:space="preserve"> </w:t>
      </w:r>
    </w:p>
    <w:p w14:paraId="2B30362E" w14:textId="62CB268D" w:rsidR="001C2B79" w:rsidRDefault="00A17C00" w:rsidP="00DE418A">
      <w:pPr>
        <w:pStyle w:val="TaskDetail"/>
      </w:pPr>
      <w:r w:rsidRPr="00A17C00">
        <w:t xml:space="preserve">Create a unit conversion process in Python. The converted data should be stored in </w:t>
      </w:r>
      <w:r w:rsidR="005A438B">
        <w:t xml:space="preserve">the variable </w:t>
      </w:r>
      <w:r w:rsidRPr="001724FB">
        <w:rPr>
          <w:b/>
        </w:rPr>
        <w:t>weights_kg</w:t>
      </w:r>
      <w:r w:rsidR="001C2B79">
        <w:t>. It is recommended that you write the code in the Processing Data region.</w:t>
      </w:r>
    </w:p>
    <w:p w14:paraId="739B4F5C" w14:textId="69E1A958" w:rsidR="00DB5239" w:rsidRDefault="009927E0" w:rsidP="008B7382">
      <w:pPr>
        <w:pStyle w:val="Idea"/>
      </w:pPr>
      <w:r w:rsidRPr="009927E0">
        <w:t>If you want to convert a unit from pound</w:t>
      </w:r>
      <w:r w:rsidR="00946A9F">
        <w:t>s</w:t>
      </w:r>
      <w:r w:rsidRPr="009927E0">
        <w:t xml:space="preserve"> to kilogram</w:t>
      </w:r>
      <w:r w:rsidR="00946A9F">
        <w:t>s</w:t>
      </w:r>
      <w:r w:rsidRPr="009927E0">
        <w:t>, divide the value by 2.2046.</w:t>
      </w:r>
    </w:p>
    <w:p w14:paraId="284075A8" w14:textId="77777777" w:rsidR="00DB5239" w:rsidRDefault="00D259A0" w:rsidP="00946A9F">
      <w:pPr>
        <w:pStyle w:val="TaskDetail"/>
      </w:pPr>
      <w:r w:rsidRPr="00D259A0">
        <w:t>If you calculate properly, you will get the following results</w:t>
      </w:r>
      <w:r w:rsidR="00B1416D">
        <w:t xml:space="preserve"> for the </w:t>
      </w:r>
      <w:r w:rsidR="00B1416D" w:rsidRPr="00946A9F">
        <w:rPr>
          <w:b/>
        </w:rPr>
        <w:t>weights_kg</w:t>
      </w:r>
      <w:r w:rsidR="00B1416D">
        <w:t xml:space="preserve"> variable</w:t>
      </w:r>
      <w:r>
        <w:t>:</w:t>
      </w:r>
    </w:p>
    <w:p w14:paraId="1849CE69" w14:textId="0C8284D4" w:rsidR="00134422" w:rsidRPr="006755F2" w:rsidRDefault="00B03670" w:rsidP="00FB3CFF">
      <w:pPr>
        <w:pStyle w:val="Code"/>
        <w:rPr>
          <w:lang w:eastAsia="ja-JP"/>
        </w:rPr>
      </w:pPr>
      <w:r>
        <w:rPr>
          <w:lang w:eastAsia="ja-JP"/>
        </w:rPr>
        <w:t>[  86.63703166   85.72983761   87.54422571   73.48271795   85.72983761   82.55465844   95.70897215   75.75070308   79.8330763    69.85394176   76.65789712   75.29710605   69.85394176  112.03846503   87.54422571   91.62659893   79.8330763    71.21473283   70.76113581   62.59638937]</w:t>
      </w:r>
    </w:p>
    <w:p w14:paraId="5D3F69FF" w14:textId="42B9D740" w:rsidR="00717128" w:rsidRDefault="00C120BC" w:rsidP="00717128">
      <w:pPr>
        <w:pStyle w:val="Idea"/>
      </w:pPr>
      <w:r>
        <w:t>Hint - t</w:t>
      </w:r>
      <w:r w:rsidR="00717128">
        <w:t>he code should be similar to:</w:t>
      </w:r>
    </w:p>
    <w:p w14:paraId="66FCD21D" w14:textId="23705E04" w:rsidR="00717128" w:rsidRDefault="00717128" w:rsidP="00717128">
      <w:pPr>
        <w:pStyle w:val="Idea"/>
      </w:pPr>
      <w:r>
        <w:t>new_variable = current_variable / 2.2046</w:t>
      </w:r>
    </w:p>
    <w:p w14:paraId="62805BA6" w14:textId="216F382C" w:rsidR="00134422" w:rsidRDefault="00F617F4" w:rsidP="00DE418A">
      <w:pPr>
        <w:pStyle w:val="TaskName"/>
        <w:numPr>
          <w:ilvl w:val="0"/>
          <w:numId w:val="8"/>
        </w:numPr>
      </w:pPr>
      <w:r>
        <w:t>Calculate basic statistics</w:t>
      </w:r>
    </w:p>
    <w:p w14:paraId="7148D069" w14:textId="77777777" w:rsidR="00134422" w:rsidRDefault="002D281E" w:rsidP="00946A9F">
      <w:pPr>
        <w:pStyle w:val="TaskDetail"/>
        <w:numPr>
          <w:ilvl w:val="0"/>
          <w:numId w:val="30"/>
        </w:numPr>
      </w:pPr>
      <w:r>
        <w:t xml:space="preserve">Once you've successfully completed the unit conversion, let's get down to analyzing the data. The client has asked to calculate the </w:t>
      </w:r>
      <w:r w:rsidRPr="00946A9F">
        <w:rPr>
          <w:b/>
        </w:rPr>
        <w:t>average</w:t>
      </w:r>
      <w:r>
        <w:t xml:space="preserve">, </w:t>
      </w:r>
      <w:r w:rsidRPr="00946A9F">
        <w:rPr>
          <w:b/>
        </w:rPr>
        <w:t>standard deviation</w:t>
      </w:r>
      <w:r>
        <w:t xml:space="preserve">, </w:t>
      </w:r>
      <w:r w:rsidRPr="00946A9F">
        <w:rPr>
          <w:b/>
        </w:rPr>
        <w:t>minimum</w:t>
      </w:r>
      <w:r>
        <w:t xml:space="preserve">, </w:t>
      </w:r>
      <w:r w:rsidRPr="00946A9F">
        <w:rPr>
          <w:b/>
        </w:rPr>
        <w:t>maximum</w:t>
      </w:r>
      <w:r>
        <w:t xml:space="preserve">, and </w:t>
      </w:r>
      <w:r w:rsidRPr="00946A9F">
        <w:rPr>
          <w:b/>
        </w:rPr>
        <w:t>median</w:t>
      </w:r>
      <w:r>
        <w:t xml:space="preserve"> as statistics.</w:t>
      </w:r>
      <w:r w:rsidR="00C92946">
        <w:t xml:space="preserve"> He</w:t>
      </w:r>
      <w:r>
        <w:t xml:space="preserve"> also requires </w:t>
      </w:r>
      <w:r w:rsidRPr="00946A9F">
        <w:rPr>
          <w:b/>
        </w:rPr>
        <w:t>25 percentile</w:t>
      </w:r>
      <w:r>
        <w:t xml:space="preserve"> values, </w:t>
      </w:r>
      <w:r w:rsidRPr="00946A9F">
        <w:rPr>
          <w:b/>
        </w:rPr>
        <w:t>50 percentile</w:t>
      </w:r>
      <w:r>
        <w:t xml:space="preserve"> values, and </w:t>
      </w:r>
      <w:r w:rsidRPr="00946A9F">
        <w:rPr>
          <w:b/>
        </w:rPr>
        <w:t>75 percentile</w:t>
      </w:r>
      <w:r>
        <w:t xml:space="preserve"> values.</w:t>
      </w:r>
    </w:p>
    <w:p w14:paraId="18C3EB66" w14:textId="153B77C5" w:rsidR="005579BE" w:rsidRDefault="00082131" w:rsidP="00DE418A">
      <w:pPr>
        <w:pStyle w:val="TaskDetail"/>
      </w:pPr>
      <w:r w:rsidRPr="00082131">
        <w:t>Use the functions provided by NumPy to calculate these statistics.</w:t>
      </w:r>
      <w:r w:rsidR="00230CEA">
        <w:t xml:space="preserve"> </w:t>
      </w:r>
      <w:r w:rsidR="00230CEA" w:rsidRPr="00230CEA">
        <w:t>You do not have to store the calculation results in a variable.</w:t>
      </w:r>
    </w:p>
    <w:p w14:paraId="2F2A54DD" w14:textId="77777777" w:rsidR="00803024" w:rsidRDefault="00803024" w:rsidP="00803024">
      <w:pPr>
        <w:pStyle w:val="Idea"/>
        <w:rPr>
          <w:rFonts w:eastAsiaTheme="minorEastAsia"/>
          <w:lang w:eastAsia="ja-JP"/>
        </w:rPr>
      </w:pPr>
      <w:r>
        <w:rPr>
          <w:rFonts w:eastAsiaTheme="minorEastAsia" w:hint="eastAsia"/>
          <w:lang w:eastAsia="ja-JP"/>
        </w:rPr>
        <w:t>N</w:t>
      </w:r>
      <w:r>
        <w:rPr>
          <w:rFonts w:eastAsiaTheme="minorEastAsia"/>
          <w:lang w:eastAsia="ja-JP"/>
        </w:rPr>
        <w:t xml:space="preserve">umPy function </w:t>
      </w:r>
      <w:r w:rsidR="001B4C24">
        <w:rPr>
          <w:rFonts w:eastAsiaTheme="minorEastAsia"/>
          <w:lang w:eastAsia="ja-JP"/>
        </w:rPr>
        <w:t>List</w:t>
      </w:r>
      <w:r>
        <w:rPr>
          <w:rFonts w:eastAsiaTheme="minorEastAsia"/>
          <w:lang w:eastAsia="ja-JP"/>
        </w:rPr>
        <w:t>:</w:t>
      </w:r>
    </w:p>
    <w:p w14:paraId="06066D98" w14:textId="77777777" w:rsidR="00803024" w:rsidRDefault="00803024" w:rsidP="00803024">
      <w:pPr>
        <w:pStyle w:val="Idea"/>
        <w:rPr>
          <w:rFonts w:eastAsiaTheme="minorEastAsia"/>
          <w:lang w:eastAsia="ja-JP"/>
        </w:rPr>
      </w:pPr>
      <w:r>
        <w:rPr>
          <w:rFonts w:eastAsiaTheme="minorEastAsia" w:hint="eastAsia"/>
          <w:lang w:eastAsia="ja-JP"/>
        </w:rPr>
        <w:t>M</w:t>
      </w:r>
      <w:r>
        <w:rPr>
          <w:rFonts w:eastAsiaTheme="minorEastAsia"/>
          <w:lang w:eastAsia="ja-JP"/>
        </w:rPr>
        <w:t>ean : np.mean()</w:t>
      </w:r>
    </w:p>
    <w:p w14:paraId="3FA70263" w14:textId="1E13E287" w:rsidR="00803024" w:rsidRDefault="00803024" w:rsidP="00803024">
      <w:pPr>
        <w:pStyle w:val="Idea"/>
        <w:rPr>
          <w:rFonts w:eastAsiaTheme="minorEastAsia"/>
          <w:lang w:eastAsia="ja-JP"/>
        </w:rPr>
      </w:pPr>
      <w:r>
        <w:rPr>
          <w:rFonts w:eastAsiaTheme="minorEastAsia" w:hint="eastAsia"/>
          <w:lang w:eastAsia="ja-JP"/>
        </w:rPr>
        <w:t>S</w:t>
      </w:r>
      <w:r>
        <w:rPr>
          <w:rFonts w:eastAsiaTheme="minorEastAsia"/>
          <w:lang w:eastAsia="ja-JP"/>
        </w:rPr>
        <w:t xml:space="preserve">tandard Deviation : </w:t>
      </w:r>
      <w:r w:rsidR="00974B2A">
        <w:rPr>
          <w:rFonts w:eastAsiaTheme="minorEastAsia"/>
          <w:lang w:eastAsia="ja-JP"/>
        </w:rPr>
        <w:t xml:space="preserve"> </w:t>
      </w:r>
      <w:r>
        <w:rPr>
          <w:rFonts w:eastAsiaTheme="minorEastAsia"/>
          <w:lang w:eastAsia="ja-JP"/>
        </w:rPr>
        <w:t>np.std()</w:t>
      </w:r>
    </w:p>
    <w:p w14:paraId="05136337" w14:textId="77777777" w:rsidR="00803024" w:rsidRDefault="00194EC5" w:rsidP="00803024">
      <w:pPr>
        <w:pStyle w:val="Idea"/>
      </w:pPr>
      <w:r>
        <w:t>Minimum : np.min()</w:t>
      </w:r>
    </w:p>
    <w:p w14:paraId="53D1E0E3" w14:textId="77777777" w:rsidR="00194EC5" w:rsidRDefault="00194EC5" w:rsidP="00803024">
      <w:pPr>
        <w:pStyle w:val="Idea"/>
        <w:rPr>
          <w:rFonts w:eastAsiaTheme="minorEastAsia"/>
          <w:lang w:eastAsia="ja-JP"/>
        </w:rPr>
      </w:pPr>
      <w:r>
        <w:rPr>
          <w:rFonts w:eastAsiaTheme="minorEastAsia" w:hint="eastAsia"/>
          <w:lang w:eastAsia="ja-JP"/>
        </w:rPr>
        <w:t>M</w:t>
      </w:r>
      <w:r>
        <w:rPr>
          <w:rFonts w:eastAsiaTheme="minorEastAsia"/>
          <w:lang w:eastAsia="ja-JP"/>
        </w:rPr>
        <w:t>aximum : np.max()</w:t>
      </w:r>
    </w:p>
    <w:p w14:paraId="35AD4F3D" w14:textId="77777777" w:rsidR="00194EC5" w:rsidRDefault="00194EC5" w:rsidP="00803024">
      <w:pPr>
        <w:pStyle w:val="Idea"/>
        <w:rPr>
          <w:rFonts w:eastAsiaTheme="minorEastAsia"/>
          <w:lang w:eastAsia="ja-JP"/>
        </w:rPr>
      </w:pPr>
      <w:r>
        <w:rPr>
          <w:rFonts w:eastAsiaTheme="minorEastAsia" w:hint="eastAsia"/>
          <w:lang w:eastAsia="ja-JP"/>
        </w:rPr>
        <w:t>M</w:t>
      </w:r>
      <w:r>
        <w:rPr>
          <w:rFonts w:eastAsiaTheme="minorEastAsia"/>
          <w:lang w:eastAsia="ja-JP"/>
        </w:rPr>
        <w:t xml:space="preserve">edian : </w:t>
      </w:r>
      <w:r w:rsidR="009B3D48">
        <w:rPr>
          <w:rFonts w:eastAsiaTheme="minorEastAsia"/>
          <w:lang w:eastAsia="ja-JP"/>
        </w:rPr>
        <w:t>np.median()</w:t>
      </w:r>
    </w:p>
    <w:p w14:paraId="54C5AAC7" w14:textId="77777777" w:rsidR="009B3D48" w:rsidRPr="00803024" w:rsidRDefault="009B3D48" w:rsidP="00803024">
      <w:pPr>
        <w:pStyle w:val="Idea"/>
        <w:rPr>
          <w:rFonts w:eastAsiaTheme="minorEastAsia"/>
          <w:lang w:eastAsia="ja-JP"/>
        </w:rPr>
      </w:pPr>
      <w:r>
        <w:rPr>
          <w:rFonts w:eastAsiaTheme="minorEastAsia" w:hint="eastAsia"/>
          <w:lang w:eastAsia="ja-JP"/>
        </w:rPr>
        <w:t>P</w:t>
      </w:r>
      <w:r>
        <w:rPr>
          <w:rFonts w:eastAsiaTheme="minorEastAsia"/>
          <w:lang w:eastAsia="ja-JP"/>
        </w:rPr>
        <w:t>ercentile : np.percentile()</w:t>
      </w:r>
    </w:p>
    <w:p w14:paraId="3E358968" w14:textId="77777777" w:rsidR="005F2CE1" w:rsidRDefault="00230CEA" w:rsidP="00DE418A">
      <w:pPr>
        <w:pStyle w:val="TaskDetail"/>
      </w:pPr>
      <w:r w:rsidRPr="00D259A0">
        <w:t>If you calculate properly, you will get the following results</w:t>
      </w:r>
      <w:r>
        <w:t>:</w:t>
      </w:r>
    </w:p>
    <w:p w14:paraId="26E530F3" w14:textId="1D0130D5" w:rsidR="005F2CE1" w:rsidRDefault="005F2CE1" w:rsidP="005F2CE1">
      <w:pPr>
        <w:pStyle w:val="Code"/>
      </w:pPr>
      <w:r>
        <w:t>Mean : 81.0124285584686</w:t>
      </w:r>
      <w:r w:rsidR="00ED6529">
        <w:t>6</w:t>
      </w:r>
    </w:p>
    <w:p w14:paraId="4193AFC5" w14:textId="77777777" w:rsidR="005F2CE1" w:rsidRDefault="005F2CE1" w:rsidP="005F2CE1">
      <w:pPr>
        <w:pStyle w:val="Code"/>
      </w:pPr>
      <w:r>
        <w:t>Standard D</w:t>
      </w:r>
      <w:r w:rsidR="007D0EE3">
        <w:t xml:space="preserve">eviation : </w:t>
      </w:r>
      <w:r>
        <w:t>10.915961061382129</w:t>
      </w:r>
    </w:p>
    <w:p w14:paraId="59CAFC12" w14:textId="77777777" w:rsidR="005F2CE1" w:rsidRDefault="007D0EE3" w:rsidP="005F2CE1">
      <w:pPr>
        <w:pStyle w:val="Code"/>
      </w:pPr>
      <w:r>
        <w:t xml:space="preserve">Minimum : </w:t>
      </w:r>
      <w:r w:rsidR="005F2CE1">
        <w:t>62.596389367685745</w:t>
      </w:r>
    </w:p>
    <w:p w14:paraId="5B3520C5" w14:textId="77777777" w:rsidR="005F2CE1" w:rsidRDefault="007D0EE3" w:rsidP="005F2CE1">
      <w:pPr>
        <w:pStyle w:val="Code"/>
      </w:pPr>
      <w:r>
        <w:t xml:space="preserve">Maximum : </w:t>
      </w:r>
      <w:r w:rsidR="005F2CE1">
        <w:t>112.03846502766942</w:t>
      </w:r>
    </w:p>
    <w:p w14:paraId="2037046E" w14:textId="21E8207F" w:rsidR="005F2CE1" w:rsidRDefault="007D0EE3" w:rsidP="005F2CE1">
      <w:pPr>
        <w:pStyle w:val="Code"/>
      </w:pPr>
      <w:r>
        <w:t xml:space="preserve">Median : </w:t>
      </w:r>
      <w:r w:rsidR="005F2CE1">
        <w:t>79.833076295019</w:t>
      </w:r>
      <w:r w:rsidR="00DA4145">
        <w:t>5</w:t>
      </w:r>
    </w:p>
    <w:p w14:paraId="404EB3DA" w14:textId="77777777" w:rsidR="00DB35F3" w:rsidRDefault="007D0EE3" w:rsidP="005F2CE1">
      <w:pPr>
        <w:pStyle w:val="Code"/>
      </w:pPr>
      <w:r>
        <w:t xml:space="preserve">25 </w:t>
      </w:r>
      <w:r w:rsidR="005F2CE1">
        <w:t>percentile</w:t>
      </w:r>
      <w:r>
        <w:t xml:space="preserve"> : </w:t>
      </w:r>
      <w:r w:rsidR="00DB35F3" w:rsidRPr="00DB35F3">
        <w:t>72.91572167286583</w:t>
      </w:r>
    </w:p>
    <w:p w14:paraId="2E989435" w14:textId="0B9077C0" w:rsidR="005F2CE1" w:rsidRDefault="007D0EE3" w:rsidP="005F2CE1">
      <w:pPr>
        <w:pStyle w:val="Code"/>
        <w:rPr>
          <w:highlight w:val="yellow"/>
        </w:rPr>
      </w:pPr>
      <w:r w:rsidRPr="0046616C">
        <w:t xml:space="preserve">50 percentile : </w:t>
      </w:r>
      <w:r w:rsidR="00C97339" w:rsidRPr="00C97339">
        <w:t>79.8330762950195</w:t>
      </w:r>
    </w:p>
    <w:p w14:paraId="074A4B05" w14:textId="7F3D3EEF" w:rsidR="00134422" w:rsidRDefault="007D0EE3" w:rsidP="00E44CE8">
      <w:pPr>
        <w:pStyle w:val="Code"/>
      </w:pPr>
      <w:r>
        <w:t xml:space="preserve">75 percentile : </w:t>
      </w:r>
      <w:r w:rsidR="00EE25CF" w:rsidRPr="00EE25CF">
        <w:t>86.86383017327407</w:t>
      </w:r>
    </w:p>
    <w:p w14:paraId="6BA46051" w14:textId="2E9747F8" w:rsidR="00C120BC" w:rsidRDefault="00C120BC" w:rsidP="00C120BC">
      <w:pPr>
        <w:pStyle w:val="Idea"/>
      </w:pPr>
      <w:r>
        <w:t>Hint – the answer starts with:</w:t>
      </w:r>
    </w:p>
    <w:p w14:paraId="7CB0CDBB" w14:textId="7589BAC3" w:rsidR="00C120BC" w:rsidRDefault="00C120BC" w:rsidP="00C120BC">
      <w:pPr>
        <w:pStyle w:val="Idea"/>
      </w:pPr>
      <w:r w:rsidRPr="00C120BC">
        <w:t>np.mean(weights_kg)</w:t>
      </w:r>
    </w:p>
    <w:p w14:paraId="3FCEC6D9" w14:textId="46DED7CF" w:rsidR="00C120BC" w:rsidRDefault="00C120BC" w:rsidP="00C120BC">
      <w:pPr>
        <w:pStyle w:val="Idea"/>
      </w:pPr>
      <w:r>
        <w:t>And for percentile, the first one is:</w:t>
      </w:r>
    </w:p>
    <w:p w14:paraId="6E09EF8C" w14:textId="1136B017" w:rsidR="00C120BC" w:rsidRDefault="00C120BC" w:rsidP="00C120BC">
      <w:pPr>
        <w:pStyle w:val="Idea"/>
      </w:pPr>
      <w:r w:rsidRPr="00C120BC">
        <w:t>np.percentile(weights_kg,25)</w:t>
      </w:r>
    </w:p>
    <w:p w14:paraId="012F1A12" w14:textId="7761F171" w:rsidR="00625EE7" w:rsidRPr="00946A9F" w:rsidRDefault="00625EE7" w:rsidP="00DE418A">
      <w:pPr>
        <w:pStyle w:val="TaskDetail"/>
        <w:rPr>
          <w:bCs/>
        </w:rPr>
      </w:pPr>
      <w:r w:rsidRPr="00625EE7">
        <w:t xml:space="preserve">Please note that the answers for the challenge is located in </w:t>
      </w:r>
      <w:r w:rsidRPr="00625EE7">
        <w:rPr>
          <w:b/>
          <w:bCs/>
        </w:rPr>
        <w:t>Answer.py</w:t>
      </w:r>
      <w:r w:rsidRPr="00625EE7">
        <w:t xml:space="preserve"> file</w:t>
      </w:r>
      <w:r w:rsidR="00946A9F">
        <w:t>.</w:t>
      </w:r>
    </w:p>
    <w:p w14:paraId="482CC3C0" w14:textId="6B3C3E4E" w:rsidR="001F04B8" w:rsidRDefault="001F04B8" w:rsidP="00DE418A">
      <w:pPr>
        <w:pStyle w:val="TaskName"/>
        <w:numPr>
          <w:ilvl w:val="0"/>
          <w:numId w:val="8"/>
        </w:numPr>
      </w:pPr>
      <w:r>
        <w:t>Random Choi</w:t>
      </w:r>
      <w:r w:rsidR="00DE79D6">
        <w:t>ce</w:t>
      </w:r>
    </w:p>
    <w:p w14:paraId="785E7AC8" w14:textId="77777777" w:rsidR="004B3DB8" w:rsidRDefault="004B3DB8" w:rsidP="00946A9F">
      <w:pPr>
        <w:pStyle w:val="TaskDetail"/>
        <w:numPr>
          <w:ilvl w:val="0"/>
          <w:numId w:val="31"/>
        </w:numPr>
      </w:pPr>
      <w:r>
        <w:t xml:space="preserve">You remembered that there was a request from the client to consider the process of </w:t>
      </w:r>
      <w:r w:rsidRPr="00946A9F">
        <w:rPr>
          <w:b/>
        </w:rPr>
        <w:t>extracting the weight of any three persons</w:t>
      </w:r>
      <w:r>
        <w:t>.</w:t>
      </w:r>
      <w:r w:rsidR="00A63729">
        <w:t xml:space="preserve"> </w:t>
      </w:r>
      <w:r>
        <w:t>You have decided to apply masking to this process.</w:t>
      </w:r>
    </w:p>
    <w:p w14:paraId="5B994949" w14:textId="77777777" w:rsidR="001F04B8" w:rsidRDefault="004B3DB8" w:rsidP="00DE418A">
      <w:pPr>
        <w:pStyle w:val="TaskDetail"/>
      </w:pPr>
      <w:r>
        <w:t xml:space="preserve">Create an </w:t>
      </w:r>
      <w:r w:rsidRPr="00C27019">
        <w:rPr>
          <w:b/>
        </w:rPr>
        <w:t>index for masking with random numbers</w:t>
      </w:r>
      <w:r>
        <w:t xml:space="preserve"> and extract the body weight data for 3 persons.</w:t>
      </w:r>
    </w:p>
    <w:p w14:paraId="229D4E76" w14:textId="77777777" w:rsidR="00A63729" w:rsidRDefault="007C4F2D" w:rsidP="00DB413D">
      <w:pPr>
        <w:pStyle w:val="Idea"/>
      </w:pPr>
      <w:r w:rsidRPr="007C4F2D">
        <w:t xml:space="preserve">To generate random numbers, use the </w:t>
      </w:r>
      <w:r>
        <w:t>n</w:t>
      </w:r>
      <w:r w:rsidRPr="007C4F2D">
        <w:t>p.random.randint</w:t>
      </w:r>
      <w:r>
        <w:t>()</w:t>
      </w:r>
      <w:r w:rsidRPr="007C4F2D">
        <w:t xml:space="preserve"> function provided by NumPy.</w:t>
      </w:r>
    </w:p>
    <w:p w14:paraId="07D7CFA6" w14:textId="77777777" w:rsidR="005579BE" w:rsidRDefault="00A372A1" w:rsidP="00DE418A">
      <w:pPr>
        <w:pStyle w:val="TaskDetail"/>
      </w:pPr>
      <w:r w:rsidRPr="00A372A1">
        <w:t>If it can be extracted correctly, the following results can be obtained, for example. However, the results are different for each process because they include random numbers processing.</w:t>
      </w:r>
    </w:p>
    <w:p w14:paraId="17A60462" w14:textId="073C3E13" w:rsidR="004B5D9F" w:rsidRDefault="00DB413D" w:rsidP="00E44CE8">
      <w:pPr>
        <w:pStyle w:val="Code"/>
      </w:pPr>
      <w:r w:rsidRPr="00DB413D">
        <w:t>[ 95.70897215,  62.59638937,  91.62659893]</w:t>
      </w:r>
    </w:p>
    <w:p w14:paraId="2D261048" w14:textId="7325EBA7" w:rsidR="00D34C01" w:rsidRDefault="00D34C01" w:rsidP="00DE418A">
      <w:pPr>
        <w:pStyle w:val="TaskDetail"/>
      </w:pPr>
      <w:r>
        <w:t>Use the following code:</w:t>
      </w:r>
    </w:p>
    <w:p w14:paraId="6D26BE3A" w14:textId="77777777" w:rsidR="00D34C01" w:rsidRDefault="00D34C01" w:rsidP="00D34C01">
      <w:pPr>
        <w:pStyle w:val="Idea"/>
      </w:pPr>
      <w:r>
        <w:t>index = np.random.randint(0,20,3)</w:t>
      </w:r>
    </w:p>
    <w:p w14:paraId="10CE5A1C" w14:textId="38ADD8A9" w:rsidR="00D34C01" w:rsidRDefault="00D34C01" w:rsidP="00D34C01">
      <w:pPr>
        <w:pStyle w:val="Idea"/>
      </w:pPr>
      <w:r>
        <w:t>print(weights_kg[index])</w:t>
      </w:r>
    </w:p>
    <w:p w14:paraId="005DACF5" w14:textId="1D495C02" w:rsidR="00D34C01" w:rsidRDefault="00D34C01" w:rsidP="00DE418A">
      <w:pPr>
        <w:pStyle w:val="TaskDetail"/>
      </w:pPr>
      <w:r>
        <w:t xml:space="preserve">You can find more information about this function here: </w:t>
      </w:r>
      <w:hyperlink r:id="rId16" w:history="1">
        <w:r>
          <w:rPr>
            <w:rStyle w:val="Hyperlink"/>
          </w:rPr>
          <w:t>https://docs.scipy.org/doc/numpy-1.15.1/reference/generated/numpy.random.randint.html</w:t>
        </w:r>
      </w:hyperlink>
    </w:p>
    <w:p w14:paraId="5702DA60" w14:textId="77777777" w:rsidR="00134422" w:rsidRDefault="002643C7" w:rsidP="00DE418A">
      <w:pPr>
        <w:pStyle w:val="TaskName"/>
        <w:numPr>
          <w:ilvl w:val="0"/>
          <w:numId w:val="8"/>
        </w:numPr>
      </w:pPr>
      <w:r w:rsidRPr="002643C7">
        <w:t>Count by range</w:t>
      </w:r>
    </w:p>
    <w:p w14:paraId="6BBEF054" w14:textId="0E60B4A5" w:rsidR="00D34C01" w:rsidRDefault="00DF266F" w:rsidP="004F101F">
      <w:pPr>
        <w:pStyle w:val="TaskDetail"/>
        <w:numPr>
          <w:ilvl w:val="0"/>
          <w:numId w:val="33"/>
        </w:numPr>
      </w:pPr>
      <w:r w:rsidRPr="00DF266F">
        <w:rPr>
          <w:rFonts w:hint="eastAsia"/>
        </w:rPr>
        <w:t xml:space="preserve">The last requirement from your client is to </w:t>
      </w:r>
      <w:r w:rsidRPr="004F101F">
        <w:rPr>
          <w:rFonts w:hint="eastAsia"/>
          <w:b/>
        </w:rPr>
        <w:t>summarize the number for each data range</w:t>
      </w:r>
      <w:r w:rsidRPr="00DF266F">
        <w:rPr>
          <w:rFonts w:hint="eastAsia"/>
        </w:rPr>
        <w:t>. The range of data requires</w:t>
      </w:r>
      <w:r w:rsidR="00D34C01">
        <w:t>:</w:t>
      </w:r>
    </w:p>
    <w:p w14:paraId="6039D979" w14:textId="5137AFE6" w:rsidR="00D34C01" w:rsidRDefault="00DF266F" w:rsidP="004F101F">
      <w:pPr>
        <w:pStyle w:val="TaskDetail"/>
        <w:numPr>
          <w:ilvl w:val="2"/>
          <w:numId w:val="33"/>
        </w:numPr>
        <w:ind w:left="2160"/>
      </w:pPr>
      <w:r w:rsidRPr="00DF266F">
        <w:rPr>
          <w:rFonts w:hint="eastAsia"/>
        </w:rPr>
        <w:t>less than 70</w:t>
      </w:r>
      <w:r>
        <w:t xml:space="preserve"> </w:t>
      </w:r>
      <w:r>
        <w:rPr>
          <w:rFonts w:hint="eastAsia"/>
          <w:lang w:eastAsia="ja-JP"/>
        </w:rPr>
        <w:t>k</w:t>
      </w:r>
      <w:r>
        <w:rPr>
          <w:lang w:eastAsia="ja-JP"/>
        </w:rPr>
        <w:t>g</w:t>
      </w:r>
      <w:r w:rsidRPr="00DF266F">
        <w:rPr>
          <w:rFonts w:hint="eastAsia"/>
        </w:rPr>
        <w:t>,</w:t>
      </w:r>
    </w:p>
    <w:p w14:paraId="39E4418C" w14:textId="1692A482" w:rsidR="00D34C01" w:rsidRDefault="00DF266F" w:rsidP="004F101F">
      <w:pPr>
        <w:pStyle w:val="TaskDetail"/>
        <w:numPr>
          <w:ilvl w:val="2"/>
          <w:numId w:val="33"/>
        </w:numPr>
        <w:ind w:left="2160"/>
      </w:pPr>
      <w:r w:rsidRPr="00DF266F">
        <w:rPr>
          <w:rFonts w:hint="eastAsia"/>
        </w:rPr>
        <w:t>70</w:t>
      </w:r>
      <w:r>
        <w:t xml:space="preserve"> – </w:t>
      </w:r>
      <w:r w:rsidRPr="00DF266F">
        <w:rPr>
          <w:rFonts w:hint="eastAsia"/>
        </w:rPr>
        <w:t>80</w:t>
      </w:r>
      <w:r>
        <w:t xml:space="preserve"> </w:t>
      </w:r>
      <w:r w:rsidRPr="00DF266F">
        <w:rPr>
          <w:rFonts w:hint="eastAsia"/>
        </w:rPr>
        <w:t xml:space="preserve">kg, </w:t>
      </w:r>
    </w:p>
    <w:p w14:paraId="70EF7845" w14:textId="12BDBECF" w:rsidR="00D34C01" w:rsidRDefault="00DF266F" w:rsidP="004F101F">
      <w:pPr>
        <w:pStyle w:val="TaskDetail"/>
        <w:numPr>
          <w:ilvl w:val="2"/>
          <w:numId w:val="33"/>
        </w:numPr>
        <w:ind w:left="2160"/>
      </w:pPr>
      <w:r w:rsidRPr="00DF266F">
        <w:rPr>
          <w:rFonts w:hint="eastAsia"/>
        </w:rPr>
        <w:t>80</w:t>
      </w:r>
      <w:r>
        <w:t xml:space="preserve"> – </w:t>
      </w:r>
      <w:r w:rsidRPr="00DF266F">
        <w:rPr>
          <w:rFonts w:hint="eastAsia"/>
        </w:rPr>
        <w:t>90</w:t>
      </w:r>
      <w:r>
        <w:t xml:space="preserve"> </w:t>
      </w:r>
      <w:r w:rsidRPr="00DF266F">
        <w:rPr>
          <w:rFonts w:hint="eastAsia"/>
        </w:rPr>
        <w:t xml:space="preserve">kg  </w:t>
      </w:r>
    </w:p>
    <w:p w14:paraId="23806640" w14:textId="144DCBCA" w:rsidR="00134422" w:rsidRDefault="00DF266F" w:rsidP="004F101F">
      <w:pPr>
        <w:pStyle w:val="TaskDetail"/>
        <w:numPr>
          <w:ilvl w:val="2"/>
          <w:numId w:val="33"/>
        </w:numPr>
        <w:ind w:left="2160"/>
      </w:pPr>
      <w:r w:rsidRPr="00DF266F">
        <w:rPr>
          <w:rFonts w:hint="eastAsia"/>
        </w:rPr>
        <w:t>more than 90kg.</w:t>
      </w:r>
    </w:p>
    <w:p w14:paraId="0FDF62C5" w14:textId="77777777" w:rsidR="00134422" w:rsidRDefault="009106DF" w:rsidP="004F101F">
      <w:pPr>
        <w:pStyle w:val="TaskDetail"/>
        <w:ind w:left="2160"/>
      </w:pPr>
      <w:r w:rsidRPr="009106DF">
        <w:t>Count the number of data that fits each condition.</w:t>
      </w:r>
    </w:p>
    <w:p w14:paraId="07DCD7EB" w14:textId="78BABAE9" w:rsidR="00134422" w:rsidRDefault="00153EE9" w:rsidP="00B053A2">
      <w:pPr>
        <w:pStyle w:val="Idea"/>
      </w:pPr>
      <w:r w:rsidRPr="00153EE9">
        <w:t>A bit logic operation is possible between the masking arrays.</w:t>
      </w:r>
      <w:r w:rsidR="00046116" w:rsidRPr="00046116">
        <w:t xml:space="preserve"> For example, the result of the logical product </w:t>
      </w:r>
      <w:r w:rsidR="002C133C">
        <w:t xml:space="preserve">operation </w:t>
      </w:r>
      <w:r w:rsidR="00411F4D">
        <w:t>“&amp;“</w:t>
      </w:r>
      <w:r w:rsidR="00D34C01">
        <w:t xml:space="preserve"> (AND)</w:t>
      </w:r>
      <w:r w:rsidR="00411F4D">
        <w:t xml:space="preserve"> </w:t>
      </w:r>
      <w:r w:rsidR="00046116" w:rsidRPr="00046116">
        <w:t xml:space="preserve">of </w:t>
      </w:r>
      <w:r w:rsidR="00046116">
        <w:t>[True, False]</w:t>
      </w:r>
      <w:r w:rsidR="00046116" w:rsidRPr="00046116">
        <w:t xml:space="preserve"> and </w:t>
      </w:r>
      <w:r w:rsidR="00411F4D">
        <w:t>[True, True]</w:t>
      </w:r>
      <w:r w:rsidR="00046116" w:rsidRPr="00046116">
        <w:t xml:space="preserve"> is </w:t>
      </w:r>
      <w:r w:rsidR="00411F4D">
        <w:t>[True, False]</w:t>
      </w:r>
      <w:r w:rsidR="00046116" w:rsidRPr="00046116">
        <w:t>.</w:t>
      </w:r>
    </w:p>
    <w:p w14:paraId="78E57120" w14:textId="30B79876" w:rsidR="004F101F" w:rsidRDefault="00AD5CFF" w:rsidP="004F101F">
      <w:pPr>
        <w:pStyle w:val="TaskDetail"/>
        <w:numPr>
          <w:ilvl w:val="0"/>
          <w:numId w:val="33"/>
        </w:numPr>
      </w:pPr>
      <w:r w:rsidRPr="00D259A0">
        <w:t>If you calculate properly, you will get the following results</w:t>
      </w:r>
      <w:r>
        <w:t>:</w:t>
      </w:r>
      <w:r w:rsidR="004F101F" w:rsidRPr="004F101F">
        <w:t xml:space="preserve"> </w:t>
      </w:r>
    </w:p>
    <w:p w14:paraId="20306ED6" w14:textId="4FE2C7AE" w:rsidR="004F101F" w:rsidRDefault="00AD5CFF" w:rsidP="004F101F">
      <w:pPr>
        <w:pStyle w:val="TaskDetail"/>
        <w:numPr>
          <w:ilvl w:val="2"/>
          <w:numId w:val="33"/>
        </w:numPr>
        <w:ind w:left="2160"/>
      </w:pPr>
      <w:r w:rsidRPr="00DF266F">
        <w:rPr>
          <w:rFonts w:hint="eastAsia"/>
        </w:rPr>
        <w:t>less than 70</w:t>
      </w:r>
      <w:r>
        <w:rPr>
          <w:rFonts w:hint="eastAsia"/>
          <w:lang w:eastAsia="ja-JP"/>
        </w:rPr>
        <w:t>k</w:t>
      </w:r>
      <w:r>
        <w:rPr>
          <w:lang w:eastAsia="ja-JP"/>
        </w:rPr>
        <w:t>g: 3</w:t>
      </w:r>
    </w:p>
    <w:p w14:paraId="2CA82520" w14:textId="328ACD5B" w:rsidR="004F101F" w:rsidRDefault="00AD5CFF" w:rsidP="004F101F">
      <w:pPr>
        <w:pStyle w:val="TaskDetail"/>
        <w:numPr>
          <w:ilvl w:val="2"/>
          <w:numId w:val="33"/>
        </w:numPr>
        <w:ind w:left="2160"/>
      </w:pPr>
      <w:r w:rsidRPr="00DF266F">
        <w:rPr>
          <w:rFonts w:hint="eastAsia"/>
        </w:rPr>
        <w:t>70</w:t>
      </w:r>
      <w:r>
        <w:t xml:space="preserve"> – </w:t>
      </w:r>
      <w:r w:rsidRPr="00DF266F">
        <w:rPr>
          <w:rFonts w:hint="eastAsia"/>
        </w:rPr>
        <w:t>80kg</w:t>
      </w:r>
      <w:r>
        <w:t>:</w:t>
      </w:r>
      <w:r w:rsidR="00757EE6">
        <w:t xml:space="preserve"> 8</w:t>
      </w:r>
    </w:p>
    <w:p w14:paraId="4BBA9388" w14:textId="786F37E8" w:rsidR="004F101F" w:rsidRDefault="00AD5CFF" w:rsidP="004F101F">
      <w:pPr>
        <w:pStyle w:val="TaskDetail"/>
        <w:numPr>
          <w:ilvl w:val="2"/>
          <w:numId w:val="33"/>
        </w:numPr>
        <w:ind w:left="2160"/>
      </w:pPr>
      <w:r w:rsidRPr="00DF266F">
        <w:rPr>
          <w:rFonts w:hint="eastAsia"/>
        </w:rPr>
        <w:t>80</w:t>
      </w:r>
      <w:r>
        <w:t xml:space="preserve"> – </w:t>
      </w:r>
      <w:r w:rsidRPr="00DF266F">
        <w:rPr>
          <w:rFonts w:hint="eastAsia"/>
        </w:rPr>
        <w:t>90kg</w:t>
      </w:r>
      <w:r w:rsidR="00757EE6">
        <w:t>: 6</w:t>
      </w:r>
    </w:p>
    <w:p w14:paraId="3E8B5775" w14:textId="5DC0B032" w:rsidR="004F101F" w:rsidRDefault="00AD5CFF" w:rsidP="004F101F">
      <w:pPr>
        <w:pStyle w:val="TaskDetail"/>
        <w:numPr>
          <w:ilvl w:val="2"/>
          <w:numId w:val="33"/>
        </w:numPr>
        <w:ind w:left="2160"/>
      </w:pPr>
      <w:r w:rsidRPr="00DF266F">
        <w:rPr>
          <w:rFonts w:hint="eastAsia"/>
        </w:rPr>
        <w:t>more than 90kg</w:t>
      </w:r>
      <w:r w:rsidR="00757EE6">
        <w:t>: 3</w:t>
      </w:r>
    </w:p>
    <w:p w14:paraId="504B6FBE" w14:textId="5AA1854E" w:rsidR="00D34C01" w:rsidRDefault="00D34C01" w:rsidP="00DE418A">
      <w:pPr>
        <w:pStyle w:val="TaskDetail"/>
      </w:pPr>
      <w:r>
        <w:t xml:space="preserve">You can find the answers for </w:t>
      </w:r>
      <w:r w:rsidR="004F101F">
        <w:t>i</w:t>
      </w:r>
      <w:r>
        <w:t xml:space="preserve">) and </w:t>
      </w:r>
      <w:r w:rsidR="004F101F">
        <w:t>ii</w:t>
      </w:r>
      <w:r>
        <w:t>) below, follow the same patter</w:t>
      </w:r>
      <w:r w:rsidR="00EA2A88">
        <w:t>n</w:t>
      </w:r>
      <w:r>
        <w:t xml:space="preserve"> for </w:t>
      </w:r>
      <w:r w:rsidR="004F101F">
        <w:t>iii</w:t>
      </w:r>
      <w:r>
        <w:t xml:space="preserve">) and </w:t>
      </w:r>
      <w:r w:rsidR="004F101F">
        <w:t>iv</w:t>
      </w:r>
      <w:r>
        <w:t>).</w:t>
      </w:r>
    </w:p>
    <w:p w14:paraId="7755D67A" w14:textId="77777777" w:rsidR="00D34C01" w:rsidRDefault="00D34C01" w:rsidP="00D34C01">
      <w:pPr>
        <w:pStyle w:val="Idea"/>
      </w:pPr>
      <w:r>
        <w:t>np.count_nonzero(weights_kg[(weights_kg &lt; 70)])</w:t>
      </w:r>
    </w:p>
    <w:p w14:paraId="063C141B" w14:textId="3311EAE0" w:rsidR="00D34C01" w:rsidRDefault="00D34C01" w:rsidP="00D34C01">
      <w:pPr>
        <w:pStyle w:val="Idea"/>
      </w:pPr>
      <w:r>
        <w:t>np.count_nonzero(weights_kg[(weights_kg &gt;= 70) &amp; (weights_kg &lt; 80)])</w:t>
      </w:r>
    </w:p>
    <w:p w14:paraId="04D85E5E" w14:textId="1F62F199" w:rsidR="00134422" w:rsidRPr="000F5B1E" w:rsidRDefault="00E860B2" w:rsidP="00DE418A">
      <w:pPr>
        <w:pStyle w:val="TaskDetail"/>
      </w:pPr>
      <w:r w:rsidRPr="00E860B2">
        <w:t>You have now completed all c</w:t>
      </w:r>
      <w:r w:rsidR="00D34C01">
        <w:t>ustomer</w:t>
      </w:r>
      <w:r w:rsidRPr="00E860B2">
        <w:t xml:space="preserve"> requests.</w:t>
      </w:r>
    </w:p>
    <w:p w14:paraId="7BA8E162" w14:textId="12FC8985" w:rsidR="00D137C7" w:rsidRPr="00B00779" w:rsidRDefault="00AA6FB4" w:rsidP="0070002F">
      <w:pPr>
        <w:pStyle w:val="CompletionMessage"/>
      </w:pPr>
      <w:r>
        <w:t xml:space="preserve">Exercise </w:t>
      </w:r>
      <w:r w:rsidR="001A1422">
        <w:t>1</w:t>
      </w:r>
      <w:r>
        <w:t xml:space="preserve"> has been completed</w:t>
      </w:r>
      <w:r w:rsidR="004F101F">
        <w:t>.</w:t>
      </w:r>
    </w:p>
    <w:sectPr w:rsidR="00D137C7" w:rsidRPr="00B00779" w:rsidSect="008A04FA">
      <w:headerReference w:type="even" r:id="rId17"/>
      <w:headerReference w:type="default" r:id="rId18"/>
      <w:footerReference w:type="even" r:id="rId19"/>
      <w:footerReference w:type="default" r:id="rId20"/>
      <w:headerReference w:type="first" r:id="rId21"/>
      <w:footerReference w:type="first" r:id="rId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31F1DBB" w14:textId="77777777" w:rsidR="006539E9" w:rsidRDefault="006539E9" w:rsidP="006F21E1">
      <w:pPr>
        <w:spacing w:after="0" w:line="240" w:lineRule="auto"/>
      </w:pPr>
      <w:r>
        <w:separator/>
      </w:r>
    </w:p>
  </w:endnote>
  <w:endnote w:type="continuationSeparator" w:id="0">
    <w:p w14:paraId="47C9530D" w14:textId="77777777" w:rsidR="006539E9" w:rsidRDefault="006539E9" w:rsidP="006F21E1">
      <w:pPr>
        <w:spacing w:after="0" w:line="240" w:lineRule="auto"/>
      </w:pPr>
      <w:r>
        <w:continuationSeparator/>
      </w:r>
    </w:p>
  </w:endnote>
  <w:endnote w:type="continuationNotice" w:id="1">
    <w:p w14:paraId="0F0F6262" w14:textId="77777777" w:rsidR="006539E9" w:rsidRDefault="006539E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egoe UI">
    <w:altName w:val="Arial"/>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E96E47" w14:textId="77777777" w:rsidR="00DB667F" w:rsidRDefault="006539E9" w:rsidP="006F21E1">
    <w:pPr>
      <w:pStyle w:val="Footer"/>
      <w:jc w:val="right"/>
    </w:pPr>
    <w:sdt>
      <w:sdtPr>
        <w:id w:val="-703024514"/>
      </w:sdtPr>
      <w:sdtEndPr/>
      <w:sdtContent>
        <w:sdt>
          <w:sdtPr>
            <w:id w:val="-521776150"/>
          </w:sdtPr>
          <w:sdtEndPr/>
          <w:sdtContent>
            <w:r w:rsidR="006653E0" w:rsidRPr="006653E0">
              <w:rPr>
                <w:rFonts w:cs="Segoe UI"/>
                <w:sz w:val="18"/>
                <w:szCs w:val="18"/>
              </w:rPr>
              <w:t xml:space="preserve">NumPy </w:t>
            </w:r>
            <w:r w:rsidR="00D417CF">
              <w:rPr>
                <w:rFonts w:cs="Segoe UI"/>
                <w:sz w:val="18"/>
                <w:szCs w:val="18"/>
              </w:rPr>
              <w:t>P</w:t>
            </w:r>
            <w:r w:rsidR="006653E0" w:rsidRPr="006653E0">
              <w:rPr>
                <w:rFonts w:cs="Segoe UI"/>
                <w:sz w:val="18"/>
                <w:szCs w:val="18"/>
              </w:rPr>
              <w:t>ackage</w:t>
            </w:r>
            <w:r w:rsidR="00DB667F" w:rsidRPr="00041CAD">
              <w:rPr>
                <w:rFonts w:cs="Segoe UI"/>
                <w:sz w:val="18"/>
                <w:szCs w:val="18"/>
              </w:rPr>
              <w:t xml:space="preserve"> </w:t>
            </w:r>
            <w:r w:rsidR="00DB667F">
              <w:rPr>
                <w:rFonts w:cs="Segoe UI"/>
                <w:sz w:val="18"/>
                <w:szCs w:val="18"/>
              </w:rPr>
              <w:t xml:space="preserve"> </w:t>
            </w:r>
          </w:sdtContent>
        </w:sdt>
      </w:sdtContent>
    </w:sdt>
    <w:sdt>
      <w:sdtPr>
        <w:id w:val="-1990776059"/>
        <w:docPartObj>
          <w:docPartGallery w:val="Page Numbers (Bottom of Page)"/>
          <w:docPartUnique/>
        </w:docPartObj>
      </w:sdtPr>
      <w:sdtEndPr/>
      <w:sdtContent>
        <w:r w:rsidR="00DB667F">
          <w:rPr>
            <w:noProof/>
          </w:rPr>
          <mc:AlternateContent>
            <mc:Choice Requires="wpg">
              <w:drawing>
                <wp:anchor distT="0" distB="0" distL="114300" distR="114300" simplePos="0" relativeHeight="251658241" behindDoc="0" locked="0" layoutInCell="1" allowOverlap="1" wp14:anchorId="6F1DFBD5" wp14:editId="6C531F60">
                  <wp:simplePos x="0" y="0"/>
                  <wp:positionH relativeFrom="page">
                    <wp:align>center</wp:align>
                  </wp:positionH>
                  <wp:positionV relativeFrom="bottomMargin">
                    <wp:align>center</wp:align>
                  </wp:positionV>
                  <wp:extent cx="7781925" cy="190500"/>
                  <wp:effectExtent l="9525" t="9525" r="9525" b="0"/>
                  <wp:wrapNone/>
                  <wp:docPr id="2" name="Group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38" cy="190500"/>
                            <a:chOff x="-8" y="14978"/>
                            <a:chExt cx="12255" cy="300"/>
                          </a:xfrm>
                        </wpg:grpSpPr>
                        <wps:wsp>
                          <wps:cNvPr id="4" name="Text Box 25"/>
                          <wps:cNvSpPr txBox="1">
                            <a:spLocks noChangeArrowheads="1"/>
                          </wps:cNvSpPr>
                          <wps:spPr bwMode="auto">
                            <a:xfrm>
                              <a:off x="782" y="14990"/>
                              <a:ext cx="659" cy="288"/>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BD7F41" w14:textId="77777777" w:rsidR="00DB667F" w:rsidRDefault="00DB667F">
                                <w:pPr>
                                  <w:jc w:val="center"/>
                                </w:pPr>
                                <w:r>
                                  <w:fldChar w:fldCharType="begin"/>
                                </w:r>
                                <w:r>
                                  <w:instrText xml:space="preserve"> PAGE    \* MERGEFORMAT </w:instrText>
                                </w:r>
                                <w:r>
                                  <w:fldChar w:fldCharType="separate"/>
                                </w:r>
                                <w:r w:rsidR="0059691F" w:rsidRPr="0059691F">
                                  <w:rPr>
                                    <w:noProof/>
                                    <w:color w:val="8C8C8C" w:themeColor="background1" w:themeShade="8C"/>
                                  </w:rPr>
                                  <w:t>14</w:t>
                                </w:r>
                                <w:r>
                                  <w:rPr>
                                    <w:noProof/>
                                    <w:color w:val="8C8C8C" w:themeColor="background1" w:themeShade="8C"/>
                                  </w:rPr>
                                  <w:fldChar w:fldCharType="end"/>
                                </w:r>
                              </w:p>
                            </w:txbxContent>
                          </wps:txbx>
                          <wps:bodyPr rot="0" vert="horz" wrap="square" lIns="0" tIns="0" rIns="0" bIns="0" anchor="t" anchorCtr="0" upright="1">
                            <a:noAutofit/>
                          </wps:bodyPr>
                        </wps:wsp>
                        <wpg:grpSp>
                          <wpg:cNvPr id="10" name="Group 31"/>
                          <wpg:cNvGrpSpPr>
                            <a:grpSpLocks/>
                          </wpg:cNvGrpSpPr>
                          <wpg:grpSpPr bwMode="auto">
                            <a:xfrm>
                              <a:off x="-8" y="14978"/>
                              <a:ext cx="12255" cy="230"/>
                              <a:chOff x="-8" y="14978"/>
                              <a:chExt cx="12255" cy="230"/>
                            </a:xfrm>
                          </wpg:grpSpPr>
                          <wps:wsp>
                            <wps:cNvPr id="11"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6F1DFBD5" id="Group 32" o:spid="_x0000_s1026" style="position:absolute;left:0;text-align:left;margin-left:0;margin-top:0;width:612.75pt;height:15pt;z-index:251658241;mso-width-percent:1000;mso-position-horizontal:center;mso-position-horizontal-relative:page;mso-position-vertical:center;mso-position-vertical-relative:bottom-margin-area;mso-width-percent:1000" coordorigin="-8,14978"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">
                  <v:shapetype id="_x0000_t202" coordsize="21600,21600" o:spt="202" path="m,l,21600r21600,l21600,xe">
                    <v:stroke joinstyle="miter"/>
                    <v:path gradientshapeok="t" o:connecttype="rect"/>
                  </v:shapetype>
                  <v:shape id="Text Box 25" o:spid="_x0000_s1027" type="#_x0000_t202" style="position:absolute;left:782;top:14990;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" filled="f" stroked="f">
                    <v:textbox inset="0,0,0,0">
                      <w:txbxContent>
                        <w:p w14:paraId="06BD7F41" w14:textId="77777777" w:rsidR="00DB667F" w:rsidRDefault="00DB667F">
                          <w:pPr>
                            <w:jc w:val="center"/>
                          </w:pPr>
                          <w:r>
                            <w:fldChar w:fldCharType="begin"/>
                          </w:r>
                          <w:r>
                            <w:instrText xml:space="preserve"> PAGE    \* MERGEFORMAT </w:instrText>
                          </w:r>
                          <w:r>
                            <w:fldChar w:fldCharType="separate"/>
                          </w:r>
                          <w:r w:rsidR="0059691F" w:rsidRPr="0059691F">
                            <w:rPr>
                              <w:noProof/>
                              <w:color w:val="8C8C8C" w:themeColor="background1" w:themeShade="8C"/>
                            </w:rPr>
                            <w:t>14</w:t>
                          </w:r>
                          <w:r>
                            <w:rPr>
                              <w:noProof/>
                              <w:color w:val="8C8C8C" w:themeColor="background1" w:themeShade="8C"/>
                            </w:rPr>
                            <w:fldChar w:fldCharType="end"/>
                          </w:r>
                        </w:p>
                      </w:txbxContent>
                    </v:textbox>
                  </v:shape>
                  <v:group id="Group 31" o:spid="_x0000_s1028" style="position:absolute;left:-8;top:14978;width:12255;height:230"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" adj="20904" strokecolor="#a5a5a5"/>
                  </v:group>
                  <w10:wrap anchorx="page" anchory="margin"/>
                </v:group>
              </w:pict>
            </mc:Fallback>
          </mc:AlternateContent>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39636113"/>
      <w:docPartObj>
        <w:docPartGallery w:val="Page Numbers (Bottom of Page)"/>
        <w:docPartUnique/>
      </w:docPartObj>
    </w:sdtPr>
    <w:sdtEndPr/>
    <w:sdtContent>
      <w:p w14:paraId="19EA96E1" w14:textId="77777777" w:rsidR="00DB667F" w:rsidRDefault="006539E9">
        <w:pPr>
          <w:pStyle w:val="Footer"/>
        </w:pPr>
        <w:sdt>
          <w:sdtPr>
            <w:id w:val="1142923910"/>
          </w:sdtPr>
          <w:sdtEndPr/>
          <w:sdtContent>
            <w:r w:rsidR="006653E0" w:rsidRPr="006653E0">
              <w:rPr>
                <w:rFonts w:cs="Segoe UI"/>
                <w:sz w:val="18"/>
                <w:szCs w:val="18"/>
              </w:rPr>
              <w:t xml:space="preserve">NumPy </w:t>
            </w:r>
            <w:r w:rsidR="00D417CF">
              <w:rPr>
                <w:rFonts w:cs="Segoe UI"/>
                <w:sz w:val="18"/>
                <w:szCs w:val="18"/>
              </w:rPr>
              <w:t>P</w:t>
            </w:r>
            <w:r w:rsidR="006653E0" w:rsidRPr="006653E0">
              <w:rPr>
                <w:rFonts w:cs="Segoe UI"/>
                <w:sz w:val="18"/>
                <w:szCs w:val="18"/>
              </w:rPr>
              <w:t>ackage</w:t>
            </w:r>
            <w:r w:rsidR="00DB667F">
              <w:rPr>
                <w:rFonts w:cs="Segoe UI"/>
                <w:sz w:val="18"/>
                <w:szCs w:val="18"/>
              </w:rPr>
              <w:t xml:space="preserve"> </w:t>
            </w:r>
          </w:sdtContent>
        </w:sdt>
        <w:r w:rsidR="00DB667F" w:rsidDel="00942DB2">
          <w:t xml:space="preserve"> </w:t>
        </w:r>
        <w:r w:rsidR="00DB667F">
          <w:rPr>
            <w:noProof/>
          </w:rPr>
          <mc:AlternateContent>
            <mc:Choice Requires="wpg">
              <w:drawing>
                <wp:anchor distT="0" distB="0" distL="114300" distR="114300" simplePos="0" relativeHeight="251658240" behindDoc="0" locked="0" layoutInCell="1" allowOverlap="1" wp14:anchorId="4BE78F99" wp14:editId="0D7CC5D0">
                  <wp:simplePos x="0" y="0"/>
                  <wp:positionH relativeFrom="page">
                    <wp:align>center</wp:align>
                  </wp:positionH>
                  <wp:positionV relativeFrom="bottomMargin">
                    <wp:align>center</wp:align>
                  </wp:positionV>
                  <wp:extent cx="7781925" cy="190500"/>
                  <wp:effectExtent l="9525" t="9525" r="9525" b="0"/>
                  <wp:wrapNone/>
                  <wp:docPr id="642" name="Group 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38" cy="190500"/>
                            <a:chOff x="0" y="14970"/>
                            <a:chExt cx="12255" cy="300"/>
                          </a:xfrm>
                        </wpg:grpSpPr>
                        <wps:wsp>
                          <wps:cNvPr id="643" name="Text Box 25"/>
                          <wps:cNvSpPr txBox="1">
                            <a:spLocks noChangeArrowheads="1"/>
                          </wps:cNvSpPr>
                          <wps:spPr bwMode="auto">
                            <a:xfrm>
                              <a:off x="10803" y="14982"/>
                              <a:ext cx="659" cy="288"/>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94DE88" w14:textId="77777777" w:rsidR="00DB667F" w:rsidRDefault="00DB667F">
                                <w:pPr>
                                  <w:jc w:val="center"/>
                                </w:pPr>
                                <w:r>
                                  <w:fldChar w:fldCharType="begin"/>
                                </w:r>
                                <w:r>
                                  <w:instrText xml:space="preserve"> PAGE    \* MERGEFORMAT </w:instrText>
                                </w:r>
                                <w:r>
                                  <w:fldChar w:fldCharType="separate"/>
                                </w:r>
                                <w:r w:rsidR="0059691F" w:rsidRPr="0059691F">
                                  <w:rPr>
                                    <w:noProof/>
                                    <w:color w:val="8C8C8C" w:themeColor="background1" w:themeShade="8C"/>
                                  </w:rPr>
                                  <w:t>13</w:t>
                                </w:r>
                                <w:r>
                                  <w:rPr>
                                    <w:noProof/>
                                    <w:color w:val="8C8C8C" w:themeColor="background1" w:themeShade="8C"/>
                                  </w:rPr>
                                  <w:fldChar w:fldCharType="end"/>
                                </w:r>
                              </w:p>
                            </w:txbxContent>
                          </wps:txbx>
                          <wps:bodyPr rot="0" vert="horz" wrap="square" lIns="0" tIns="0" rIns="0" bIns="0" anchor="t" anchorCtr="0" upright="1">
                            <a:noAutofit/>
                          </wps:bodyPr>
                        </wps:wsp>
                        <wpg:grpSp>
                          <wpg:cNvPr id="644" name="Group 31"/>
                          <wpg:cNvGrpSpPr>
                            <a:grpSpLocks/>
                          </wpg:cNvGrpSpPr>
                          <wpg:grpSpPr bwMode="auto">
                            <a:xfrm flipH="1">
                              <a:off x="0" y="14970"/>
                              <a:ext cx="12255" cy="230"/>
                              <a:chOff x="-8" y="14978"/>
                              <a:chExt cx="12255" cy="230"/>
                            </a:xfrm>
                          </wpg:grpSpPr>
                          <wps:wsp>
                            <wps:cNvPr id="645"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646"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4BE78F99" id="Group 33" o:spid="_x0000_s1031" style="position:absolute;margin-left:0;margin-top:0;width:612.75pt;height:15pt;z-index:251658240;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">
                  <v:shapetype id="_x0000_t202" coordsize="21600,21600" o:spt="202" path="m,l,21600r21600,l21600,xe">
                    <v:stroke joinstyle="miter"/>
                    <v:path gradientshapeok="t" o:connecttype="rect"/>
                  </v:shapetype>
                  <v:shape id="Text Box 25" o:spid="_x0000_s1032"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" filled="f" stroked="f">
                    <v:textbox inset="0,0,0,0">
                      <w:txbxContent>
                        <w:p w14:paraId="3794DE88" w14:textId="77777777" w:rsidR="00DB667F" w:rsidRDefault="00DB667F">
                          <w:pPr>
                            <w:jc w:val="center"/>
                          </w:pPr>
                          <w:r>
                            <w:fldChar w:fldCharType="begin"/>
                          </w:r>
                          <w:r>
                            <w:instrText xml:space="preserve"> PAGE    \* MERGEFORMAT </w:instrText>
                          </w:r>
                          <w:r>
                            <w:fldChar w:fldCharType="separate"/>
                          </w:r>
                          <w:r w:rsidR="0059691F" w:rsidRPr="0059691F">
                            <w:rPr>
                              <w:noProof/>
                              <w:color w:val="8C8C8C" w:themeColor="background1" w:themeShade="8C"/>
                            </w:rPr>
                            <w:t>13</w:t>
                          </w:r>
                          <w:r>
                            <w:rPr>
                              <w:noProof/>
                              <w:color w:val="8C8C8C" w:themeColor="background1" w:themeShade="8C"/>
                            </w:rPr>
                            <w:fldChar w:fldCharType="end"/>
                          </w:r>
                        </w:p>
                      </w:txbxContent>
                    </v:textbox>
                  </v:shape>
                  <v:group id="Group 31" o:spid="_x0000_s1033"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34"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" strokecolor="#a5a5a5"/>
                    <v:shape id="AutoShape 28" o:spid="_x0000_s1035"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" adj="20904" strokecolor="#a5a5a5"/>
                  </v:group>
                  <w10:wrap anchorx="page" anchory="margin"/>
                </v:group>
              </w:pict>
            </mc:Fallback>
          </mc:AlternateContent>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AE1E07" w14:textId="77777777" w:rsidR="00D417CF" w:rsidRDefault="00D417C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D89938D" w14:textId="77777777" w:rsidR="006539E9" w:rsidRDefault="006539E9" w:rsidP="006F21E1">
      <w:pPr>
        <w:spacing w:after="0" w:line="240" w:lineRule="auto"/>
      </w:pPr>
      <w:r>
        <w:separator/>
      </w:r>
    </w:p>
  </w:footnote>
  <w:footnote w:type="continuationSeparator" w:id="0">
    <w:p w14:paraId="2193AD38" w14:textId="77777777" w:rsidR="006539E9" w:rsidRDefault="006539E9" w:rsidP="006F21E1">
      <w:pPr>
        <w:spacing w:after="0" w:line="240" w:lineRule="auto"/>
      </w:pPr>
      <w:r>
        <w:continuationSeparator/>
      </w:r>
    </w:p>
  </w:footnote>
  <w:footnote w:type="continuationNotice" w:id="1">
    <w:p w14:paraId="0C77FC9B" w14:textId="77777777" w:rsidR="006539E9" w:rsidRDefault="006539E9">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57682622"/>
    </w:sdtPr>
    <w:sdtEndPr/>
    <w:sdtContent>
      <w:p w14:paraId="06B59F9A" w14:textId="77777777" w:rsidR="00DB667F" w:rsidRDefault="00A302C6" w:rsidP="00EF7E53">
        <w:pPr>
          <w:pStyle w:val="Header"/>
          <w:jc w:val="right"/>
        </w:pPr>
        <w:r>
          <w:t>Data Analytics with Python</w:t>
        </w:r>
      </w:p>
    </w:sdtContent>
  </w:sdt>
  <w:p w14:paraId="00B88F38" w14:textId="77777777" w:rsidR="00DB667F" w:rsidRDefault="00DB667F" w:rsidP="00B24810">
    <w:pPr>
      <w:pStyle w:val="Heade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1947607"/>
    </w:sdtPr>
    <w:sdtEndPr/>
    <w:sdtContent>
      <w:p w14:paraId="191970AD" w14:textId="77777777" w:rsidR="00A302C6" w:rsidRDefault="005A1410">
        <w:pPr>
          <w:pStyle w:val="Header"/>
        </w:pPr>
        <w:r>
          <w:t>Da</w:t>
        </w:r>
        <w:r w:rsidR="00A302C6">
          <w:t>ta Analytics with Python</w:t>
        </w:r>
      </w:p>
      <w:p w14:paraId="00046828" w14:textId="77777777" w:rsidR="00DB667F" w:rsidRDefault="006539E9">
        <w:pPr>
          <w:pStyle w:val="Header"/>
        </w:pPr>
      </w:p>
    </w:sdtContent>
  </w:sdt>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8DF6FB" w14:textId="77777777" w:rsidR="00D417CF" w:rsidRDefault="00D417C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8E508D"/>
    <w:multiLevelType w:val="hybridMultilevel"/>
    <w:tmpl w:val="E0C80F80"/>
    <w:lvl w:ilvl="0" w:tplc="8594FD2C">
      <w:start w:val="1"/>
      <w:numFmt w:val="decimal"/>
      <w:pStyle w:val="TaskName"/>
      <w:lvlText w:val="%1."/>
      <w:lvlJc w:val="left"/>
      <w:pPr>
        <w:ind w:left="1080" w:hanging="360"/>
      </w:pPr>
      <w:rPr>
        <w:rFonts w:hint="default"/>
      </w:rPr>
    </w:lvl>
    <w:lvl w:ilvl="1" w:tplc="0409000F">
      <w:start w:val="1"/>
      <w:numFmt w:val="decimal"/>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61C0A02"/>
    <w:multiLevelType w:val="hybridMultilevel"/>
    <w:tmpl w:val="E0B2B69A"/>
    <w:lvl w:ilvl="0" w:tplc="335CBD48">
      <w:start w:val="1"/>
      <w:numFmt w:val="decimal"/>
      <w:lvlText w:val="%1."/>
      <w:lvlJc w:val="left"/>
      <w:pPr>
        <w:ind w:left="1080" w:hanging="360"/>
      </w:pPr>
    </w:lvl>
    <w:lvl w:ilvl="1" w:tplc="0409000F">
      <w:start w:val="1"/>
      <w:numFmt w:val="decimal"/>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BD92AA8"/>
    <w:multiLevelType w:val="hybridMultilevel"/>
    <w:tmpl w:val="E33C14D8"/>
    <w:lvl w:ilvl="0" w:tplc="33FE1340">
      <w:start w:val="1"/>
      <w:numFmt w:val="bullet"/>
      <w:pStyle w:val="BulletIndentIndent"/>
      <w:lvlText w:val="▪"/>
      <w:lvlJc w:val="left"/>
      <w:pPr>
        <w:ind w:left="2376" w:hanging="360"/>
      </w:pPr>
      <w:rPr>
        <w:rFonts w:ascii="Courier New" w:hAnsi="Courier New" w:hint="default"/>
        <w:b w:val="0"/>
        <w:bCs w:val="0"/>
        <w:i w:val="0"/>
        <w:iCs w:val="0"/>
        <w:caps w:val="0"/>
        <w:smallCaps w:val="0"/>
        <w:strike w:val="0"/>
        <w:dstrike w:val="0"/>
        <w:noProof w:val="0"/>
        <w:vanish w:val="0"/>
        <w:color w:val="1F497D" w:themeColor="text2"/>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03" w:tentative="1">
      <w:start w:val="1"/>
      <w:numFmt w:val="bullet"/>
      <w:lvlText w:val="o"/>
      <w:lvlJc w:val="left"/>
      <w:pPr>
        <w:ind w:left="3672" w:hanging="360"/>
      </w:pPr>
      <w:rPr>
        <w:rFonts w:ascii="Courier New" w:hAnsi="Courier New" w:cs="Courier New" w:hint="default"/>
      </w:rPr>
    </w:lvl>
    <w:lvl w:ilvl="2" w:tplc="04090005" w:tentative="1">
      <w:start w:val="1"/>
      <w:numFmt w:val="bullet"/>
      <w:lvlText w:val=""/>
      <w:lvlJc w:val="left"/>
      <w:pPr>
        <w:ind w:left="4392" w:hanging="360"/>
      </w:pPr>
      <w:rPr>
        <w:rFonts w:ascii="Wingdings" w:hAnsi="Wingdings" w:hint="default"/>
      </w:rPr>
    </w:lvl>
    <w:lvl w:ilvl="3" w:tplc="04090001" w:tentative="1">
      <w:start w:val="1"/>
      <w:numFmt w:val="bullet"/>
      <w:lvlText w:val=""/>
      <w:lvlJc w:val="left"/>
      <w:pPr>
        <w:ind w:left="5112" w:hanging="360"/>
      </w:pPr>
      <w:rPr>
        <w:rFonts w:ascii="Symbol" w:hAnsi="Symbol" w:hint="default"/>
      </w:rPr>
    </w:lvl>
    <w:lvl w:ilvl="4" w:tplc="04090003" w:tentative="1">
      <w:start w:val="1"/>
      <w:numFmt w:val="bullet"/>
      <w:lvlText w:val="o"/>
      <w:lvlJc w:val="left"/>
      <w:pPr>
        <w:ind w:left="5832" w:hanging="360"/>
      </w:pPr>
      <w:rPr>
        <w:rFonts w:ascii="Courier New" w:hAnsi="Courier New" w:cs="Courier New" w:hint="default"/>
      </w:rPr>
    </w:lvl>
    <w:lvl w:ilvl="5" w:tplc="04090005" w:tentative="1">
      <w:start w:val="1"/>
      <w:numFmt w:val="bullet"/>
      <w:lvlText w:val=""/>
      <w:lvlJc w:val="left"/>
      <w:pPr>
        <w:ind w:left="6552" w:hanging="360"/>
      </w:pPr>
      <w:rPr>
        <w:rFonts w:ascii="Wingdings" w:hAnsi="Wingdings" w:hint="default"/>
      </w:rPr>
    </w:lvl>
    <w:lvl w:ilvl="6" w:tplc="04090001" w:tentative="1">
      <w:start w:val="1"/>
      <w:numFmt w:val="bullet"/>
      <w:lvlText w:val=""/>
      <w:lvlJc w:val="left"/>
      <w:pPr>
        <w:ind w:left="7272" w:hanging="360"/>
      </w:pPr>
      <w:rPr>
        <w:rFonts w:ascii="Symbol" w:hAnsi="Symbol" w:hint="default"/>
      </w:rPr>
    </w:lvl>
    <w:lvl w:ilvl="7" w:tplc="04090003" w:tentative="1">
      <w:start w:val="1"/>
      <w:numFmt w:val="bullet"/>
      <w:lvlText w:val="o"/>
      <w:lvlJc w:val="left"/>
      <w:pPr>
        <w:ind w:left="7992" w:hanging="360"/>
      </w:pPr>
      <w:rPr>
        <w:rFonts w:ascii="Courier New" w:hAnsi="Courier New" w:cs="Courier New" w:hint="default"/>
      </w:rPr>
    </w:lvl>
    <w:lvl w:ilvl="8" w:tplc="04090005" w:tentative="1">
      <w:start w:val="1"/>
      <w:numFmt w:val="bullet"/>
      <w:lvlText w:val=""/>
      <w:lvlJc w:val="left"/>
      <w:pPr>
        <w:ind w:left="8712" w:hanging="360"/>
      </w:pPr>
      <w:rPr>
        <w:rFonts w:ascii="Wingdings" w:hAnsi="Wingdings" w:hint="default"/>
      </w:rPr>
    </w:lvl>
  </w:abstractNum>
  <w:abstractNum w:abstractNumId="3" w15:restartNumberingAfterBreak="0">
    <w:nsid w:val="0CC938AD"/>
    <w:multiLevelType w:val="hybridMultilevel"/>
    <w:tmpl w:val="AC4210A4"/>
    <w:lvl w:ilvl="0" w:tplc="6636977C">
      <w:start w:val="1"/>
      <w:numFmt w:val="bullet"/>
      <w:pStyle w:val="BulletIndent"/>
      <w:lvlText w:val="o"/>
      <w:lvlJc w:val="left"/>
      <w:pPr>
        <w:ind w:left="1872" w:hanging="360"/>
      </w:pPr>
      <w:rPr>
        <w:rFonts w:ascii="Courier New" w:hAnsi="Courier New" w:hint="default"/>
        <w:color w:val="1F497D" w:themeColor="text2"/>
      </w:rPr>
    </w:lvl>
    <w:lvl w:ilvl="1" w:tplc="54B4DBA4">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4" w15:restartNumberingAfterBreak="0">
    <w:nsid w:val="0E1B46EC"/>
    <w:multiLevelType w:val="hybridMultilevel"/>
    <w:tmpl w:val="1E7AA692"/>
    <w:lvl w:ilvl="0" w:tplc="9D287B88">
      <w:start w:val="1"/>
      <w:numFmt w:val="bullet"/>
      <w:pStyle w:val="Bullet"/>
      <w:lvlText w:val=""/>
      <w:lvlJc w:val="left"/>
      <w:pPr>
        <w:ind w:left="1152" w:hanging="360"/>
      </w:pPr>
      <w:rPr>
        <w:rFonts w:ascii="Symbol" w:hAnsi="Symbol" w:hint="default"/>
        <w:color w:val="1F497D" w:themeColor="text2"/>
      </w:rPr>
    </w:lvl>
    <w:lvl w:ilvl="1" w:tplc="E2321222">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5" w15:restartNumberingAfterBreak="0">
    <w:nsid w:val="11872A33"/>
    <w:multiLevelType w:val="hybridMultilevel"/>
    <w:tmpl w:val="AD4E2B18"/>
    <w:lvl w:ilvl="0" w:tplc="335CBD48">
      <w:start w:val="1"/>
      <w:numFmt w:val="decimal"/>
      <w:lvlText w:val="%1."/>
      <w:lvlJc w:val="left"/>
      <w:pPr>
        <w:ind w:left="1080" w:hanging="360"/>
      </w:pPr>
    </w:lvl>
    <w:lvl w:ilvl="1" w:tplc="0409000F">
      <w:start w:val="1"/>
      <w:numFmt w:val="decimal"/>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2024404B"/>
    <w:multiLevelType w:val="hybridMultilevel"/>
    <w:tmpl w:val="87F4FE6E"/>
    <w:lvl w:ilvl="0" w:tplc="7E006802">
      <w:start w:val="1"/>
      <w:numFmt w:val="decimal"/>
      <w:pStyle w:val="High-levelsteps"/>
      <w:lvlText w:val="%1."/>
      <w:lvlJc w:val="left"/>
      <w:pPr>
        <w:ind w:left="990" w:hanging="360"/>
      </w:pPr>
    </w:lvl>
    <w:lvl w:ilvl="1" w:tplc="0846D798">
      <w:start w:val="1"/>
      <w:numFmt w:val="lowerLetter"/>
      <w:pStyle w:val="Granularsteps"/>
      <w:lvlText w:val="%2."/>
      <w:lvlJc w:val="left"/>
      <w:pPr>
        <w:ind w:left="1710" w:hanging="360"/>
      </w:pPr>
      <w:rPr>
        <w:rFonts w:asciiTheme="majorHAnsi" w:hAnsiTheme="majorHAnsi" w:hint="default"/>
        <w:b w:val="0"/>
      </w:rPr>
    </w:lvl>
    <w:lvl w:ilvl="2" w:tplc="54105AD8">
      <w:start w:val="1"/>
      <w:numFmt w:val="lowerRoman"/>
      <w:pStyle w:val="moregranularsteps"/>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7" w15:restartNumberingAfterBreak="0">
    <w:nsid w:val="35F07CA5"/>
    <w:multiLevelType w:val="hybridMultilevel"/>
    <w:tmpl w:val="6FE65F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90E0977"/>
    <w:multiLevelType w:val="hybridMultilevel"/>
    <w:tmpl w:val="21F4CE62"/>
    <w:lvl w:ilvl="0" w:tplc="335CBD48">
      <w:start w:val="1"/>
      <w:numFmt w:val="decimal"/>
      <w:lvlText w:val="%1."/>
      <w:lvlJc w:val="left"/>
      <w:pPr>
        <w:ind w:left="1080" w:hanging="360"/>
      </w:pPr>
    </w:lvl>
    <w:lvl w:ilvl="1" w:tplc="0409000F">
      <w:start w:val="1"/>
      <w:numFmt w:val="decimal"/>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39D727CD"/>
    <w:multiLevelType w:val="hybridMultilevel"/>
    <w:tmpl w:val="3934DD9E"/>
    <w:lvl w:ilvl="0" w:tplc="335CBD48">
      <w:start w:val="1"/>
      <w:numFmt w:val="decimal"/>
      <w:lvlText w:val="%1."/>
      <w:lvlJc w:val="left"/>
      <w:pPr>
        <w:ind w:left="1080" w:hanging="360"/>
      </w:pPr>
    </w:lvl>
    <w:lvl w:ilvl="1" w:tplc="0409000F">
      <w:start w:val="1"/>
      <w:numFmt w:val="decimal"/>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48BB63FB"/>
    <w:multiLevelType w:val="hybridMultilevel"/>
    <w:tmpl w:val="F3465520"/>
    <w:lvl w:ilvl="0" w:tplc="335CBD48">
      <w:start w:val="1"/>
      <w:numFmt w:val="decimal"/>
      <w:lvlText w:val="%1."/>
      <w:lvlJc w:val="left"/>
      <w:pPr>
        <w:ind w:left="1080" w:hanging="360"/>
      </w:pPr>
    </w:lvl>
    <w:lvl w:ilvl="1" w:tplc="0409000F">
      <w:start w:val="1"/>
      <w:numFmt w:val="decimal"/>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4E0014FA"/>
    <w:multiLevelType w:val="hybridMultilevel"/>
    <w:tmpl w:val="CCE880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1E1605D"/>
    <w:multiLevelType w:val="hybridMultilevel"/>
    <w:tmpl w:val="E4B2FC66"/>
    <w:lvl w:ilvl="0" w:tplc="335CBD48">
      <w:start w:val="1"/>
      <w:numFmt w:val="decimal"/>
      <w:lvlText w:val="%1."/>
      <w:lvlJc w:val="left"/>
      <w:pPr>
        <w:ind w:left="1080" w:hanging="360"/>
      </w:pPr>
    </w:lvl>
    <w:lvl w:ilvl="1" w:tplc="0409000F">
      <w:start w:val="1"/>
      <w:numFmt w:val="decimal"/>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53B1662E"/>
    <w:multiLevelType w:val="hybridMultilevel"/>
    <w:tmpl w:val="21F4CE62"/>
    <w:lvl w:ilvl="0" w:tplc="335CBD48">
      <w:start w:val="1"/>
      <w:numFmt w:val="decimal"/>
      <w:lvlText w:val="%1."/>
      <w:lvlJc w:val="left"/>
      <w:pPr>
        <w:ind w:left="1080" w:hanging="360"/>
      </w:pPr>
    </w:lvl>
    <w:lvl w:ilvl="1" w:tplc="0409000F">
      <w:start w:val="1"/>
      <w:numFmt w:val="decimal"/>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541501F4"/>
    <w:multiLevelType w:val="hybridMultilevel"/>
    <w:tmpl w:val="5D96C1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E07769C"/>
    <w:multiLevelType w:val="hybridMultilevel"/>
    <w:tmpl w:val="C8A0507E"/>
    <w:lvl w:ilvl="0" w:tplc="335CBD48">
      <w:start w:val="1"/>
      <w:numFmt w:val="decimal"/>
      <w:lvlText w:val="%1."/>
      <w:lvlJc w:val="left"/>
      <w:pPr>
        <w:ind w:left="1080" w:hanging="360"/>
      </w:pPr>
    </w:lvl>
    <w:lvl w:ilvl="1" w:tplc="0409000F">
      <w:start w:val="1"/>
      <w:numFmt w:val="decimal"/>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629C54C1"/>
    <w:multiLevelType w:val="hybridMultilevel"/>
    <w:tmpl w:val="AD4E2B18"/>
    <w:lvl w:ilvl="0" w:tplc="335CBD48">
      <w:start w:val="1"/>
      <w:numFmt w:val="decimal"/>
      <w:lvlText w:val="%1."/>
      <w:lvlJc w:val="left"/>
      <w:pPr>
        <w:ind w:left="1080" w:hanging="360"/>
      </w:pPr>
    </w:lvl>
    <w:lvl w:ilvl="1" w:tplc="0409000F">
      <w:start w:val="1"/>
      <w:numFmt w:val="decimal"/>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68AA0D9D"/>
    <w:multiLevelType w:val="hybridMultilevel"/>
    <w:tmpl w:val="0FF20D9A"/>
    <w:lvl w:ilvl="0" w:tplc="335CBD48">
      <w:start w:val="1"/>
      <w:numFmt w:val="decimal"/>
      <w:lvlText w:val="%1."/>
      <w:lvlJc w:val="left"/>
      <w:pPr>
        <w:ind w:left="1080" w:hanging="360"/>
      </w:pPr>
    </w:lvl>
    <w:lvl w:ilvl="1" w:tplc="0409000F">
      <w:start w:val="1"/>
      <w:numFmt w:val="decimal"/>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699C50C1"/>
    <w:multiLevelType w:val="hybridMultilevel"/>
    <w:tmpl w:val="5F689F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15B0931"/>
    <w:multiLevelType w:val="hybridMultilevel"/>
    <w:tmpl w:val="1282855A"/>
    <w:lvl w:ilvl="0" w:tplc="0409001B">
      <w:start w:val="1"/>
      <w:numFmt w:val="lowerLetter"/>
      <w:lvlText w:val="%1)"/>
      <w:lvlJc w:val="left"/>
      <w:pPr>
        <w:ind w:left="1800" w:hanging="360"/>
      </w:pPr>
    </w:lvl>
    <w:lvl w:ilvl="1" w:tplc="6A12917E">
      <w:start w:val="1"/>
      <w:numFmt w:val="decimal"/>
      <w:lvlText w:val="%2)"/>
      <w:lvlJc w:val="left"/>
      <w:pPr>
        <w:ind w:left="2520" w:hanging="360"/>
      </w:pPr>
      <w:rPr>
        <w:rFonts w:hint="default"/>
      </w:rPr>
    </w:lvl>
    <w:lvl w:ilvl="2" w:tplc="0409001B">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0" w15:restartNumberingAfterBreak="0">
    <w:nsid w:val="747C09B9"/>
    <w:multiLevelType w:val="hybridMultilevel"/>
    <w:tmpl w:val="1282855A"/>
    <w:lvl w:ilvl="0" w:tplc="0409001B">
      <w:start w:val="1"/>
      <w:numFmt w:val="lowerLetter"/>
      <w:lvlText w:val="%1)"/>
      <w:lvlJc w:val="left"/>
      <w:pPr>
        <w:ind w:left="1800" w:hanging="360"/>
      </w:pPr>
    </w:lvl>
    <w:lvl w:ilvl="1" w:tplc="6A12917E">
      <w:start w:val="1"/>
      <w:numFmt w:val="decimal"/>
      <w:lvlText w:val="%2)"/>
      <w:lvlJc w:val="left"/>
      <w:pPr>
        <w:ind w:left="2520" w:hanging="360"/>
      </w:pPr>
      <w:rPr>
        <w:rFonts w:hint="default"/>
      </w:rPr>
    </w:lvl>
    <w:lvl w:ilvl="2" w:tplc="0409001B">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1" w15:restartNumberingAfterBreak="0">
    <w:nsid w:val="7AF14C9F"/>
    <w:multiLevelType w:val="hybridMultilevel"/>
    <w:tmpl w:val="CAF6F136"/>
    <w:lvl w:ilvl="0" w:tplc="335CBD48">
      <w:start w:val="1"/>
      <w:numFmt w:val="decimal"/>
      <w:lvlText w:val="%1."/>
      <w:lvlJc w:val="left"/>
      <w:pPr>
        <w:ind w:left="1080" w:hanging="360"/>
      </w:pPr>
    </w:lvl>
    <w:lvl w:ilvl="1" w:tplc="0409000F">
      <w:start w:val="1"/>
      <w:numFmt w:val="decimal"/>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4"/>
  </w:num>
  <w:num w:numId="2">
    <w:abstractNumId w:val="6"/>
  </w:num>
  <w:num w:numId="3">
    <w:abstractNumId w:val="3"/>
  </w:num>
  <w:num w:numId="4">
    <w:abstractNumId w:val="2"/>
  </w:num>
  <w:num w:numId="5">
    <w:abstractNumId w:val="1"/>
    <w:lvlOverride w:ilvl="0">
      <w:startOverride w:val="1"/>
    </w:lvlOverride>
  </w:num>
  <w:num w:numId="6">
    <w:abstractNumId w:val="7"/>
  </w:num>
  <w:num w:numId="7">
    <w:abstractNumId w:val="0"/>
  </w:num>
  <w:num w:numId="8">
    <w:abstractNumId w:val="17"/>
  </w:num>
  <w:num w:numId="9">
    <w:abstractNumId w:val="11"/>
  </w:num>
  <w:num w:numId="10">
    <w:abstractNumId w:val="15"/>
  </w:num>
  <w:num w:numId="11">
    <w:abstractNumId w:val="12"/>
  </w:num>
  <w:num w:numId="12">
    <w:abstractNumId w:val="16"/>
  </w:num>
  <w:num w:numId="13">
    <w:abstractNumId w:val="5"/>
  </w:num>
  <w:num w:numId="14">
    <w:abstractNumId w:val="14"/>
  </w:num>
  <w:num w:numId="15">
    <w:abstractNumId w:val="1"/>
  </w:num>
  <w:num w:numId="16">
    <w:abstractNumId w:val="8"/>
  </w:num>
  <w:num w:numId="17">
    <w:abstractNumId w:val="18"/>
  </w:num>
  <w:num w:numId="18">
    <w:abstractNumId w:val="13"/>
  </w:num>
  <w:num w:numId="19">
    <w:abstractNumId w:val="9"/>
  </w:num>
  <w:num w:numId="20">
    <w:abstractNumId w:val="10"/>
  </w:num>
  <w:num w:numId="21">
    <w:abstractNumId w:val="21"/>
  </w:num>
  <w:num w:numId="22">
    <w:abstractNumId w:val="20"/>
  </w:num>
  <w:num w:numId="23">
    <w:abstractNumId w:val="20"/>
  </w:num>
  <w:num w:numId="24">
    <w:abstractNumId w:val="20"/>
  </w:num>
  <w:num w:numId="25">
    <w:abstractNumId w:val="20"/>
    <w:lvlOverride w:ilvl="0">
      <w:startOverride w:val="1"/>
    </w:lvlOverride>
  </w:num>
  <w:num w:numId="26">
    <w:abstractNumId w:val="20"/>
    <w:lvlOverride w:ilvl="0">
      <w:startOverride w:val="1"/>
    </w:lvlOverride>
  </w:num>
  <w:num w:numId="27">
    <w:abstractNumId w:val="20"/>
    <w:lvlOverride w:ilvl="0">
      <w:startOverride w:val="1"/>
    </w:lvlOverride>
  </w:num>
  <w:num w:numId="28">
    <w:abstractNumId w:val="20"/>
    <w:lvlOverride w:ilvl="0">
      <w:startOverride w:val="1"/>
    </w:lvlOverride>
  </w:num>
  <w:num w:numId="29">
    <w:abstractNumId w:val="20"/>
    <w:lvlOverride w:ilvl="0">
      <w:startOverride w:val="1"/>
    </w:lvlOverride>
  </w:num>
  <w:num w:numId="30">
    <w:abstractNumId w:val="20"/>
    <w:lvlOverride w:ilvl="0">
      <w:startOverride w:val="1"/>
    </w:lvlOverride>
  </w:num>
  <w:num w:numId="31">
    <w:abstractNumId w:val="20"/>
    <w:lvlOverride w:ilvl="0">
      <w:startOverride w:val="1"/>
    </w:lvlOverride>
  </w:num>
  <w:num w:numId="32">
    <w:abstractNumId w:val="20"/>
  </w:num>
  <w:num w:numId="33">
    <w:abstractNumId w:val="19"/>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attachedTemplate r:id="rId1"/>
  <w:defaultTabStop w:val="720"/>
  <w:evenAndOddHeaders/>
  <w:characterSpacingControl w:val="doNotCompress"/>
  <w:savePreviewPicture/>
  <w:hdrShapeDefaults>
    <o:shapedefaults v:ext="edit" spidmax="2049">
      <v:textbox inset="5.85pt,.7pt,5.85pt,.7pt"/>
    </o:shapedefaults>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jE2N7MwsjQ2tzSxNDBQ0lEKTi0uzszPAykwrAUAbQiKlSwAAAA="/>
  </w:docVars>
  <w:rsids>
    <w:rsidRoot w:val="00E95F28"/>
    <w:rsid w:val="00002C9D"/>
    <w:rsid w:val="00004D90"/>
    <w:rsid w:val="000058AB"/>
    <w:rsid w:val="00005A55"/>
    <w:rsid w:val="00006CB5"/>
    <w:rsid w:val="000112DF"/>
    <w:rsid w:val="000115A6"/>
    <w:rsid w:val="00011D18"/>
    <w:rsid w:val="00013AED"/>
    <w:rsid w:val="0001630E"/>
    <w:rsid w:val="000170FD"/>
    <w:rsid w:val="00022ED0"/>
    <w:rsid w:val="0002373A"/>
    <w:rsid w:val="0002604B"/>
    <w:rsid w:val="00035106"/>
    <w:rsid w:val="0003587D"/>
    <w:rsid w:val="0004051C"/>
    <w:rsid w:val="00041018"/>
    <w:rsid w:val="00041CAD"/>
    <w:rsid w:val="00045C88"/>
    <w:rsid w:val="00046116"/>
    <w:rsid w:val="000479EA"/>
    <w:rsid w:val="0005076A"/>
    <w:rsid w:val="0005767A"/>
    <w:rsid w:val="00065B70"/>
    <w:rsid w:val="00067F20"/>
    <w:rsid w:val="00071D2E"/>
    <w:rsid w:val="00072ABC"/>
    <w:rsid w:val="0007421B"/>
    <w:rsid w:val="00074257"/>
    <w:rsid w:val="000800C6"/>
    <w:rsid w:val="000804B4"/>
    <w:rsid w:val="00082131"/>
    <w:rsid w:val="000824AA"/>
    <w:rsid w:val="00084676"/>
    <w:rsid w:val="00090825"/>
    <w:rsid w:val="00094C3F"/>
    <w:rsid w:val="00094C47"/>
    <w:rsid w:val="0009676C"/>
    <w:rsid w:val="00097C20"/>
    <w:rsid w:val="000A1555"/>
    <w:rsid w:val="000A1D85"/>
    <w:rsid w:val="000A2FD8"/>
    <w:rsid w:val="000A4D06"/>
    <w:rsid w:val="000A6AEC"/>
    <w:rsid w:val="000B27F3"/>
    <w:rsid w:val="000B2AFB"/>
    <w:rsid w:val="000B5E86"/>
    <w:rsid w:val="000B7A5D"/>
    <w:rsid w:val="000C34C3"/>
    <w:rsid w:val="000C4B08"/>
    <w:rsid w:val="000C6FCC"/>
    <w:rsid w:val="000D110F"/>
    <w:rsid w:val="000D3F55"/>
    <w:rsid w:val="000D771D"/>
    <w:rsid w:val="000D7F15"/>
    <w:rsid w:val="000E1D6A"/>
    <w:rsid w:val="000E2663"/>
    <w:rsid w:val="000E272C"/>
    <w:rsid w:val="000E29F2"/>
    <w:rsid w:val="000E54ED"/>
    <w:rsid w:val="000E5867"/>
    <w:rsid w:val="000F3EED"/>
    <w:rsid w:val="000F46E3"/>
    <w:rsid w:val="000F5B1E"/>
    <w:rsid w:val="000F6E10"/>
    <w:rsid w:val="00103C12"/>
    <w:rsid w:val="00113E81"/>
    <w:rsid w:val="00115605"/>
    <w:rsid w:val="0011593C"/>
    <w:rsid w:val="00116064"/>
    <w:rsid w:val="00121309"/>
    <w:rsid w:val="001238FD"/>
    <w:rsid w:val="00124524"/>
    <w:rsid w:val="001251AF"/>
    <w:rsid w:val="001259CF"/>
    <w:rsid w:val="00130F99"/>
    <w:rsid w:val="00130FA8"/>
    <w:rsid w:val="00134422"/>
    <w:rsid w:val="00140E7E"/>
    <w:rsid w:val="00142287"/>
    <w:rsid w:val="00145723"/>
    <w:rsid w:val="00147A31"/>
    <w:rsid w:val="00153EE9"/>
    <w:rsid w:val="001544EB"/>
    <w:rsid w:val="00154A2D"/>
    <w:rsid w:val="00156232"/>
    <w:rsid w:val="00161503"/>
    <w:rsid w:val="00170633"/>
    <w:rsid w:val="001724FB"/>
    <w:rsid w:val="001761EB"/>
    <w:rsid w:val="0018088C"/>
    <w:rsid w:val="001833D4"/>
    <w:rsid w:val="00184BBE"/>
    <w:rsid w:val="00192F58"/>
    <w:rsid w:val="00194EC5"/>
    <w:rsid w:val="001950A1"/>
    <w:rsid w:val="001954AF"/>
    <w:rsid w:val="00196CB8"/>
    <w:rsid w:val="0019735B"/>
    <w:rsid w:val="001A1422"/>
    <w:rsid w:val="001A1B37"/>
    <w:rsid w:val="001A1BE9"/>
    <w:rsid w:val="001B2574"/>
    <w:rsid w:val="001B3DF8"/>
    <w:rsid w:val="001B43BC"/>
    <w:rsid w:val="001B495C"/>
    <w:rsid w:val="001B4C24"/>
    <w:rsid w:val="001B6432"/>
    <w:rsid w:val="001B7C39"/>
    <w:rsid w:val="001C2B79"/>
    <w:rsid w:val="001C409E"/>
    <w:rsid w:val="001D00B2"/>
    <w:rsid w:val="001D0F8F"/>
    <w:rsid w:val="001D1824"/>
    <w:rsid w:val="001D2674"/>
    <w:rsid w:val="001D2F85"/>
    <w:rsid w:val="001D4B12"/>
    <w:rsid w:val="001D79AB"/>
    <w:rsid w:val="001E0CFA"/>
    <w:rsid w:val="001E33C6"/>
    <w:rsid w:val="001E45FE"/>
    <w:rsid w:val="001E5014"/>
    <w:rsid w:val="001E6CEF"/>
    <w:rsid w:val="001F02FF"/>
    <w:rsid w:val="001F04B8"/>
    <w:rsid w:val="001F1AAD"/>
    <w:rsid w:val="001F4C8F"/>
    <w:rsid w:val="002001AB"/>
    <w:rsid w:val="00201B28"/>
    <w:rsid w:val="00202881"/>
    <w:rsid w:val="00203653"/>
    <w:rsid w:val="002036B8"/>
    <w:rsid w:val="00205D32"/>
    <w:rsid w:val="002122AA"/>
    <w:rsid w:val="00214029"/>
    <w:rsid w:val="00216479"/>
    <w:rsid w:val="00216524"/>
    <w:rsid w:val="0021709B"/>
    <w:rsid w:val="00223B13"/>
    <w:rsid w:val="00223EBD"/>
    <w:rsid w:val="002241EF"/>
    <w:rsid w:val="00224415"/>
    <w:rsid w:val="00224984"/>
    <w:rsid w:val="0022518D"/>
    <w:rsid w:val="00225F84"/>
    <w:rsid w:val="0022726C"/>
    <w:rsid w:val="002273FC"/>
    <w:rsid w:val="002275E7"/>
    <w:rsid w:val="00230CEA"/>
    <w:rsid w:val="002313E9"/>
    <w:rsid w:val="0023755F"/>
    <w:rsid w:val="002423EC"/>
    <w:rsid w:val="00242832"/>
    <w:rsid w:val="002465B8"/>
    <w:rsid w:val="00250415"/>
    <w:rsid w:val="00250D8C"/>
    <w:rsid w:val="002543F3"/>
    <w:rsid w:val="00257567"/>
    <w:rsid w:val="00262EC6"/>
    <w:rsid w:val="00263EBA"/>
    <w:rsid w:val="002643C7"/>
    <w:rsid w:val="00265655"/>
    <w:rsid w:val="0026662A"/>
    <w:rsid w:val="0027114E"/>
    <w:rsid w:val="00271244"/>
    <w:rsid w:val="002717FF"/>
    <w:rsid w:val="0027260F"/>
    <w:rsid w:val="00272ACF"/>
    <w:rsid w:val="00274B1B"/>
    <w:rsid w:val="0027615E"/>
    <w:rsid w:val="0027628D"/>
    <w:rsid w:val="00282AB7"/>
    <w:rsid w:val="0028362B"/>
    <w:rsid w:val="00285742"/>
    <w:rsid w:val="00291C69"/>
    <w:rsid w:val="002957CF"/>
    <w:rsid w:val="0029660E"/>
    <w:rsid w:val="002A0044"/>
    <w:rsid w:val="002A2321"/>
    <w:rsid w:val="002A7821"/>
    <w:rsid w:val="002B2128"/>
    <w:rsid w:val="002B6C26"/>
    <w:rsid w:val="002B7245"/>
    <w:rsid w:val="002C133C"/>
    <w:rsid w:val="002C4AD3"/>
    <w:rsid w:val="002C4F48"/>
    <w:rsid w:val="002C706F"/>
    <w:rsid w:val="002D281E"/>
    <w:rsid w:val="002D5BAD"/>
    <w:rsid w:val="002D668C"/>
    <w:rsid w:val="002E1D31"/>
    <w:rsid w:val="002E389F"/>
    <w:rsid w:val="002E43CA"/>
    <w:rsid w:val="002F02AB"/>
    <w:rsid w:val="002F3782"/>
    <w:rsid w:val="002F6F6E"/>
    <w:rsid w:val="003044E0"/>
    <w:rsid w:val="00304EB9"/>
    <w:rsid w:val="00310485"/>
    <w:rsid w:val="003169F9"/>
    <w:rsid w:val="00323971"/>
    <w:rsid w:val="00327F14"/>
    <w:rsid w:val="00331CE3"/>
    <w:rsid w:val="0033322F"/>
    <w:rsid w:val="00336208"/>
    <w:rsid w:val="0033745C"/>
    <w:rsid w:val="00347B99"/>
    <w:rsid w:val="00352051"/>
    <w:rsid w:val="00354112"/>
    <w:rsid w:val="00361B37"/>
    <w:rsid w:val="00361DAA"/>
    <w:rsid w:val="00362F0E"/>
    <w:rsid w:val="00363B79"/>
    <w:rsid w:val="00365FDC"/>
    <w:rsid w:val="00366A37"/>
    <w:rsid w:val="00370EAC"/>
    <w:rsid w:val="00372B16"/>
    <w:rsid w:val="00372C01"/>
    <w:rsid w:val="00375D5D"/>
    <w:rsid w:val="00377BAA"/>
    <w:rsid w:val="00381026"/>
    <w:rsid w:val="00383968"/>
    <w:rsid w:val="003905D0"/>
    <w:rsid w:val="003906DE"/>
    <w:rsid w:val="00390EDC"/>
    <w:rsid w:val="0039199D"/>
    <w:rsid w:val="00396B0B"/>
    <w:rsid w:val="003978AA"/>
    <w:rsid w:val="003A4311"/>
    <w:rsid w:val="003B213D"/>
    <w:rsid w:val="003B2E20"/>
    <w:rsid w:val="003B333D"/>
    <w:rsid w:val="003B4466"/>
    <w:rsid w:val="003B4F28"/>
    <w:rsid w:val="003B5704"/>
    <w:rsid w:val="003B57B9"/>
    <w:rsid w:val="003B6DA2"/>
    <w:rsid w:val="003C3E3E"/>
    <w:rsid w:val="003C5E78"/>
    <w:rsid w:val="003D2C33"/>
    <w:rsid w:val="003D590E"/>
    <w:rsid w:val="003D7227"/>
    <w:rsid w:val="003D7B7B"/>
    <w:rsid w:val="003E12C8"/>
    <w:rsid w:val="003E4BC4"/>
    <w:rsid w:val="003E7656"/>
    <w:rsid w:val="003F10AE"/>
    <w:rsid w:val="003F3384"/>
    <w:rsid w:val="003F5414"/>
    <w:rsid w:val="003F7100"/>
    <w:rsid w:val="003F72EB"/>
    <w:rsid w:val="003F7CE9"/>
    <w:rsid w:val="0040310C"/>
    <w:rsid w:val="00403A58"/>
    <w:rsid w:val="00407F17"/>
    <w:rsid w:val="00410EF0"/>
    <w:rsid w:val="004112A4"/>
    <w:rsid w:val="00411F4D"/>
    <w:rsid w:val="004135A4"/>
    <w:rsid w:val="00414F35"/>
    <w:rsid w:val="0041503D"/>
    <w:rsid w:val="004172E1"/>
    <w:rsid w:val="004243DD"/>
    <w:rsid w:val="004263A9"/>
    <w:rsid w:val="00426F2E"/>
    <w:rsid w:val="00432D92"/>
    <w:rsid w:val="004335FF"/>
    <w:rsid w:val="00436C80"/>
    <w:rsid w:val="0044069C"/>
    <w:rsid w:val="004407AC"/>
    <w:rsid w:val="004410E8"/>
    <w:rsid w:val="00443570"/>
    <w:rsid w:val="004436F3"/>
    <w:rsid w:val="00443DA5"/>
    <w:rsid w:val="00447F6E"/>
    <w:rsid w:val="00457B0C"/>
    <w:rsid w:val="00460B3C"/>
    <w:rsid w:val="0046616C"/>
    <w:rsid w:val="00466DAD"/>
    <w:rsid w:val="004702CF"/>
    <w:rsid w:val="00472D20"/>
    <w:rsid w:val="0047560D"/>
    <w:rsid w:val="004771A3"/>
    <w:rsid w:val="004778CC"/>
    <w:rsid w:val="0048151E"/>
    <w:rsid w:val="00482649"/>
    <w:rsid w:val="00482A86"/>
    <w:rsid w:val="00485910"/>
    <w:rsid w:val="0049082E"/>
    <w:rsid w:val="00491313"/>
    <w:rsid w:val="004940C6"/>
    <w:rsid w:val="004A2E53"/>
    <w:rsid w:val="004A48F4"/>
    <w:rsid w:val="004A4C01"/>
    <w:rsid w:val="004A5A49"/>
    <w:rsid w:val="004A5A8B"/>
    <w:rsid w:val="004A6EF4"/>
    <w:rsid w:val="004B0BD8"/>
    <w:rsid w:val="004B1262"/>
    <w:rsid w:val="004B13D9"/>
    <w:rsid w:val="004B2FF0"/>
    <w:rsid w:val="004B3DB8"/>
    <w:rsid w:val="004B5D9F"/>
    <w:rsid w:val="004B6A84"/>
    <w:rsid w:val="004C12B4"/>
    <w:rsid w:val="004C26A8"/>
    <w:rsid w:val="004C334C"/>
    <w:rsid w:val="004C342D"/>
    <w:rsid w:val="004D18BF"/>
    <w:rsid w:val="004D4B27"/>
    <w:rsid w:val="004D4F02"/>
    <w:rsid w:val="004D61D4"/>
    <w:rsid w:val="004D62D3"/>
    <w:rsid w:val="004E1F08"/>
    <w:rsid w:val="004E2D5E"/>
    <w:rsid w:val="004E386F"/>
    <w:rsid w:val="004E6E04"/>
    <w:rsid w:val="004F101F"/>
    <w:rsid w:val="004F530E"/>
    <w:rsid w:val="004F5A43"/>
    <w:rsid w:val="004F6062"/>
    <w:rsid w:val="005008EC"/>
    <w:rsid w:val="00500E48"/>
    <w:rsid w:val="00506A65"/>
    <w:rsid w:val="0050771B"/>
    <w:rsid w:val="005116EB"/>
    <w:rsid w:val="00513CEC"/>
    <w:rsid w:val="005144BC"/>
    <w:rsid w:val="00516403"/>
    <w:rsid w:val="00516654"/>
    <w:rsid w:val="00516BCF"/>
    <w:rsid w:val="00517F53"/>
    <w:rsid w:val="00521B6B"/>
    <w:rsid w:val="00522ABB"/>
    <w:rsid w:val="00525840"/>
    <w:rsid w:val="00530E7C"/>
    <w:rsid w:val="00535228"/>
    <w:rsid w:val="00535AC8"/>
    <w:rsid w:val="00536163"/>
    <w:rsid w:val="005419AF"/>
    <w:rsid w:val="005455B7"/>
    <w:rsid w:val="00551C7C"/>
    <w:rsid w:val="00552931"/>
    <w:rsid w:val="005533C9"/>
    <w:rsid w:val="005545D9"/>
    <w:rsid w:val="00555800"/>
    <w:rsid w:val="0055644C"/>
    <w:rsid w:val="00556BA2"/>
    <w:rsid w:val="005579BE"/>
    <w:rsid w:val="00560FDF"/>
    <w:rsid w:val="005617A7"/>
    <w:rsid w:val="00562B7F"/>
    <w:rsid w:val="00567C51"/>
    <w:rsid w:val="00573B4A"/>
    <w:rsid w:val="005779A1"/>
    <w:rsid w:val="00582F07"/>
    <w:rsid w:val="00584436"/>
    <w:rsid w:val="00585A5E"/>
    <w:rsid w:val="005866BA"/>
    <w:rsid w:val="005869B5"/>
    <w:rsid w:val="00586ED9"/>
    <w:rsid w:val="00587B78"/>
    <w:rsid w:val="00593C9A"/>
    <w:rsid w:val="005968FE"/>
    <w:rsid w:val="0059691F"/>
    <w:rsid w:val="00597A0B"/>
    <w:rsid w:val="005A0E1F"/>
    <w:rsid w:val="005A1410"/>
    <w:rsid w:val="005A438B"/>
    <w:rsid w:val="005A57FD"/>
    <w:rsid w:val="005B182D"/>
    <w:rsid w:val="005B2FC6"/>
    <w:rsid w:val="005B3C2E"/>
    <w:rsid w:val="005B4708"/>
    <w:rsid w:val="005B76B8"/>
    <w:rsid w:val="005C1592"/>
    <w:rsid w:val="005C2C82"/>
    <w:rsid w:val="005C4124"/>
    <w:rsid w:val="005D7E6B"/>
    <w:rsid w:val="005F0B3E"/>
    <w:rsid w:val="005F2A5B"/>
    <w:rsid w:val="005F2CE1"/>
    <w:rsid w:val="005F652C"/>
    <w:rsid w:val="005F6C33"/>
    <w:rsid w:val="00606EA9"/>
    <w:rsid w:val="0061145F"/>
    <w:rsid w:val="00613621"/>
    <w:rsid w:val="00614313"/>
    <w:rsid w:val="006145A0"/>
    <w:rsid w:val="00621E54"/>
    <w:rsid w:val="00625EE7"/>
    <w:rsid w:val="00627B02"/>
    <w:rsid w:val="00630FD5"/>
    <w:rsid w:val="006334C8"/>
    <w:rsid w:val="006354FC"/>
    <w:rsid w:val="00642976"/>
    <w:rsid w:val="00642F46"/>
    <w:rsid w:val="0065035A"/>
    <w:rsid w:val="00653779"/>
    <w:rsid w:val="006539E9"/>
    <w:rsid w:val="0065544E"/>
    <w:rsid w:val="006576A5"/>
    <w:rsid w:val="006578FB"/>
    <w:rsid w:val="00662D30"/>
    <w:rsid w:val="006653E0"/>
    <w:rsid w:val="00665468"/>
    <w:rsid w:val="00665EF7"/>
    <w:rsid w:val="00667B7E"/>
    <w:rsid w:val="00671821"/>
    <w:rsid w:val="00672C44"/>
    <w:rsid w:val="006755F2"/>
    <w:rsid w:val="006837ED"/>
    <w:rsid w:val="00685B54"/>
    <w:rsid w:val="00694953"/>
    <w:rsid w:val="0069598A"/>
    <w:rsid w:val="00695A46"/>
    <w:rsid w:val="00697D5F"/>
    <w:rsid w:val="006A4A16"/>
    <w:rsid w:val="006A6373"/>
    <w:rsid w:val="006B2544"/>
    <w:rsid w:val="006B30F9"/>
    <w:rsid w:val="006B4727"/>
    <w:rsid w:val="006B61D5"/>
    <w:rsid w:val="006B7DEA"/>
    <w:rsid w:val="006B7EC2"/>
    <w:rsid w:val="006C1575"/>
    <w:rsid w:val="006C29AD"/>
    <w:rsid w:val="006C344F"/>
    <w:rsid w:val="006C60BA"/>
    <w:rsid w:val="006D0608"/>
    <w:rsid w:val="006D122F"/>
    <w:rsid w:val="006D347C"/>
    <w:rsid w:val="006D5986"/>
    <w:rsid w:val="006F017D"/>
    <w:rsid w:val="006F21E1"/>
    <w:rsid w:val="0070002F"/>
    <w:rsid w:val="0070201A"/>
    <w:rsid w:val="00702F3B"/>
    <w:rsid w:val="00702F99"/>
    <w:rsid w:val="00702FF4"/>
    <w:rsid w:val="007046E8"/>
    <w:rsid w:val="0070507B"/>
    <w:rsid w:val="0071176C"/>
    <w:rsid w:val="00711D99"/>
    <w:rsid w:val="007152BC"/>
    <w:rsid w:val="00716063"/>
    <w:rsid w:val="00717128"/>
    <w:rsid w:val="00717CC0"/>
    <w:rsid w:val="00721F15"/>
    <w:rsid w:val="007225E7"/>
    <w:rsid w:val="00722E50"/>
    <w:rsid w:val="00723D31"/>
    <w:rsid w:val="007257E6"/>
    <w:rsid w:val="00726499"/>
    <w:rsid w:val="00726F14"/>
    <w:rsid w:val="0073365C"/>
    <w:rsid w:val="007357EE"/>
    <w:rsid w:val="0073580E"/>
    <w:rsid w:val="0073606C"/>
    <w:rsid w:val="00736CF0"/>
    <w:rsid w:val="007376FF"/>
    <w:rsid w:val="007449F1"/>
    <w:rsid w:val="00745CBD"/>
    <w:rsid w:val="007472D2"/>
    <w:rsid w:val="00752B64"/>
    <w:rsid w:val="00753E87"/>
    <w:rsid w:val="00754C0F"/>
    <w:rsid w:val="007564AD"/>
    <w:rsid w:val="00756B6B"/>
    <w:rsid w:val="007570C8"/>
    <w:rsid w:val="00757EE6"/>
    <w:rsid w:val="00761B1B"/>
    <w:rsid w:val="007626A9"/>
    <w:rsid w:val="00762FBC"/>
    <w:rsid w:val="00766301"/>
    <w:rsid w:val="00766ADE"/>
    <w:rsid w:val="007716EC"/>
    <w:rsid w:val="00771B92"/>
    <w:rsid w:val="00775C16"/>
    <w:rsid w:val="00780CF8"/>
    <w:rsid w:val="00781CD9"/>
    <w:rsid w:val="007821F4"/>
    <w:rsid w:val="00782F96"/>
    <w:rsid w:val="00783E39"/>
    <w:rsid w:val="00785B89"/>
    <w:rsid w:val="00786EF2"/>
    <w:rsid w:val="00791C66"/>
    <w:rsid w:val="007944EC"/>
    <w:rsid w:val="007962E0"/>
    <w:rsid w:val="007A077C"/>
    <w:rsid w:val="007A49F8"/>
    <w:rsid w:val="007A4FC1"/>
    <w:rsid w:val="007A590B"/>
    <w:rsid w:val="007A6BD6"/>
    <w:rsid w:val="007A7048"/>
    <w:rsid w:val="007A71C0"/>
    <w:rsid w:val="007B13C1"/>
    <w:rsid w:val="007B1620"/>
    <w:rsid w:val="007B1B9D"/>
    <w:rsid w:val="007B1C08"/>
    <w:rsid w:val="007B3CB2"/>
    <w:rsid w:val="007C250E"/>
    <w:rsid w:val="007C2D25"/>
    <w:rsid w:val="007C3CDA"/>
    <w:rsid w:val="007C4F2D"/>
    <w:rsid w:val="007C5E78"/>
    <w:rsid w:val="007C7020"/>
    <w:rsid w:val="007D0CE0"/>
    <w:rsid w:val="007D0EE3"/>
    <w:rsid w:val="007D3F23"/>
    <w:rsid w:val="007D459C"/>
    <w:rsid w:val="007D56A6"/>
    <w:rsid w:val="007E0D86"/>
    <w:rsid w:val="007E1911"/>
    <w:rsid w:val="007E49C0"/>
    <w:rsid w:val="007F2943"/>
    <w:rsid w:val="007F4EF4"/>
    <w:rsid w:val="007F56A3"/>
    <w:rsid w:val="007F5AD9"/>
    <w:rsid w:val="007F79FF"/>
    <w:rsid w:val="007F7A6B"/>
    <w:rsid w:val="00801B9E"/>
    <w:rsid w:val="008023DC"/>
    <w:rsid w:val="00802625"/>
    <w:rsid w:val="00803024"/>
    <w:rsid w:val="0080336C"/>
    <w:rsid w:val="008046D0"/>
    <w:rsid w:val="00804927"/>
    <w:rsid w:val="00810582"/>
    <w:rsid w:val="00810ABC"/>
    <w:rsid w:val="00810F7A"/>
    <w:rsid w:val="00811275"/>
    <w:rsid w:val="0081484B"/>
    <w:rsid w:val="00815F43"/>
    <w:rsid w:val="008160E5"/>
    <w:rsid w:val="008208A5"/>
    <w:rsid w:val="0082222B"/>
    <w:rsid w:val="00824252"/>
    <w:rsid w:val="00824CB2"/>
    <w:rsid w:val="0082718E"/>
    <w:rsid w:val="008302C4"/>
    <w:rsid w:val="00831549"/>
    <w:rsid w:val="008317B7"/>
    <w:rsid w:val="008333AB"/>
    <w:rsid w:val="00835B0B"/>
    <w:rsid w:val="00835BA5"/>
    <w:rsid w:val="00840FC4"/>
    <w:rsid w:val="00842785"/>
    <w:rsid w:val="00850F11"/>
    <w:rsid w:val="00851B1B"/>
    <w:rsid w:val="00856809"/>
    <w:rsid w:val="008608B8"/>
    <w:rsid w:val="008636DD"/>
    <w:rsid w:val="0086571B"/>
    <w:rsid w:val="00865C2B"/>
    <w:rsid w:val="008737A9"/>
    <w:rsid w:val="00873F9D"/>
    <w:rsid w:val="00880054"/>
    <w:rsid w:val="00882F72"/>
    <w:rsid w:val="00883327"/>
    <w:rsid w:val="008845BD"/>
    <w:rsid w:val="008853E7"/>
    <w:rsid w:val="00885EC6"/>
    <w:rsid w:val="00886853"/>
    <w:rsid w:val="008922BE"/>
    <w:rsid w:val="00892CB4"/>
    <w:rsid w:val="00893512"/>
    <w:rsid w:val="008940B3"/>
    <w:rsid w:val="008953D3"/>
    <w:rsid w:val="008A04FA"/>
    <w:rsid w:val="008A0D23"/>
    <w:rsid w:val="008A159C"/>
    <w:rsid w:val="008A45E8"/>
    <w:rsid w:val="008A6167"/>
    <w:rsid w:val="008A685C"/>
    <w:rsid w:val="008B1076"/>
    <w:rsid w:val="008B30CE"/>
    <w:rsid w:val="008B7382"/>
    <w:rsid w:val="008C40E0"/>
    <w:rsid w:val="008C7357"/>
    <w:rsid w:val="008C74B4"/>
    <w:rsid w:val="008C7A20"/>
    <w:rsid w:val="008C7B74"/>
    <w:rsid w:val="008D01A4"/>
    <w:rsid w:val="008D2991"/>
    <w:rsid w:val="008D4AEC"/>
    <w:rsid w:val="008E26B3"/>
    <w:rsid w:val="008E312A"/>
    <w:rsid w:val="008F33BC"/>
    <w:rsid w:val="00901DB1"/>
    <w:rsid w:val="0090493B"/>
    <w:rsid w:val="0090511E"/>
    <w:rsid w:val="009056A3"/>
    <w:rsid w:val="00905B0A"/>
    <w:rsid w:val="00905FCF"/>
    <w:rsid w:val="00907B68"/>
    <w:rsid w:val="00907EAC"/>
    <w:rsid w:val="009106DF"/>
    <w:rsid w:val="009139D1"/>
    <w:rsid w:val="00920BA7"/>
    <w:rsid w:val="00920D1B"/>
    <w:rsid w:val="009223D2"/>
    <w:rsid w:val="00925F07"/>
    <w:rsid w:val="00930259"/>
    <w:rsid w:val="00930593"/>
    <w:rsid w:val="00942DB2"/>
    <w:rsid w:val="00944745"/>
    <w:rsid w:val="00946702"/>
    <w:rsid w:val="00946A9F"/>
    <w:rsid w:val="009539FC"/>
    <w:rsid w:val="00954417"/>
    <w:rsid w:val="00954D76"/>
    <w:rsid w:val="009563AC"/>
    <w:rsid w:val="009621B8"/>
    <w:rsid w:val="0096435C"/>
    <w:rsid w:val="009677BC"/>
    <w:rsid w:val="00970707"/>
    <w:rsid w:val="00970A7E"/>
    <w:rsid w:val="00971B4E"/>
    <w:rsid w:val="009722F7"/>
    <w:rsid w:val="00973336"/>
    <w:rsid w:val="00973535"/>
    <w:rsid w:val="00974B2A"/>
    <w:rsid w:val="00976093"/>
    <w:rsid w:val="00983E67"/>
    <w:rsid w:val="0098586D"/>
    <w:rsid w:val="00985D5B"/>
    <w:rsid w:val="00987E44"/>
    <w:rsid w:val="00990DF9"/>
    <w:rsid w:val="0099274E"/>
    <w:rsid w:val="009927E0"/>
    <w:rsid w:val="00992F28"/>
    <w:rsid w:val="00997199"/>
    <w:rsid w:val="009A2AB5"/>
    <w:rsid w:val="009A44C6"/>
    <w:rsid w:val="009A4502"/>
    <w:rsid w:val="009A49B5"/>
    <w:rsid w:val="009A4ECA"/>
    <w:rsid w:val="009A5DCA"/>
    <w:rsid w:val="009A6306"/>
    <w:rsid w:val="009A6DFB"/>
    <w:rsid w:val="009A795F"/>
    <w:rsid w:val="009B0649"/>
    <w:rsid w:val="009B1C8F"/>
    <w:rsid w:val="009B2DEB"/>
    <w:rsid w:val="009B3AFD"/>
    <w:rsid w:val="009B3D48"/>
    <w:rsid w:val="009C0F98"/>
    <w:rsid w:val="009C2BCC"/>
    <w:rsid w:val="009C3333"/>
    <w:rsid w:val="009C4199"/>
    <w:rsid w:val="009C6B5C"/>
    <w:rsid w:val="009C7699"/>
    <w:rsid w:val="009D0224"/>
    <w:rsid w:val="009D31AD"/>
    <w:rsid w:val="009D4483"/>
    <w:rsid w:val="009D5A72"/>
    <w:rsid w:val="009D5D0F"/>
    <w:rsid w:val="009D7ADC"/>
    <w:rsid w:val="009E0D77"/>
    <w:rsid w:val="009F3876"/>
    <w:rsid w:val="009F717C"/>
    <w:rsid w:val="00A003E9"/>
    <w:rsid w:val="00A039DE"/>
    <w:rsid w:val="00A1193D"/>
    <w:rsid w:val="00A14653"/>
    <w:rsid w:val="00A17C00"/>
    <w:rsid w:val="00A20122"/>
    <w:rsid w:val="00A2344C"/>
    <w:rsid w:val="00A23ACD"/>
    <w:rsid w:val="00A26378"/>
    <w:rsid w:val="00A302C6"/>
    <w:rsid w:val="00A31C84"/>
    <w:rsid w:val="00A32EDA"/>
    <w:rsid w:val="00A33053"/>
    <w:rsid w:val="00A35B66"/>
    <w:rsid w:val="00A35C04"/>
    <w:rsid w:val="00A361D4"/>
    <w:rsid w:val="00A372A1"/>
    <w:rsid w:val="00A417E0"/>
    <w:rsid w:val="00A43550"/>
    <w:rsid w:val="00A43A1E"/>
    <w:rsid w:val="00A51FC8"/>
    <w:rsid w:val="00A52DDE"/>
    <w:rsid w:val="00A534A7"/>
    <w:rsid w:val="00A5465D"/>
    <w:rsid w:val="00A5595A"/>
    <w:rsid w:val="00A63729"/>
    <w:rsid w:val="00A64A3E"/>
    <w:rsid w:val="00A64D91"/>
    <w:rsid w:val="00A6737C"/>
    <w:rsid w:val="00A73560"/>
    <w:rsid w:val="00A86E59"/>
    <w:rsid w:val="00A94F59"/>
    <w:rsid w:val="00A955FD"/>
    <w:rsid w:val="00A96512"/>
    <w:rsid w:val="00A973D6"/>
    <w:rsid w:val="00AA091E"/>
    <w:rsid w:val="00AA2A18"/>
    <w:rsid w:val="00AA6FB4"/>
    <w:rsid w:val="00AB1AC4"/>
    <w:rsid w:val="00AB3514"/>
    <w:rsid w:val="00AB7ED6"/>
    <w:rsid w:val="00AC1869"/>
    <w:rsid w:val="00AC1979"/>
    <w:rsid w:val="00AC40A9"/>
    <w:rsid w:val="00AC4AFA"/>
    <w:rsid w:val="00AC661A"/>
    <w:rsid w:val="00AC7F07"/>
    <w:rsid w:val="00AD2C73"/>
    <w:rsid w:val="00AD2E82"/>
    <w:rsid w:val="00AD36E0"/>
    <w:rsid w:val="00AD543B"/>
    <w:rsid w:val="00AD5CFF"/>
    <w:rsid w:val="00AD7E41"/>
    <w:rsid w:val="00AE4B6B"/>
    <w:rsid w:val="00AE654E"/>
    <w:rsid w:val="00AE76DF"/>
    <w:rsid w:val="00AE7F1F"/>
    <w:rsid w:val="00AF0FD9"/>
    <w:rsid w:val="00AF71AD"/>
    <w:rsid w:val="00B00779"/>
    <w:rsid w:val="00B00B8B"/>
    <w:rsid w:val="00B03670"/>
    <w:rsid w:val="00B0397D"/>
    <w:rsid w:val="00B053A2"/>
    <w:rsid w:val="00B1079F"/>
    <w:rsid w:val="00B1416D"/>
    <w:rsid w:val="00B177D8"/>
    <w:rsid w:val="00B178A8"/>
    <w:rsid w:val="00B21D2D"/>
    <w:rsid w:val="00B22A4F"/>
    <w:rsid w:val="00B24810"/>
    <w:rsid w:val="00B256D6"/>
    <w:rsid w:val="00B25DA5"/>
    <w:rsid w:val="00B33C4E"/>
    <w:rsid w:val="00B359F1"/>
    <w:rsid w:val="00B3745F"/>
    <w:rsid w:val="00B37817"/>
    <w:rsid w:val="00B41F33"/>
    <w:rsid w:val="00B441AC"/>
    <w:rsid w:val="00B461CE"/>
    <w:rsid w:val="00B5156A"/>
    <w:rsid w:val="00B52A79"/>
    <w:rsid w:val="00B53FA2"/>
    <w:rsid w:val="00B55B69"/>
    <w:rsid w:val="00B6262C"/>
    <w:rsid w:val="00B6393D"/>
    <w:rsid w:val="00B65763"/>
    <w:rsid w:val="00B667A7"/>
    <w:rsid w:val="00B73DD3"/>
    <w:rsid w:val="00B77EEA"/>
    <w:rsid w:val="00B83DE7"/>
    <w:rsid w:val="00B84FA8"/>
    <w:rsid w:val="00B85166"/>
    <w:rsid w:val="00B8574D"/>
    <w:rsid w:val="00B9038D"/>
    <w:rsid w:val="00B903BD"/>
    <w:rsid w:val="00B9104A"/>
    <w:rsid w:val="00B96CBB"/>
    <w:rsid w:val="00BA090B"/>
    <w:rsid w:val="00BA1249"/>
    <w:rsid w:val="00BA15FE"/>
    <w:rsid w:val="00BA1D15"/>
    <w:rsid w:val="00BA739C"/>
    <w:rsid w:val="00BB17A5"/>
    <w:rsid w:val="00BB4480"/>
    <w:rsid w:val="00BB4546"/>
    <w:rsid w:val="00BC09CF"/>
    <w:rsid w:val="00BC0A9E"/>
    <w:rsid w:val="00BC0DAA"/>
    <w:rsid w:val="00BC1162"/>
    <w:rsid w:val="00BC22EC"/>
    <w:rsid w:val="00BC5588"/>
    <w:rsid w:val="00BC59AC"/>
    <w:rsid w:val="00BC628A"/>
    <w:rsid w:val="00BD2318"/>
    <w:rsid w:val="00BD47C1"/>
    <w:rsid w:val="00BD66F6"/>
    <w:rsid w:val="00BD6F42"/>
    <w:rsid w:val="00BE047D"/>
    <w:rsid w:val="00BE0FFF"/>
    <w:rsid w:val="00BE16F6"/>
    <w:rsid w:val="00BE4B16"/>
    <w:rsid w:val="00BE6E78"/>
    <w:rsid w:val="00BF1F8C"/>
    <w:rsid w:val="00BF2A0A"/>
    <w:rsid w:val="00BF3156"/>
    <w:rsid w:val="00BF573B"/>
    <w:rsid w:val="00BF6811"/>
    <w:rsid w:val="00C01EDD"/>
    <w:rsid w:val="00C0630E"/>
    <w:rsid w:val="00C06D36"/>
    <w:rsid w:val="00C10E30"/>
    <w:rsid w:val="00C11792"/>
    <w:rsid w:val="00C119E7"/>
    <w:rsid w:val="00C120BC"/>
    <w:rsid w:val="00C13959"/>
    <w:rsid w:val="00C1513F"/>
    <w:rsid w:val="00C221C2"/>
    <w:rsid w:val="00C22255"/>
    <w:rsid w:val="00C23D02"/>
    <w:rsid w:val="00C27019"/>
    <w:rsid w:val="00C32CAA"/>
    <w:rsid w:val="00C330CB"/>
    <w:rsid w:val="00C3535F"/>
    <w:rsid w:val="00C410B1"/>
    <w:rsid w:val="00C41300"/>
    <w:rsid w:val="00C416F3"/>
    <w:rsid w:val="00C437CA"/>
    <w:rsid w:val="00C4690E"/>
    <w:rsid w:val="00C52163"/>
    <w:rsid w:val="00C62490"/>
    <w:rsid w:val="00C62F19"/>
    <w:rsid w:val="00C630AB"/>
    <w:rsid w:val="00C652AA"/>
    <w:rsid w:val="00C65820"/>
    <w:rsid w:val="00C66B48"/>
    <w:rsid w:val="00C730C5"/>
    <w:rsid w:val="00C739EB"/>
    <w:rsid w:val="00C7720A"/>
    <w:rsid w:val="00C77F64"/>
    <w:rsid w:val="00C81E94"/>
    <w:rsid w:val="00C821DC"/>
    <w:rsid w:val="00C8252C"/>
    <w:rsid w:val="00C871CF"/>
    <w:rsid w:val="00C874C6"/>
    <w:rsid w:val="00C8788A"/>
    <w:rsid w:val="00C90FF5"/>
    <w:rsid w:val="00C919DB"/>
    <w:rsid w:val="00C92946"/>
    <w:rsid w:val="00C97339"/>
    <w:rsid w:val="00C9769C"/>
    <w:rsid w:val="00CA02D5"/>
    <w:rsid w:val="00CA1386"/>
    <w:rsid w:val="00CA4032"/>
    <w:rsid w:val="00CA51DF"/>
    <w:rsid w:val="00CB24D3"/>
    <w:rsid w:val="00CB4CFC"/>
    <w:rsid w:val="00CB558D"/>
    <w:rsid w:val="00CB562D"/>
    <w:rsid w:val="00CB67CD"/>
    <w:rsid w:val="00CC1B62"/>
    <w:rsid w:val="00CC2EA5"/>
    <w:rsid w:val="00CC383B"/>
    <w:rsid w:val="00CC3B7D"/>
    <w:rsid w:val="00CC7EEA"/>
    <w:rsid w:val="00CD3C01"/>
    <w:rsid w:val="00CD49D5"/>
    <w:rsid w:val="00CD6261"/>
    <w:rsid w:val="00CE2F05"/>
    <w:rsid w:val="00CE4EB6"/>
    <w:rsid w:val="00CE630F"/>
    <w:rsid w:val="00CE72F0"/>
    <w:rsid w:val="00CE74FE"/>
    <w:rsid w:val="00CF2483"/>
    <w:rsid w:val="00CF3F99"/>
    <w:rsid w:val="00CF4684"/>
    <w:rsid w:val="00CF59B0"/>
    <w:rsid w:val="00D07733"/>
    <w:rsid w:val="00D11A75"/>
    <w:rsid w:val="00D137C7"/>
    <w:rsid w:val="00D15100"/>
    <w:rsid w:val="00D16C36"/>
    <w:rsid w:val="00D17AD1"/>
    <w:rsid w:val="00D20304"/>
    <w:rsid w:val="00D2191C"/>
    <w:rsid w:val="00D2589E"/>
    <w:rsid w:val="00D259A0"/>
    <w:rsid w:val="00D27060"/>
    <w:rsid w:val="00D314B5"/>
    <w:rsid w:val="00D3153C"/>
    <w:rsid w:val="00D34C01"/>
    <w:rsid w:val="00D34F4C"/>
    <w:rsid w:val="00D37D65"/>
    <w:rsid w:val="00D417CF"/>
    <w:rsid w:val="00D44924"/>
    <w:rsid w:val="00D4787E"/>
    <w:rsid w:val="00D506CD"/>
    <w:rsid w:val="00D50B82"/>
    <w:rsid w:val="00D50D59"/>
    <w:rsid w:val="00D52903"/>
    <w:rsid w:val="00D533E8"/>
    <w:rsid w:val="00D5427B"/>
    <w:rsid w:val="00D56C8E"/>
    <w:rsid w:val="00D605E2"/>
    <w:rsid w:val="00D61C46"/>
    <w:rsid w:val="00D61D0B"/>
    <w:rsid w:val="00D6664F"/>
    <w:rsid w:val="00D66D66"/>
    <w:rsid w:val="00D671A9"/>
    <w:rsid w:val="00D674A4"/>
    <w:rsid w:val="00D67F6D"/>
    <w:rsid w:val="00D7058A"/>
    <w:rsid w:val="00D705B1"/>
    <w:rsid w:val="00D71987"/>
    <w:rsid w:val="00D73705"/>
    <w:rsid w:val="00D77BA2"/>
    <w:rsid w:val="00D80EA6"/>
    <w:rsid w:val="00D83751"/>
    <w:rsid w:val="00D84376"/>
    <w:rsid w:val="00D852FB"/>
    <w:rsid w:val="00D879AE"/>
    <w:rsid w:val="00D915E1"/>
    <w:rsid w:val="00D96771"/>
    <w:rsid w:val="00D969BF"/>
    <w:rsid w:val="00DA1092"/>
    <w:rsid w:val="00DA3831"/>
    <w:rsid w:val="00DA3E4D"/>
    <w:rsid w:val="00DA3F25"/>
    <w:rsid w:val="00DA3F6E"/>
    <w:rsid w:val="00DA4145"/>
    <w:rsid w:val="00DB0362"/>
    <w:rsid w:val="00DB35F3"/>
    <w:rsid w:val="00DB38A6"/>
    <w:rsid w:val="00DB413D"/>
    <w:rsid w:val="00DB5239"/>
    <w:rsid w:val="00DB667F"/>
    <w:rsid w:val="00DB7207"/>
    <w:rsid w:val="00DC2972"/>
    <w:rsid w:val="00DC2B34"/>
    <w:rsid w:val="00DD05AC"/>
    <w:rsid w:val="00DD1213"/>
    <w:rsid w:val="00DD1D18"/>
    <w:rsid w:val="00DD7E31"/>
    <w:rsid w:val="00DE418A"/>
    <w:rsid w:val="00DE5162"/>
    <w:rsid w:val="00DE6942"/>
    <w:rsid w:val="00DE79D6"/>
    <w:rsid w:val="00DF075B"/>
    <w:rsid w:val="00DF266F"/>
    <w:rsid w:val="00DF5B17"/>
    <w:rsid w:val="00E00BF5"/>
    <w:rsid w:val="00E01748"/>
    <w:rsid w:val="00E01BB2"/>
    <w:rsid w:val="00E0245D"/>
    <w:rsid w:val="00E03B0A"/>
    <w:rsid w:val="00E057C5"/>
    <w:rsid w:val="00E13446"/>
    <w:rsid w:val="00E13D85"/>
    <w:rsid w:val="00E1516D"/>
    <w:rsid w:val="00E253DA"/>
    <w:rsid w:val="00E3052C"/>
    <w:rsid w:val="00E30B7D"/>
    <w:rsid w:val="00E32F24"/>
    <w:rsid w:val="00E33E83"/>
    <w:rsid w:val="00E341B8"/>
    <w:rsid w:val="00E34BA5"/>
    <w:rsid w:val="00E34C14"/>
    <w:rsid w:val="00E358AB"/>
    <w:rsid w:val="00E35C72"/>
    <w:rsid w:val="00E36BCC"/>
    <w:rsid w:val="00E373C0"/>
    <w:rsid w:val="00E3771B"/>
    <w:rsid w:val="00E37BF9"/>
    <w:rsid w:val="00E410E4"/>
    <w:rsid w:val="00E41B30"/>
    <w:rsid w:val="00E43E78"/>
    <w:rsid w:val="00E44CE8"/>
    <w:rsid w:val="00E458D6"/>
    <w:rsid w:val="00E45AB2"/>
    <w:rsid w:val="00E45F1F"/>
    <w:rsid w:val="00E52304"/>
    <w:rsid w:val="00E547D2"/>
    <w:rsid w:val="00E54857"/>
    <w:rsid w:val="00E5547A"/>
    <w:rsid w:val="00E6139A"/>
    <w:rsid w:val="00E62C28"/>
    <w:rsid w:val="00E661F3"/>
    <w:rsid w:val="00E72817"/>
    <w:rsid w:val="00E74FCF"/>
    <w:rsid w:val="00E76BEA"/>
    <w:rsid w:val="00E76FFE"/>
    <w:rsid w:val="00E860B2"/>
    <w:rsid w:val="00E86735"/>
    <w:rsid w:val="00E90030"/>
    <w:rsid w:val="00E901DF"/>
    <w:rsid w:val="00E950ED"/>
    <w:rsid w:val="00E95DBA"/>
    <w:rsid w:val="00E95F28"/>
    <w:rsid w:val="00EA28B7"/>
    <w:rsid w:val="00EA2A88"/>
    <w:rsid w:val="00EA77AB"/>
    <w:rsid w:val="00EB1955"/>
    <w:rsid w:val="00EB6D0C"/>
    <w:rsid w:val="00EC0BDD"/>
    <w:rsid w:val="00EC22CD"/>
    <w:rsid w:val="00EC5BF8"/>
    <w:rsid w:val="00ED2F7D"/>
    <w:rsid w:val="00ED3775"/>
    <w:rsid w:val="00ED4462"/>
    <w:rsid w:val="00ED6529"/>
    <w:rsid w:val="00ED6AE1"/>
    <w:rsid w:val="00EE25CF"/>
    <w:rsid w:val="00EE3D5D"/>
    <w:rsid w:val="00EF1C1F"/>
    <w:rsid w:val="00EF1C2B"/>
    <w:rsid w:val="00EF30D6"/>
    <w:rsid w:val="00EF5944"/>
    <w:rsid w:val="00EF7E53"/>
    <w:rsid w:val="00F02BD9"/>
    <w:rsid w:val="00F045E9"/>
    <w:rsid w:val="00F0705E"/>
    <w:rsid w:val="00F07C86"/>
    <w:rsid w:val="00F14B93"/>
    <w:rsid w:val="00F15E82"/>
    <w:rsid w:val="00F172B9"/>
    <w:rsid w:val="00F2047D"/>
    <w:rsid w:val="00F21E0A"/>
    <w:rsid w:val="00F25E92"/>
    <w:rsid w:val="00F260BC"/>
    <w:rsid w:val="00F26D91"/>
    <w:rsid w:val="00F33151"/>
    <w:rsid w:val="00F33F29"/>
    <w:rsid w:val="00F35D32"/>
    <w:rsid w:val="00F37009"/>
    <w:rsid w:val="00F413DC"/>
    <w:rsid w:val="00F516D5"/>
    <w:rsid w:val="00F5367D"/>
    <w:rsid w:val="00F543EF"/>
    <w:rsid w:val="00F60295"/>
    <w:rsid w:val="00F617F4"/>
    <w:rsid w:val="00F620CF"/>
    <w:rsid w:val="00F636EA"/>
    <w:rsid w:val="00F6431B"/>
    <w:rsid w:val="00F64815"/>
    <w:rsid w:val="00F648C7"/>
    <w:rsid w:val="00F6732F"/>
    <w:rsid w:val="00F71DE3"/>
    <w:rsid w:val="00F731BF"/>
    <w:rsid w:val="00F74FE9"/>
    <w:rsid w:val="00F7544F"/>
    <w:rsid w:val="00F80DE2"/>
    <w:rsid w:val="00F81B98"/>
    <w:rsid w:val="00F82EA7"/>
    <w:rsid w:val="00F83F44"/>
    <w:rsid w:val="00F85885"/>
    <w:rsid w:val="00F87303"/>
    <w:rsid w:val="00F94513"/>
    <w:rsid w:val="00F94956"/>
    <w:rsid w:val="00F95E08"/>
    <w:rsid w:val="00FA0727"/>
    <w:rsid w:val="00FA3C7D"/>
    <w:rsid w:val="00FA3EBD"/>
    <w:rsid w:val="00FA5B8D"/>
    <w:rsid w:val="00FA6B63"/>
    <w:rsid w:val="00FB3099"/>
    <w:rsid w:val="00FB3CFF"/>
    <w:rsid w:val="00FB47C8"/>
    <w:rsid w:val="00FC0C35"/>
    <w:rsid w:val="00FC166F"/>
    <w:rsid w:val="00FD071C"/>
    <w:rsid w:val="00FD0900"/>
    <w:rsid w:val="00FD1BB6"/>
    <w:rsid w:val="00FD242C"/>
    <w:rsid w:val="00FD3DE6"/>
    <w:rsid w:val="00FD4A17"/>
    <w:rsid w:val="00FD58F8"/>
    <w:rsid w:val="00FD5DFC"/>
    <w:rsid w:val="00FD7068"/>
    <w:rsid w:val="00FE4964"/>
    <w:rsid w:val="00FE4B90"/>
    <w:rsid w:val="00FE5181"/>
    <w:rsid w:val="00FF3B0F"/>
    <w:rsid w:val="00FF423B"/>
    <w:rsid w:val="00FF4527"/>
    <w:rsid w:val="00FF5B04"/>
    <w:rsid w:val="40BC5454"/>
    <w:rsid w:val="43AD2EA3"/>
    <w:rsid w:val="4FDF06A4"/>
    <w:rsid w:val="6199AEA6"/>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06017895"/>
  <w15:docId w15:val="{E8DB8DDD-E168-4291-A51F-25506D382E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lsdException w:name="heading 1" w:uiPriority="9"/>
    <w:lsdException w:name="heading 2" w:semiHidden="1" w:uiPriority="0" w:unhideWhenUsed="1"/>
    <w:lsdException w:name="heading 3" w:semiHidden="1" w:uiPriority="9" w:unhideWhenUsed="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7F56A3"/>
    <w:rPr>
      <w:rFonts w:ascii="Segoe UI" w:hAnsi="Segoe UI"/>
    </w:rPr>
  </w:style>
  <w:style w:type="paragraph" w:styleId="Heading1">
    <w:name w:val="heading 1"/>
    <w:basedOn w:val="Normal"/>
    <w:next w:val="Normal"/>
    <w:link w:val="Heading1Char"/>
    <w:uiPriority w:val="9"/>
    <w:rsid w:val="009F717C"/>
    <w:pPr>
      <w:pBdr>
        <w:top w:val="single" w:sz="4" w:space="1" w:color="auto"/>
        <w:bottom w:val="single" w:sz="18" w:space="1" w:color="auto"/>
      </w:pBdr>
      <w:spacing w:before="100" w:beforeAutospacing="1" w:after="0" w:line="240" w:lineRule="auto"/>
      <w:outlineLvl w:val="0"/>
    </w:pPr>
    <w:rPr>
      <w:rFonts w:eastAsia="Times New Roman" w:cs="Verdana"/>
      <w:b/>
      <w:color w:val="000000"/>
      <w:sz w:val="44"/>
      <w:szCs w:val="44"/>
    </w:rPr>
  </w:style>
  <w:style w:type="paragraph" w:styleId="Heading2">
    <w:name w:val="heading 2"/>
    <w:basedOn w:val="Normal"/>
    <w:next w:val="Normal"/>
    <w:link w:val="Heading2Char"/>
    <w:unhideWhenUsed/>
    <w:rsid w:val="009F717C"/>
    <w:pPr>
      <w:keepNext/>
      <w:pageBreakBefore/>
      <w:pBdr>
        <w:bottom w:val="single" w:sz="4" w:space="1" w:color="333399"/>
      </w:pBdr>
      <w:spacing w:before="480" w:after="240" w:line="240" w:lineRule="auto"/>
      <w:ind w:right="144"/>
      <w:outlineLvl w:val="1"/>
    </w:pPr>
    <w:rPr>
      <w:rFonts w:eastAsia="MS Mincho" w:cs="Arial"/>
      <w:bCs/>
      <w:color w:val="4F81BD" w:themeColor="accent1"/>
      <w:sz w:val="40"/>
      <w:szCs w:val="40"/>
    </w:rPr>
  </w:style>
  <w:style w:type="paragraph" w:styleId="Heading3">
    <w:name w:val="heading 3"/>
    <w:basedOn w:val="Normal"/>
    <w:next w:val="Normal"/>
    <w:link w:val="Heading3Char"/>
    <w:uiPriority w:val="9"/>
    <w:unhideWhenUsed/>
    <w:rsid w:val="00B9104A"/>
    <w:pPr>
      <w:keepNext/>
      <w:keepLines/>
      <w:spacing w:after="240"/>
      <w:outlineLvl w:val="2"/>
    </w:pPr>
    <w:rPr>
      <w:rFonts w:eastAsia="Calibri" w:cs="Segoe UI"/>
      <w:b/>
      <w:bCs/>
      <w:color w:val="000000" w:themeColor="text1"/>
      <w:sz w:val="32"/>
      <w:szCs w:val="32"/>
    </w:rPr>
  </w:style>
  <w:style w:type="paragraph" w:styleId="Heading4">
    <w:name w:val="heading 4"/>
    <w:basedOn w:val="Normal"/>
    <w:next w:val="Normal"/>
    <w:link w:val="Heading4Char"/>
    <w:uiPriority w:val="9"/>
    <w:unhideWhenUsed/>
    <w:rsid w:val="00B9104A"/>
    <w:pPr>
      <w:keepNext/>
      <w:spacing w:after="60"/>
      <w:ind w:right="144"/>
      <w:outlineLvl w:val="3"/>
    </w:pPr>
    <w:rPr>
      <w:rFonts w:eastAsia="Calibri" w:cs="Times New Roman"/>
      <w:b/>
      <w:sz w:val="28"/>
      <w:szCs w:val="32"/>
    </w:rPr>
  </w:style>
  <w:style w:type="paragraph" w:styleId="Heading6">
    <w:name w:val="heading 6"/>
    <w:basedOn w:val="Normal"/>
    <w:next w:val="Normal"/>
    <w:link w:val="Heading6Char"/>
    <w:uiPriority w:val="9"/>
    <w:unhideWhenUsed/>
    <w:rsid w:val="009F717C"/>
    <w:pPr>
      <w:keepNext/>
      <w:spacing w:after="0" w:line="240" w:lineRule="auto"/>
      <w:ind w:right="144"/>
      <w:outlineLvl w:val="5"/>
    </w:pPr>
    <w:rPr>
      <w:rFonts w:eastAsia="Calibri" w:cs="Times New Roman"/>
      <w:b/>
      <w:i/>
      <w:szCs w:val="2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F717C"/>
    <w:rPr>
      <w:color w:val="808080"/>
    </w:rPr>
  </w:style>
  <w:style w:type="paragraph" w:styleId="BalloonText">
    <w:name w:val="Balloon Text"/>
    <w:basedOn w:val="Normal"/>
    <w:link w:val="BalloonTextChar"/>
    <w:uiPriority w:val="99"/>
    <w:semiHidden/>
    <w:unhideWhenUsed/>
    <w:rsid w:val="009F717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F717C"/>
    <w:rPr>
      <w:rFonts w:ascii="Tahoma" w:hAnsi="Tahoma" w:cs="Tahoma"/>
      <w:sz w:val="16"/>
      <w:szCs w:val="16"/>
    </w:rPr>
  </w:style>
  <w:style w:type="character" w:customStyle="1" w:styleId="Heading1Char">
    <w:name w:val="Heading 1 Char"/>
    <w:basedOn w:val="DefaultParagraphFont"/>
    <w:link w:val="Heading1"/>
    <w:uiPriority w:val="9"/>
    <w:rsid w:val="009F717C"/>
    <w:rPr>
      <w:rFonts w:ascii="Segoe UI" w:eastAsia="Times New Roman" w:hAnsi="Segoe UI" w:cs="Verdana"/>
      <w:b/>
      <w:color w:val="000000"/>
      <w:sz w:val="44"/>
      <w:szCs w:val="44"/>
    </w:rPr>
  </w:style>
  <w:style w:type="paragraph" w:styleId="TOCHeading">
    <w:name w:val="TOC Heading"/>
    <w:basedOn w:val="Heading1"/>
    <w:next w:val="Normal"/>
    <w:uiPriority w:val="39"/>
    <w:unhideWhenUsed/>
    <w:qFormat/>
    <w:rsid w:val="009F717C"/>
    <w:pPr>
      <w:pBdr>
        <w:top w:val="none" w:sz="0" w:space="0" w:color="auto"/>
        <w:bottom w:val="none" w:sz="0" w:space="0" w:color="auto"/>
      </w:pBdr>
      <w:outlineLvl w:val="9"/>
    </w:pPr>
    <w:rPr>
      <w:rFonts w:eastAsiaTheme="majorEastAsia" w:cstheme="majorBidi"/>
      <w:bCs/>
      <w:color w:val="365F91" w:themeColor="accent1" w:themeShade="BF"/>
      <w:sz w:val="28"/>
      <w:szCs w:val="28"/>
    </w:rPr>
  </w:style>
  <w:style w:type="character" w:customStyle="1" w:styleId="Heading2Char">
    <w:name w:val="Heading 2 Char"/>
    <w:basedOn w:val="DefaultParagraphFont"/>
    <w:link w:val="Heading2"/>
    <w:rsid w:val="009F717C"/>
    <w:rPr>
      <w:rFonts w:ascii="Segoe UI" w:eastAsia="MS Mincho" w:hAnsi="Segoe UI" w:cs="Arial"/>
      <w:bCs/>
      <w:color w:val="4F81BD" w:themeColor="accent1"/>
      <w:sz w:val="40"/>
      <w:szCs w:val="40"/>
    </w:rPr>
  </w:style>
  <w:style w:type="character" w:customStyle="1" w:styleId="Heading6Char">
    <w:name w:val="Heading 6 Char"/>
    <w:basedOn w:val="DefaultParagraphFont"/>
    <w:link w:val="Heading6"/>
    <w:uiPriority w:val="9"/>
    <w:rsid w:val="009F717C"/>
    <w:rPr>
      <w:rFonts w:ascii="Segoe UI" w:eastAsia="Calibri" w:hAnsi="Segoe UI" w:cs="Times New Roman"/>
      <w:b/>
      <w:i/>
      <w:szCs w:val="25"/>
    </w:rPr>
  </w:style>
  <w:style w:type="paragraph" w:customStyle="1" w:styleId="Bullet">
    <w:name w:val="Bullet"/>
    <w:basedOn w:val="Normal"/>
    <w:link w:val="BulletChar"/>
    <w:rsid w:val="00B9104A"/>
    <w:pPr>
      <w:numPr>
        <w:numId w:val="1"/>
      </w:numPr>
      <w:spacing w:after="120"/>
      <w:ind w:right="144"/>
    </w:pPr>
  </w:style>
  <w:style w:type="character" w:customStyle="1" w:styleId="Heading4Char">
    <w:name w:val="Heading 4 Char"/>
    <w:basedOn w:val="DefaultParagraphFont"/>
    <w:link w:val="Heading4"/>
    <w:uiPriority w:val="9"/>
    <w:rsid w:val="00B9104A"/>
    <w:rPr>
      <w:rFonts w:ascii="Segoe UI" w:eastAsia="Calibri" w:hAnsi="Segoe UI" w:cs="Times New Roman"/>
      <w:b/>
      <w:sz w:val="28"/>
      <w:szCs w:val="32"/>
    </w:rPr>
  </w:style>
  <w:style w:type="character" w:customStyle="1" w:styleId="BulletChar">
    <w:name w:val="Bullet Char"/>
    <w:basedOn w:val="DefaultParagraphFont"/>
    <w:link w:val="Bullet"/>
    <w:rsid w:val="00B9104A"/>
    <w:rPr>
      <w:rFonts w:asciiTheme="majorHAnsi" w:hAnsiTheme="majorHAnsi"/>
    </w:rPr>
  </w:style>
  <w:style w:type="character" w:customStyle="1" w:styleId="Heading3Char">
    <w:name w:val="Heading 3 Char"/>
    <w:basedOn w:val="DefaultParagraphFont"/>
    <w:link w:val="Heading3"/>
    <w:uiPriority w:val="9"/>
    <w:rsid w:val="00B9104A"/>
    <w:rPr>
      <w:rFonts w:ascii="Segoe UI" w:eastAsia="Calibri" w:hAnsi="Segoe UI" w:cs="Segoe UI"/>
      <w:b/>
      <w:bCs/>
      <w:color w:val="000000" w:themeColor="text1"/>
      <w:sz w:val="32"/>
      <w:szCs w:val="32"/>
    </w:rPr>
  </w:style>
  <w:style w:type="paragraph" w:customStyle="1" w:styleId="High-levelsteps">
    <w:name w:val="High-level steps"/>
    <w:basedOn w:val="Normal"/>
    <w:link w:val="High-levelstepsChar"/>
    <w:rsid w:val="00B9104A"/>
    <w:pPr>
      <w:numPr>
        <w:numId w:val="2"/>
      </w:numPr>
      <w:spacing w:after="120"/>
      <w:ind w:left="864" w:right="144"/>
    </w:pPr>
    <w:rPr>
      <w:b/>
      <w:color w:val="000000"/>
    </w:rPr>
  </w:style>
  <w:style w:type="paragraph" w:customStyle="1" w:styleId="Granularsteps">
    <w:name w:val="Granular steps"/>
    <w:basedOn w:val="Normal"/>
    <w:link w:val="GranularstepsChar"/>
    <w:rsid w:val="00142287"/>
    <w:pPr>
      <w:numPr>
        <w:ilvl w:val="1"/>
        <w:numId w:val="2"/>
      </w:numPr>
      <w:spacing w:after="120"/>
      <w:ind w:right="144"/>
    </w:pPr>
    <w:rPr>
      <w:color w:val="000000"/>
    </w:rPr>
  </w:style>
  <w:style w:type="character" w:customStyle="1" w:styleId="High-levelstepsChar">
    <w:name w:val="High-level steps Char"/>
    <w:basedOn w:val="DefaultParagraphFont"/>
    <w:link w:val="High-levelsteps"/>
    <w:rsid w:val="00B9104A"/>
    <w:rPr>
      <w:rFonts w:asciiTheme="majorHAnsi" w:hAnsiTheme="majorHAnsi"/>
      <w:b/>
      <w:color w:val="000000"/>
    </w:rPr>
  </w:style>
  <w:style w:type="paragraph" w:customStyle="1" w:styleId="BulletIndent">
    <w:name w:val="Bullet Indent"/>
    <w:basedOn w:val="Bullet"/>
    <w:link w:val="BulletIndentChar"/>
    <w:rsid w:val="00B9104A"/>
    <w:pPr>
      <w:numPr>
        <w:numId w:val="3"/>
      </w:numPr>
    </w:pPr>
  </w:style>
  <w:style w:type="character" w:customStyle="1" w:styleId="GranularstepsChar">
    <w:name w:val="Granular steps Char"/>
    <w:basedOn w:val="DefaultParagraphFont"/>
    <w:link w:val="Granularsteps"/>
    <w:rsid w:val="00142287"/>
    <w:rPr>
      <w:rFonts w:asciiTheme="majorHAnsi" w:hAnsiTheme="majorHAnsi"/>
      <w:color w:val="000000"/>
    </w:rPr>
  </w:style>
  <w:style w:type="paragraph" w:customStyle="1" w:styleId="BulletIndentIndent">
    <w:name w:val="Bullet Indent Indent"/>
    <w:basedOn w:val="BulletIndent"/>
    <w:link w:val="BulletIndentIndentChar"/>
    <w:rsid w:val="00B24810"/>
    <w:pPr>
      <w:numPr>
        <w:numId w:val="4"/>
      </w:numPr>
    </w:pPr>
  </w:style>
  <w:style w:type="character" w:customStyle="1" w:styleId="BulletIndentChar">
    <w:name w:val="Bullet Indent Char"/>
    <w:basedOn w:val="BulletChar"/>
    <w:link w:val="BulletIndent"/>
    <w:rsid w:val="00B9104A"/>
    <w:rPr>
      <w:rFonts w:asciiTheme="majorHAnsi" w:hAnsiTheme="majorHAnsi"/>
    </w:rPr>
  </w:style>
  <w:style w:type="paragraph" w:customStyle="1" w:styleId="moregranularsteps">
    <w:name w:val="more granular steps"/>
    <w:basedOn w:val="Normal"/>
    <w:link w:val="moregranularstepsChar"/>
    <w:rsid w:val="006F21E1"/>
    <w:pPr>
      <w:numPr>
        <w:ilvl w:val="2"/>
        <w:numId w:val="2"/>
      </w:numPr>
      <w:spacing w:after="120"/>
      <w:ind w:left="2059" w:right="144" w:hanging="187"/>
    </w:pPr>
    <w:rPr>
      <w:color w:val="000000"/>
    </w:rPr>
  </w:style>
  <w:style w:type="character" w:customStyle="1" w:styleId="BulletIndentIndentChar">
    <w:name w:val="Bullet Indent Indent Char"/>
    <w:basedOn w:val="BulletIndentChar"/>
    <w:link w:val="BulletIndentIndent"/>
    <w:rsid w:val="00B24810"/>
    <w:rPr>
      <w:rFonts w:asciiTheme="majorHAnsi" w:hAnsiTheme="majorHAnsi"/>
    </w:rPr>
  </w:style>
  <w:style w:type="paragraph" w:customStyle="1" w:styleId="NotesCourse">
    <w:name w:val="Notes_Course"/>
    <w:basedOn w:val="Normal"/>
    <w:rsid w:val="006F21E1"/>
    <w:pPr>
      <w:spacing w:after="120" w:line="240" w:lineRule="auto"/>
      <w:ind w:left="144" w:right="144"/>
    </w:pPr>
    <w:rPr>
      <w:rFonts w:eastAsia="Calibri" w:cs="Times New Roman"/>
      <w:sz w:val="18"/>
      <w:szCs w:val="23"/>
    </w:rPr>
  </w:style>
  <w:style w:type="character" w:customStyle="1" w:styleId="moregranularstepsChar">
    <w:name w:val="more granular steps Char"/>
    <w:basedOn w:val="DefaultParagraphFont"/>
    <w:link w:val="moregranularsteps"/>
    <w:rsid w:val="006F21E1"/>
    <w:rPr>
      <w:rFonts w:asciiTheme="majorHAnsi" w:hAnsiTheme="majorHAnsi"/>
      <w:color w:val="000000"/>
    </w:rPr>
  </w:style>
  <w:style w:type="table" w:customStyle="1" w:styleId="TableGrid1">
    <w:name w:val="Table Grid1"/>
    <w:basedOn w:val="TableNormal"/>
    <w:next w:val="TableGrid"/>
    <w:uiPriority w:val="59"/>
    <w:rsid w:val="006F21E1"/>
    <w:pPr>
      <w:spacing w:after="0" w:line="240" w:lineRule="auto"/>
    </w:pPr>
    <w:rPr>
      <w:rFonts w:ascii="Calibri" w:eastAsia="Calibri" w:hAnsi="Calibri" w:cs="Times New Roman"/>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TableGrid">
    <w:name w:val="Table Grid"/>
    <w:basedOn w:val="TableNormal"/>
    <w:uiPriority w:val="59"/>
    <w:rsid w:val="006F21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MediumShading1-Accent1">
    <w:name w:val="Medium Shading 1 Accent 1"/>
    <w:basedOn w:val="TableNormal"/>
    <w:uiPriority w:val="63"/>
    <w:rsid w:val="006F21E1"/>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2-Accent1">
    <w:name w:val="Medium Shading 2 Accent 1"/>
    <w:basedOn w:val="TableNormal"/>
    <w:uiPriority w:val="64"/>
    <w:rsid w:val="006F21E1"/>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Caption">
    <w:name w:val="caption"/>
    <w:basedOn w:val="Normal"/>
    <w:next w:val="Normal"/>
    <w:uiPriority w:val="35"/>
    <w:unhideWhenUsed/>
    <w:rsid w:val="00AD36E0"/>
    <w:pPr>
      <w:spacing w:line="240" w:lineRule="auto"/>
      <w:jc w:val="center"/>
    </w:pPr>
    <w:rPr>
      <w:bCs/>
      <w:color w:val="1F497D" w:themeColor="text2"/>
      <w:sz w:val="18"/>
      <w:szCs w:val="18"/>
    </w:rPr>
  </w:style>
  <w:style w:type="paragraph" w:styleId="Header">
    <w:name w:val="header"/>
    <w:basedOn w:val="Normal"/>
    <w:link w:val="HeaderChar"/>
    <w:uiPriority w:val="99"/>
    <w:unhideWhenUsed/>
    <w:rsid w:val="006F21E1"/>
    <w:pPr>
      <w:tabs>
        <w:tab w:val="center" w:pos="4680"/>
        <w:tab w:val="right" w:pos="9360"/>
      </w:tabs>
      <w:spacing w:after="0" w:line="240" w:lineRule="auto"/>
    </w:pPr>
  </w:style>
  <w:style w:type="character" w:customStyle="1" w:styleId="HeaderChar">
    <w:name w:val="Header Char"/>
    <w:basedOn w:val="DefaultParagraphFont"/>
    <w:link w:val="Header"/>
    <w:uiPriority w:val="99"/>
    <w:rsid w:val="006F21E1"/>
    <w:rPr>
      <w:rFonts w:asciiTheme="majorHAnsi" w:hAnsiTheme="majorHAnsi"/>
    </w:rPr>
  </w:style>
  <w:style w:type="paragraph" w:styleId="Footer">
    <w:name w:val="footer"/>
    <w:basedOn w:val="Normal"/>
    <w:link w:val="FooterChar"/>
    <w:uiPriority w:val="99"/>
    <w:unhideWhenUsed/>
    <w:rsid w:val="006F21E1"/>
    <w:pPr>
      <w:tabs>
        <w:tab w:val="center" w:pos="4680"/>
        <w:tab w:val="right" w:pos="9360"/>
      </w:tabs>
      <w:spacing w:after="0" w:line="240" w:lineRule="auto"/>
    </w:pPr>
  </w:style>
  <w:style w:type="character" w:customStyle="1" w:styleId="FooterChar">
    <w:name w:val="Footer Char"/>
    <w:basedOn w:val="DefaultParagraphFont"/>
    <w:link w:val="Footer"/>
    <w:uiPriority w:val="99"/>
    <w:rsid w:val="006F21E1"/>
    <w:rPr>
      <w:rFonts w:asciiTheme="majorHAnsi" w:hAnsiTheme="majorHAnsi"/>
    </w:rPr>
  </w:style>
  <w:style w:type="paragraph" w:styleId="TOC1">
    <w:name w:val="toc 1"/>
    <w:basedOn w:val="Normal"/>
    <w:next w:val="Normal"/>
    <w:autoRedefine/>
    <w:uiPriority w:val="39"/>
    <w:unhideWhenUsed/>
    <w:rsid w:val="00B24810"/>
    <w:pPr>
      <w:spacing w:after="100"/>
    </w:pPr>
  </w:style>
  <w:style w:type="paragraph" w:styleId="TOC2">
    <w:name w:val="toc 2"/>
    <w:basedOn w:val="Normal"/>
    <w:next w:val="Normal"/>
    <w:autoRedefine/>
    <w:uiPriority w:val="39"/>
    <w:unhideWhenUsed/>
    <w:rsid w:val="00B24810"/>
    <w:pPr>
      <w:spacing w:after="100"/>
      <w:ind w:left="220"/>
    </w:pPr>
  </w:style>
  <w:style w:type="paragraph" w:styleId="TOC3">
    <w:name w:val="toc 3"/>
    <w:basedOn w:val="Normal"/>
    <w:next w:val="Normal"/>
    <w:autoRedefine/>
    <w:uiPriority w:val="39"/>
    <w:unhideWhenUsed/>
    <w:rsid w:val="00B24810"/>
    <w:pPr>
      <w:spacing w:after="100"/>
      <w:ind w:left="440"/>
    </w:pPr>
  </w:style>
  <w:style w:type="character" w:styleId="Hyperlink">
    <w:name w:val="Hyperlink"/>
    <w:basedOn w:val="DefaultParagraphFont"/>
    <w:uiPriority w:val="99"/>
    <w:unhideWhenUsed/>
    <w:rsid w:val="00B24810"/>
    <w:rPr>
      <w:color w:val="0000FF" w:themeColor="hyperlink"/>
      <w:u w:val="single"/>
    </w:rPr>
  </w:style>
  <w:style w:type="paragraph" w:styleId="ListParagraph">
    <w:name w:val="List Paragraph"/>
    <w:basedOn w:val="Normal"/>
    <w:link w:val="ListParagraphChar"/>
    <w:uiPriority w:val="34"/>
    <w:rsid w:val="00142287"/>
    <w:pPr>
      <w:ind w:left="720"/>
      <w:contextualSpacing/>
    </w:pPr>
  </w:style>
  <w:style w:type="paragraph" w:customStyle="1" w:styleId="Code">
    <w:name w:val="Code"/>
    <w:basedOn w:val="Normal"/>
    <w:link w:val="CodeChar"/>
    <w:rsid w:val="00CE4EB6"/>
    <w:pPr>
      <w:shd w:val="clear" w:color="auto" w:fill="D9D9D9" w:themeFill="background1" w:themeFillShade="D9"/>
      <w:ind w:left="1440"/>
    </w:pPr>
    <w:rPr>
      <w:rFonts w:ascii="Consolas" w:hAnsi="Consolas" w:cs="Consolas"/>
    </w:rPr>
  </w:style>
  <w:style w:type="character" w:customStyle="1" w:styleId="CodeChar">
    <w:name w:val="Code Char"/>
    <w:basedOn w:val="DefaultParagraphFont"/>
    <w:link w:val="Code"/>
    <w:rsid w:val="00CE4EB6"/>
    <w:rPr>
      <w:rFonts w:ascii="Consolas" w:hAnsi="Consolas" w:cs="Consolas"/>
      <w:shd w:val="clear" w:color="auto" w:fill="D9D9D9" w:themeFill="background1" w:themeFillShade="D9"/>
    </w:rPr>
  </w:style>
  <w:style w:type="character" w:styleId="CommentReference">
    <w:name w:val="annotation reference"/>
    <w:basedOn w:val="DefaultParagraphFont"/>
    <w:uiPriority w:val="99"/>
    <w:semiHidden/>
    <w:unhideWhenUsed/>
    <w:rsid w:val="00361B37"/>
    <w:rPr>
      <w:sz w:val="16"/>
      <w:szCs w:val="16"/>
    </w:rPr>
  </w:style>
  <w:style w:type="paragraph" w:styleId="CommentText">
    <w:name w:val="annotation text"/>
    <w:basedOn w:val="Normal"/>
    <w:link w:val="CommentTextChar"/>
    <w:uiPriority w:val="99"/>
    <w:unhideWhenUsed/>
    <w:rsid w:val="00361B37"/>
    <w:pPr>
      <w:spacing w:line="240" w:lineRule="auto"/>
    </w:pPr>
    <w:rPr>
      <w:sz w:val="20"/>
      <w:szCs w:val="20"/>
    </w:rPr>
  </w:style>
  <w:style w:type="character" w:customStyle="1" w:styleId="CommentTextChar">
    <w:name w:val="Comment Text Char"/>
    <w:basedOn w:val="DefaultParagraphFont"/>
    <w:link w:val="CommentText"/>
    <w:uiPriority w:val="99"/>
    <w:rsid w:val="00361B37"/>
    <w:rPr>
      <w:rFonts w:asciiTheme="majorHAnsi" w:hAnsiTheme="majorHAnsi"/>
      <w:sz w:val="20"/>
      <w:szCs w:val="20"/>
    </w:rPr>
  </w:style>
  <w:style w:type="paragraph" w:styleId="CommentSubject">
    <w:name w:val="annotation subject"/>
    <w:basedOn w:val="CommentText"/>
    <w:next w:val="CommentText"/>
    <w:link w:val="CommentSubjectChar"/>
    <w:uiPriority w:val="99"/>
    <w:semiHidden/>
    <w:unhideWhenUsed/>
    <w:rsid w:val="00361B37"/>
    <w:rPr>
      <w:b/>
      <w:bCs/>
    </w:rPr>
  </w:style>
  <w:style w:type="character" w:customStyle="1" w:styleId="CommentSubjectChar">
    <w:name w:val="Comment Subject Char"/>
    <w:basedOn w:val="CommentTextChar"/>
    <w:link w:val="CommentSubject"/>
    <w:uiPriority w:val="99"/>
    <w:semiHidden/>
    <w:rsid w:val="00361B37"/>
    <w:rPr>
      <w:rFonts w:asciiTheme="majorHAnsi" w:hAnsiTheme="majorHAnsi"/>
      <w:b/>
      <w:bCs/>
      <w:sz w:val="20"/>
      <w:szCs w:val="20"/>
    </w:rPr>
  </w:style>
  <w:style w:type="paragraph" w:customStyle="1" w:styleId="IndentedListParagraph">
    <w:name w:val="Indented List Paragraph"/>
    <w:basedOn w:val="ListParagraph"/>
    <w:link w:val="IndentedListParagraphChar"/>
    <w:rsid w:val="00F74FE9"/>
    <w:pPr>
      <w:tabs>
        <w:tab w:val="left" w:pos="1440"/>
      </w:tabs>
      <w:ind w:left="1440"/>
    </w:pPr>
  </w:style>
  <w:style w:type="character" w:customStyle="1" w:styleId="ListParagraphChar">
    <w:name w:val="List Paragraph Char"/>
    <w:basedOn w:val="DefaultParagraphFont"/>
    <w:link w:val="ListParagraph"/>
    <w:uiPriority w:val="34"/>
    <w:rsid w:val="00F74FE9"/>
    <w:rPr>
      <w:rFonts w:asciiTheme="majorHAnsi" w:hAnsiTheme="majorHAnsi"/>
    </w:rPr>
  </w:style>
  <w:style w:type="character" w:customStyle="1" w:styleId="IndentedListParagraphChar">
    <w:name w:val="Indented List Paragraph Char"/>
    <w:basedOn w:val="ListParagraphChar"/>
    <w:link w:val="IndentedListParagraph"/>
    <w:rsid w:val="00F74FE9"/>
    <w:rPr>
      <w:rFonts w:asciiTheme="majorHAnsi" w:hAnsiTheme="majorHAnsi"/>
    </w:rPr>
  </w:style>
  <w:style w:type="paragraph" w:styleId="Revision">
    <w:name w:val="Revision"/>
    <w:hidden/>
    <w:uiPriority w:val="99"/>
    <w:semiHidden/>
    <w:rsid w:val="006576A5"/>
    <w:pPr>
      <w:spacing w:after="0" w:line="240" w:lineRule="auto"/>
    </w:pPr>
    <w:rPr>
      <w:rFonts w:asciiTheme="majorHAnsi" w:hAnsiTheme="majorHAnsi"/>
    </w:rPr>
  </w:style>
  <w:style w:type="paragraph" w:styleId="NoSpacing">
    <w:name w:val="No Spacing"/>
    <w:uiPriority w:val="1"/>
    <w:rsid w:val="00E661F3"/>
    <w:pPr>
      <w:spacing w:after="0" w:line="240" w:lineRule="auto"/>
    </w:pPr>
    <w:rPr>
      <w:rFonts w:asciiTheme="majorHAnsi" w:hAnsiTheme="majorHAnsi"/>
    </w:rPr>
  </w:style>
  <w:style w:type="character" w:styleId="FollowedHyperlink">
    <w:name w:val="FollowedHyperlink"/>
    <w:basedOn w:val="DefaultParagraphFont"/>
    <w:uiPriority w:val="99"/>
    <w:semiHidden/>
    <w:unhideWhenUsed/>
    <w:rsid w:val="00E661F3"/>
    <w:rPr>
      <w:color w:val="800080" w:themeColor="followedHyperlink"/>
      <w:u w:val="single"/>
    </w:rPr>
  </w:style>
  <w:style w:type="paragraph" w:customStyle="1" w:styleId="LabTitle">
    <w:name w:val="Lab Title"/>
    <w:basedOn w:val="Heading2"/>
    <w:link w:val="LabTitleChar"/>
    <w:qFormat/>
    <w:rsid w:val="00B00779"/>
  </w:style>
  <w:style w:type="paragraph" w:customStyle="1" w:styleId="IgnoredText">
    <w:name w:val="Ignored Text"/>
    <w:basedOn w:val="Heading3"/>
    <w:link w:val="IgnoredTextChar"/>
    <w:qFormat/>
    <w:rsid w:val="003044E0"/>
    <w:rPr>
      <w:b w:val="0"/>
      <w:color w:val="808080" w:themeColor="background1" w:themeShade="80"/>
      <w:sz w:val="22"/>
    </w:rPr>
  </w:style>
  <w:style w:type="character" w:customStyle="1" w:styleId="LabTitleChar">
    <w:name w:val="Lab Title Char"/>
    <w:basedOn w:val="DefaultParagraphFont"/>
    <w:link w:val="LabTitle"/>
    <w:rsid w:val="00B00779"/>
    <w:rPr>
      <w:rFonts w:ascii="Segoe UI" w:eastAsia="MS Mincho" w:hAnsi="Segoe UI" w:cs="Arial"/>
      <w:bCs/>
      <w:color w:val="4F81BD" w:themeColor="accent1"/>
      <w:sz w:val="40"/>
      <w:szCs w:val="40"/>
    </w:rPr>
  </w:style>
  <w:style w:type="paragraph" w:customStyle="1" w:styleId="TaskHeading">
    <w:name w:val="Task Heading"/>
    <w:basedOn w:val="Heading4"/>
    <w:link w:val="TaskHeadingChar"/>
    <w:qFormat/>
    <w:rsid w:val="00B00779"/>
  </w:style>
  <w:style w:type="character" w:customStyle="1" w:styleId="IgnoredTextChar">
    <w:name w:val="Ignored Text Char"/>
    <w:basedOn w:val="Heading3Char"/>
    <w:link w:val="IgnoredText"/>
    <w:rsid w:val="003044E0"/>
    <w:rPr>
      <w:rFonts w:ascii="Segoe UI" w:eastAsia="Calibri" w:hAnsi="Segoe UI" w:cs="Segoe UI"/>
      <w:b w:val="0"/>
      <w:bCs/>
      <w:color w:val="808080" w:themeColor="background1" w:themeShade="80"/>
      <w:sz w:val="32"/>
      <w:szCs w:val="32"/>
    </w:rPr>
  </w:style>
  <w:style w:type="paragraph" w:customStyle="1" w:styleId="TaskName">
    <w:name w:val="Task Name"/>
    <w:basedOn w:val="TaskDetail"/>
    <w:link w:val="TaskNameChar"/>
    <w:qFormat/>
    <w:rsid w:val="003044E0"/>
    <w:pPr>
      <w:numPr>
        <w:numId w:val="7"/>
      </w:numPr>
    </w:pPr>
    <w:rPr>
      <w:b/>
    </w:rPr>
  </w:style>
  <w:style w:type="character" w:customStyle="1" w:styleId="TaskHeadingChar">
    <w:name w:val="Task Heading Char"/>
    <w:basedOn w:val="Heading4Char"/>
    <w:link w:val="TaskHeading"/>
    <w:rsid w:val="00B00779"/>
    <w:rPr>
      <w:rFonts w:ascii="Segoe UI" w:eastAsia="Calibri" w:hAnsi="Segoe UI" w:cs="Times New Roman"/>
      <w:b/>
      <w:sz w:val="28"/>
      <w:szCs w:val="32"/>
    </w:rPr>
  </w:style>
  <w:style w:type="paragraph" w:customStyle="1" w:styleId="TaskDetail">
    <w:name w:val="Task Detail"/>
    <w:basedOn w:val="Granularsteps"/>
    <w:link w:val="TaskDetailChar"/>
    <w:qFormat/>
    <w:rsid w:val="00DE418A"/>
    <w:pPr>
      <w:numPr>
        <w:ilvl w:val="0"/>
        <w:numId w:val="0"/>
      </w:numPr>
    </w:pPr>
  </w:style>
  <w:style w:type="character" w:customStyle="1" w:styleId="TaskNameChar">
    <w:name w:val="Task Name Char"/>
    <w:basedOn w:val="TaskHeadingChar"/>
    <w:link w:val="TaskName"/>
    <w:rsid w:val="003044E0"/>
    <w:rPr>
      <w:rFonts w:asciiTheme="majorHAnsi" w:eastAsia="Calibri" w:hAnsiTheme="majorHAnsi" w:cs="Times New Roman"/>
      <w:b/>
      <w:color w:val="000000"/>
      <w:sz w:val="28"/>
      <w:szCs w:val="32"/>
    </w:rPr>
  </w:style>
  <w:style w:type="paragraph" w:customStyle="1" w:styleId="ExerciseScenerio">
    <w:name w:val="Exercise Scenerio"/>
    <w:basedOn w:val="Normal"/>
    <w:link w:val="ExerciseScenerioChar"/>
    <w:qFormat/>
    <w:rsid w:val="00B00779"/>
  </w:style>
  <w:style w:type="character" w:customStyle="1" w:styleId="TaskDetailChar">
    <w:name w:val="Task Detail Char"/>
    <w:basedOn w:val="TaskNameChar"/>
    <w:link w:val="TaskDetail"/>
    <w:rsid w:val="00DE418A"/>
    <w:rPr>
      <w:rFonts w:ascii="Segoe UI" w:eastAsia="Calibri" w:hAnsi="Segoe UI" w:cs="Times New Roman"/>
      <w:b w:val="0"/>
      <w:color w:val="000000"/>
      <w:sz w:val="28"/>
      <w:szCs w:val="32"/>
    </w:rPr>
  </w:style>
  <w:style w:type="paragraph" w:customStyle="1" w:styleId="Note">
    <w:name w:val="Note"/>
    <w:basedOn w:val="Normal"/>
    <w:link w:val="NoteChar"/>
    <w:qFormat/>
    <w:rsid w:val="00B00779"/>
  </w:style>
  <w:style w:type="character" w:customStyle="1" w:styleId="ExerciseScenerioChar">
    <w:name w:val="Exercise Scenerio Char"/>
    <w:basedOn w:val="DefaultParagraphFont"/>
    <w:link w:val="ExerciseScenerio"/>
    <w:rsid w:val="00B00779"/>
    <w:rPr>
      <w:rFonts w:asciiTheme="majorHAnsi" w:hAnsiTheme="majorHAnsi"/>
    </w:rPr>
  </w:style>
  <w:style w:type="paragraph" w:customStyle="1" w:styleId="Alert">
    <w:name w:val="Alert"/>
    <w:basedOn w:val="Granularsteps"/>
    <w:link w:val="AlertChar"/>
    <w:qFormat/>
    <w:rsid w:val="00D52903"/>
    <w:pPr>
      <w:numPr>
        <w:ilvl w:val="0"/>
        <w:numId w:val="0"/>
      </w:numPr>
      <w:pBdr>
        <w:top w:val="single" w:sz="4" w:space="1" w:color="auto" w:shadow="1"/>
        <w:left w:val="single" w:sz="4" w:space="4" w:color="auto" w:shadow="1"/>
        <w:bottom w:val="single" w:sz="4" w:space="1" w:color="auto" w:shadow="1"/>
        <w:right w:val="single" w:sz="4" w:space="4" w:color="auto" w:shadow="1"/>
      </w:pBdr>
      <w:shd w:val="clear" w:color="auto" w:fill="FFCC66"/>
      <w:ind w:left="1440" w:right="0"/>
    </w:pPr>
  </w:style>
  <w:style w:type="character" w:customStyle="1" w:styleId="NoteChar">
    <w:name w:val="Note Char"/>
    <w:basedOn w:val="High-levelstepsChar"/>
    <w:link w:val="Note"/>
    <w:rsid w:val="00B00779"/>
    <w:rPr>
      <w:rFonts w:asciiTheme="majorHAnsi" w:hAnsiTheme="majorHAnsi"/>
      <w:b w:val="0"/>
      <w:color w:val="000000"/>
    </w:rPr>
  </w:style>
  <w:style w:type="paragraph" w:customStyle="1" w:styleId="CompletionMessage">
    <w:name w:val="Completion Message"/>
    <w:basedOn w:val="Normal"/>
    <w:link w:val="CompletionMessageChar"/>
    <w:qFormat/>
    <w:rsid w:val="00B00779"/>
    <w:rPr>
      <w:i/>
      <w:sz w:val="24"/>
    </w:rPr>
  </w:style>
  <w:style w:type="character" w:customStyle="1" w:styleId="AlertChar">
    <w:name w:val="Alert Char"/>
    <w:basedOn w:val="NoteChar"/>
    <w:link w:val="Alert"/>
    <w:rsid w:val="00D52903"/>
    <w:rPr>
      <w:rFonts w:asciiTheme="majorHAnsi" w:hAnsiTheme="majorHAnsi"/>
      <w:b w:val="0"/>
      <w:color w:val="000000"/>
      <w:shd w:val="clear" w:color="auto" w:fill="FFCC66"/>
    </w:rPr>
  </w:style>
  <w:style w:type="paragraph" w:customStyle="1" w:styleId="Idea">
    <w:name w:val="Idea"/>
    <w:basedOn w:val="Normal"/>
    <w:link w:val="IdeaChar"/>
    <w:qFormat/>
    <w:rsid w:val="00D52903"/>
    <w:pPr>
      <w:pBdr>
        <w:top w:val="single" w:sz="4" w:space="1" w:color="000000" w:themeColor="text1" w:shadow="1"/>
        <w:left w:val="single" w:sz="4" w:space="4" w:color="000000" w:themeColor="text1" w:shadow="1"/>
        <w:bottom w:val="single" w:sz="4" w:space="1" w:color="000000" w:themeColor="text1" w:shadow="1"/>
        <w:right w:val="single" w:sz="4" w:space="4" w:color="000000" w:themeColor="text1" w:shadow="1"/>
      </w:pBdr>
      <w:shd w:val="clear" w:color="auto" w:fill="DBE5F1" w:themeFill="accent1" w:themeFillTint="33"/>
      <w:ind w:left="1440"/>
    </w:pPr>
    <w:rPr>
      <w:rFonts w:eastAsia="Calibri" w:cs="Times New Roman"/>
      <w:szCs w:val="23"/>
      <w14:textOutline w14:w="9525" w14:cap="rnd" w14:cmpd="sng" w14:algn="ctr">
        <w14:noFill/>
        <w14:prstDash w14:val="solid"/>
        <w14:bevel/>
      </w14:textOutline>
    </w:rPr>
  </w:style>
  <w:style w:type="character" w:customStyle="1" w:styleId="CompletionMessageChar">
    <w:name w:val="Completion Message Char"/>
    <w:basedOn w:val="DefaultParagraphFont"/>
    <w:link w:val="CompletionMessage"/>
    <w:rsid w:val="00B00779"/>
    <w:rPr>
      <w:rFonts w:asciiTheme="majorHAnsi" w:hAnsiTheme="majorHAnsi"/>
      <w:i/>
      <w:sz w:val="24"/>
    </w:rPr>
  </w:style>
  <w:style w:type="paragraph" w:customStyle="1" w:styleId="ExerciseHeading">
    <w:name w:val="Exercise Heading"/>
    <w:basedOn w:val="Heading3"/>
    <w:link w:val="ExerciseHeadingChar"/>
    <w:qFormat/>
    <w:rsid w:val="003044E0"/>
  </w:style>
  <w:style w:type="character" w:customStyle="1" w:styleId="IdeaChar">
    <w:name w:val="Idea Char"/>
    <w:basedOn w:val="DefaultParagraphFont"/>
    <w:link w:val="Idea"/>
    <w:rsid w:val="00D52903"/>
    <w:rPr>
      <w:rFonts w:ascii="Segoe UI" w:eastAsia="Calibri" w:hAnsi="Segoe UI" w:cs="Times New Roman"/>
      <w:szCs w:val="23"/>
      <w:shd w:val="clear" w:color="auto" w:fill="DBE5F1" w:themeFill="accent1" w:themeFillTint="33"/>
      <w14:textOutline w14:w="9525" w14:cap="rnd" w14:cmpd="sng" w14:algn="ctr">
        <w14:noFill/>
        <w14:prstDash w14:val="solid"/>
        <w14:bevel/>
      </w14:textOutline>
    </w:rPr>
  </w:style>
  <w:style w:type="character" w:customStyle="1" w:styleId="ExerciseHeadingChar">
    <w:name w:val="Exercise Heading Char"/>
    <w:basedOn w:val="Heading3Char"/>
    <w:link w:val="ExerciseHeading"/>
    <w:rsid w:val="003044E0"/>
    <w:rPr>
      <w:rFonts w:ascii="Segoe UI" w:eastAsia="Calibri" w:hAnsi="Segoe UI" w:cs="Segoe UI"/>
      <w:b/>
      <w:bCs/>
      <w:color w:val="000000" w:themeColor="text1"/>
      <w:sz w:val="32"/>
      <w:szCs w:val="32"/>
    </w:rPr>
  </w:style>
  <w:style w:type="paragraph" w:customStyle="1" w:styleId="TemplateVersion">
    <w:name w:val="Template Version"/>
    <w:basedOn w:val="Normal"/>
    <w:link w:val="TemplateVersionChar"/>
    <w:qFormat/>
    <w:rsid w:val="00065B70"/>
    <w:rPr>
      <w:color w:val="BFBFBF" w:themeColor="background1" w:themeShade="BF"/>
    </w:rPr>
  </w:style>
  <w:style w:type="character" w:customStyle="1" w:styleId="TemplateVersionChar">
    <w:name w:val="Template Version Char"/>
    <w:basedOn w:val="DefaultParagraphFont"/>
    <w:link w:val="TemplateVersion"/>
    <w:rsid w:val="00065B70"/>
    <w:rPr>
      <w:rFonts w:asciiTheme="majorHAnsi" w:hAnsiTheme="majorHAnsi"/>
      <w:color w:val="BFBFBF" w:themeColor="background1" w:themeShade="BF"/>
    </w:rPr>
  </w:style>
  <w:style w:type="character" w:customStyle="1" w:styleId="Mention1">
    <w:name w:val="Mention1"/>
    <w:basedOn w:val="DefaultParagraphFont"/>
    <w:uiPriority w:val="99"/>
    <w:semiHidden/>
    <w:unhideWhenUsed/>
    <w:rsid w:val="00AC7F07"/>
    <w:rPr>
      <w:color w:val="2B579A"/>
      <w:shd w:val="clear" w:color="auto" w:fill="E6E6E6"/>
    </w:rPr>
  </w:style>
  <w:style w:type="table" w:styleId="GridTable4">
    <w:name w:val="Grid Table 4"/>
    <w:basedOn w:val="TableNormal"/>
    <w:uiPriority w:val="49"/>
    <w:rsid w:val="0099274E"/>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NormalWeb">
    <w:name w:val="Normal (Web)"/>
    <w:basedOn w:val="Normal"/>
    <w:uiPriority w:val="99"/>
    <w:semiHidden/>
    <w:unhideWhenUsed/>
    <w:rsid w:val="009C0F98"/>
    <w:pPr>
      <w:spacing w:before="100" w:beforeAutospacing="1" w:after="100" w:afterAutospacing="1" w:line="240" w:lineRule="auto"/>
    </w:pPr>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46159200">
      <w:bodyDiv w:val="1"/>
      <w:marLeft w:val="0"/>
      <w:marRight w:val="0"/>
      <w:marTop w:val="0"/>
      <w:marBottom w:val="0"/>
      <w:divBdr>
        <w:top w:val="none" w:sz="0" w:space="0" w:color="auto"/>
        <w:left w:val="none" w:sz="0" w:space="0" w:color="auto"/>
        <w:bottom w:val="none" w:sz="0" w:space="0" w:color="auto"/>
        <w:right w:val="none" w:sz="0" w:space="0" w:color="auto"/>
      </w:divBdr>
    </w:div>
    <w:div w:id="469055274">
      <w:bodyDiv w:val="1"/>
      <w:marLeft w:val="0"/>
      <w:marRight w:val="0"/>
      <w:marTop w:val="0"/>
      <w:marBottom w:val="0"/>
      <w:divBdr>
        <w:top w:val="none" w:sz="0" w:space="0" w:color="auto"/>
        <w:left w:val="none" w:sz="0" w:space="0" w:color="auto"/>
        <w:bottom w:val="none" w:sz="0" w:space="0" w:color="auto"/>
        <w:right w:val="none" w:sz="0" w:space="0" w:color="auto"/>
      </w:divBdr>
    </w:div>
    <w:div w:id="473106625">
      <w:bodyDiv w:val="1"/>
      <w:marLeft w:val="0"/>
      <w:marRight w:val="0"/>
      <w:marTop w:val="0"/>
      <w:marBottom w:val="0"/>
      <w:divBdr>
        <w:top w:val="none" w:sz="0" w:space="0" w:color="auto"/>
        <w:left w:val="none" w:sz="0" w:space="0" w:color="auto"/>
        <w:bottom w:val="none" w:sz="0" w:space="0" w:color="auto"/>
        <w:right w:val="none" w:sz="0" w:space="0" w:color="auto"/>
      </w:divBdr>
    </w:div>
    <w:div w:id="743261204">
      <w:bodyDiv w:val="1"/>
      <w:marLeft w:val="0"/>
      <w:marRight w:val="0"/>
      <w:marTop w:val="0"/>
      <w:marBottom w:val="0"/>
      <w:divBdr>
        <w:top w:val="none" w:sz="0" w:space="0" w:color="auto"/>
        <w:left w:val="none" w:sz="0" w:space="0" w:color="auto"/>
        <w:bottom w:val="none" w:sz="0" w:space="0" w:color="auto"/>
        <w:right w:val="none" w:sz="0" w:space="0" w:color="auto"/>
      </w:divBdr>
    </w:div>
    <w:div w:id="1062095623">
      <w:bodyDiv w:val="1"/>
      <w:marLeft w:val="0"/>
      <w:marRight w:val="0"/>
      <w:marTop w:val="0"/>
      <w:marBottom w:val="0"/>
      <w:divBdr>
        <w:top w:val="none" w:sz="0" w:space="0" w:color="auto"/>
        <w:left w:val="none" w:sz="0" w:space="0" w:color="auto"/>
        <w:bottom w:val="none" w:sz="0" w:space="0" w:color="auto"/>
        <w:right w:val="none" w:sz="0" w:space="0" w:color="auto"/>
      </w:divBdr>
    </w:div>
    <w:div w:id="1070663091">
      <w:bodyDiv w:val="1"/>
      <w:marLeft w:val="0"/>
      <w:marRight w:val="0"/>
      <w:marTop w:val="0"/>
      <w:marBottom w:val="0"/>
      <w:divBdr>
        <w:top w:val="none" w:sz="0" w:space="0" w:color="auto"/>
        <w:left w:val="none" w:sz="0" w:space="0" w:color="auto"/>
        <w:bottom w:val="none" w:sz="0" w:space="0" w:color="auto"/>
        <w:right w:val="none" w:sz="0" w:space="0" w:color="auto"/>
      </w:divBdr>
      <w:divsChild>
        <w:div w:id="1021396702">
          <w:marLeft w:val="0"/>
          <w:marRight w:val="0"/>
          <w:marTop w:val="0"/>
          <w:marBottom w:val="0"/>
          <w:divBdr>
            <w:top w:val="none" w:sz="0" w:space="0" w:color="auto"/>
            <w:left w:val="none" w:sz="0" w:space="0" w:color="auto"/>
            <w:bottom w:val="none" w:sz="0" w:space="0" w:color="auto"/>
            <w:right w:val="none" w:sz="0" w:space="0" w:color="auto"/>
          </w:divBdr>
          <w:divsChild>
            <w:div w:id="380372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066200">
      <w:bodyDiv w:val="1"/>
      <w:marLeft w:val="0"/>
      <w:marRight w:val="0"/>
      <w:marTop w:val="0"/>
      <w:marBottom w:val="0"/>
      <w:divBdr>
        <w:top w:val="none" w:sz="0" w:space="0" w:color="auto"/>
        <w:left w:val="none" w:sz="0" w:space="0" w:color="auto"/>
        <w:bottom w:val="none" w:sz="0" w:space="0" w:color="auto"/>
        <w:right w:val="none" w:sz="0" w:space="0" w:color="auto"/>
      </w:divBdr>
    </w:div>
    <w:div w:id="1212770894">
      <w:bodyDiv w:val="1"/>
      <w:marLeft w:val="0"/>
      <w:marRight w:val="0"/>
      <w:marTop w:val="0"/>
      <w:marBottom w:val="0"/>
      <w:divBdr>
        <w:top w:val="none" w:sz="0" w:space="0" w:color="auto"/>
        <w:left w:val="none" w:sz="0" w:space="0" w:color="auto"/>
        <w:bottom w:val="none" w:sz="0" w:space="0" w:color="auto"/>
        <w:right w:val="none" w:sz="0" w:space="0" w:color="auto"/>
      </w:divBdr>
    </w:div>
    <w:div w:id="1233154450">
      <w:bodyDiv w:val="1"/>
      <w:marLeft w:val="0"/>
      <w:marRight w:val="0"/>
      <w:marTop w:val="0"/>
      <w:marBottom w:val="0"/>
      <w:divBdr>
        <w:top w:val="none" w:sz="0" w:space="0" w:color="auto"/>
        <w:left w:val="none" w:sz="0" w:space="0" w:color="auto"/>
        <w:bottom w:val="none" w:sz="0" w:space="0" w:color="auto"/>
        <w:right w:val="none" w:sz="0" w:space="0" w:color="auto"/>
      </w:divBdr>
    </w:div>
    <w:div w:id="1296908283">
      <w:bodyDiv w:val="1"/>
      <w:marLeft w:val="0"/>
      <w:marRight w:val="0"/>
      <w:marTop w:val="0"/>
      <w:marBottom w:val="0"/>
      <w:divBdr>
        <w:top w:val="none" w:sz="0" w:space="0" w:color="auto"/>
        <w:left w:val="none" w:sz="0" w:space="0" w:color="auto"/>
        <w:bottom w:val="none" w:sz="0" w:space="0" w:color="auto"/>
        <w:right w:val="none" w:sz="0" w:space="0" w:color="auto"/>
      </w:divBdr>
    </w:div>
    <w:div w:id="1534537769">
      <w:bodyDiv w:val="1"/>
      <w:marLeft w:val="0"/>
      <w:marRight w:val="0"/>
      <w:marTop w:val="0"/>
      <w:marBottom w:val="0"/>
      <w:divBdr>
        <w:top w:val="none" w:sz="0" w:space="0" w:color="auto"/>
        <w:left w:val="none" w:sz="0" w:space="0" w:color="auto"/>
        <w:bottom w:val="none" w:sz="0" w:space="0" w:color="auto"/>
        <w:right w:val="none" w:sz="0" w:space="0" w:color="auto"/>
      </w:divBdr>
    </w:div>
    <w:div w:id="1650015503">
      <w:bodyDiv w:val="1"/>
      <w:marLeft w:val="0"/>
      <w:marRight w:val="0"/>
      <w:marTop w:val="0"/>
      <w:marBottom w:val="0"/>
      <w:divBdr>
        <w:top w:val="none" w:sz="0" w:space="0" w:color="auto"/>
        <w:left w:val="none" w:sz="0" w:space="0" w:color="auto"/>
        <w:bottom w:val="none" w:sz="0" w:space="0" w:color="auto"/>
        <w:right w:val="none" w:sz="0" w:space="0" w:color="auto"/>
      </w:divBdr>
      <w:divsChild>
        <w:div w:id="527526368">
          <w:marLeft w:val="0"/>
          <w:marRight w:val="0"/>
          <w:marTop w:val="0"/>
          <w:marBottom w:val="0"/>
          <w:divBdr>
            <w:top w:val="none" w:sz="0" w:space="0" w:color="auto"/>
            <w:left w:val="none" w:sz="0" w:space="0" w:color="auto"/>
            <w:bottom w:val="none" w:sz="0" w:space="0" w:color="auto"/>
            <w:right w:val="none" w:sz="0" w:space="0" w:color="auto"/>
          </w:divBdr>
          <w:divsChild>
            <w:div w:id="1442535313">
              <w:marLeft w:val="0"/>
              <w:marRight w:val="0"/>
              <w:marTop w:val="0"/>
              <w:marBottom w:val="0"/>
              <w:divBdr>
                <w:top w:val="none" w:sz="0" w:space="0" w:color="auto"/>
                <w:left w:val="none" w:sz="0" w:space="0" w:color="auto"/>
                <w:bottom w:val="none" w:sz="0" w:space="0" w:color="auto"/>
                <w:right w:val="none" w:sz="0" w:space="0" w:color="auto"/>
              </w:divBdr>
            </w:div>
            <w:div w:id="8988028">
              <w:marLeft w:val="0"/>
              <w:marRight w:val="0"/>
              <w:marTop w:val="0"/>
              <w:marBottom w:val="0"/>
              <w:divBdr>
                <w:top w:val="none" w:sz="0" w:space="0" w:color="auto"/>
                <w:left w:val="none" w:sz="0" w:space="0" w:color="auto"/>
                <w:bottom w:val="none" w:sz="0" w:space="0" w:color="auto"/>
                <w:right w:val="none" w:sz="0" w:space="0" w:color="auto"/>
              </w:divBdr>
            </w:div>
            <w:div w:id="162740553">
              <w:marLeft w:val="0"/>
              <w:marRight w:val="0"/>
              <w:marTop w:val="0"/>
              <w:marBottom w:val="0"/>
              <w:divBdr>
                <w:top w:val="none" w:sz="0" w:space="0" w:color="auto"/>
                <w:left w:val="none" w:sz="0" w:space="0" w:color="auto"/>
                <w:bottom w:val="none" w:sz="0" w:space="0" w:color="auto"/>
                <w:right w:val="none" w:sz="0" w:space="0" w:color="auto"/>
              </w:divBdr>
            </w:div>
            <w:div w:id="980618754">
              <w:marLeft w:val="0"/>
              <w:marRight w:val="0"/>
              <w:marTop w:val="0"/>
              <w:marBottom w:val="0"/>
              <w:divBdr>
                <w:top w:val="none" w:sz="0" w:space="0" w:color="auto"/>
                <w:left w:val="none" w:sz="0" w:space="0" w:color="auto"/>
                <w:bottom w:val="none" w:sz="0" w:space="0" w:color="auto"/>
                <w:right w:val="none" w:sz="0" w:space="0" w:color="auto"/>
              </w:divBdr>
            </w:div>
            <w:div w:id="1555046075">
              <w:marLeft w:val="0"/>
              <w:marRight w:val="0"/>
              <w:marTop w:val="0"/>
              <w:marBottom w:val="0"/>
              <w:divBdr>
                <w:top w:val="none" w:sz="0" w:space="0" w:color="auto"/>
                <w:left w:val="none" w:sz="0" w:space="0" w:color="auto"/>
                <w:bottom w:val="none" w:sz="0" w:space="0" w:color="auto"/>
                <w:right w:val="none" w:sz="0" w:space="0" w:color="auto"/>
              </w:divBdr>
            </w:div>
            <w:div w:id="1950120781">
              <w:marLeft w:val="0"/>
              <w:marRight w:val="0"/>
              <w:marTop w:val="0"/>
              <w:marBottom w:val="0"/>
              <w:divBdr>
                <w:top w:val="none" w:sz="0" w:space="0" w:color="auto"/>
                <w:left w:val="none" w:sz="0" w:space="0" w:color="auto"/>
                <w:bottom w:val="none" w:sz="0" w:space="0" w:color="auto"/>
                <w:right w:val="none" w:sz="0" w:space="0" w:color="auto"/>
              </w:divBdr>
            </w:div>
            <w:div w:id="1944074770">
              <w:marLeft w:val="0"/>
              <w:marRight w:val="0"/>
              <w:marTop w:val="0"/>
              <w:marBottom w:val="0"/>
              <w:divBdr>
                <w:top w:val="none" w:sz="0" w:space="0" w:color="auto"/>
                <w:left w:val="none" w:sz="0" w:space="0" w:color="auto"/>
                <w:bottom w:val="none" w:sz="0" w:space="0" w:color="auto"/>
                <w:right w:val="none" w:sz="0" w:space="0" w:color="auto"/>
              </w:divBdr>
            </w:div>
            <w:div w:id="1390688386">
              <w:marLeft w:val="0"/>
              <w:marRight w:val="0"/>
              <w:marTop w:val="0"/>
              <w:marBottom w:val="0"/>
              <w:divBdr>
                <w:top w:val="none" w:sz="0" w:space="0" w:color="auto"/>
                <w:left w:val="none" w:sz="0" w:space="0" w:color="auto"/>
                <w:bottom w:val="none" w:sz="0" w:space="0" w:color="auto"/>
                <w:right w:val="none" w:sz="0" w:space="0" w:color="auto"/>
              </w:divBdr>
            </w:div>
            <w:div w:id="1847357447">
              <w:marLeft w:val="0"/>
              <w:marRight w:val="0"/>
              <w:marTop w:val="0"/>
              <w:marBottom w:val="0"/>
              <w:divBdr>
                <w:top w:val="none" w:sz="0" w:space="0" w:color="auto"/>
                <w:left w:val="none" w:sz="0" w:space="0" w:color="auto"/>
                <w:bottom w:val="none" w:sz="0" w:space="0" w:color="auto"/>
                <w:right w:val="none" w:sz="0" w:space="0" w:color="auto"/>
              </w:divBdr>
            </w:div>
            <w:div w:id="1832990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717477">
      <w:bodyDiv w:val="1"/>
      <w:marLeft w:val="0"/>
      <w:marRight w:val="0"/>
      <w:marTop w:val="0"/>
      <w:marBottom w:val="0"/>
      <w:divBdr>
        <w:top w:val="none" w:sz="0" w:space="0" w:color="auto"/>
        <w:left w:val="none" w:sz="0" w:space="0" w:color="auto"/>
        <w:bottom w:val="none" w:sz="0" w:space="0" w:color="auto"/>
        <w:right w:val="none" w:sz="0" w:space="0" w:color="auto"/>
      </w:divBdr>
      <w:divsChild>
        <w:div w:id="320355995">
          <w:marLeft w:val="0"/>
          <w:marRight w:val="0"/>
          <w:marTop w:val="0"/>
          <w:marBottom w:val="0"/>
          <w:divBdr>
            <w:top w:val="none" w:sz="0" w:space="0" w:color="auto"/>
            <w:left w:val="none" w:sz="0" w:space="0" w:color="auto"/>
            <w:bottom w:val="none" w:sz="0" w:space="0" w:color="auto"/>
            <w:right w:val="none" w:sz="0" w:space="0" w:color="auto"/>
          </w:divBdr>
          <w:divsChild>
            <w:div w:id="623117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563851">
      <w:bodyDiv w:val="1"/>
      <w:marLeft w:val="0"/>
      <w:marRight w:val="0"/>
      <w:marTop w:val="0"/>
      <w:marBottom w:val="0"/>
      <w:divBdr>
        <w:top w:val="none" w:sz="0" w:space="0" w:color="auto"/>
        <w:left w:val="none" w:sz="0" w:space="0" w:color="auto"/>
        <w:bottom w:val="none" w:sz="0" w:space="0" w:color="auto"/>
        <w:right w:val="none" w:sz="0" w:space="0" w:color="auto"/>
      </w:divBdr>
      <w:divsChild>
        <w:div w:id="1917859584">
          <w:marLeft w:val="0"/>
          <w:marRight w:val="0"/>
          <w:marTop w:val="0"/>
          <w:marBottom w:val="0"/>
          <w:divBdr>
            <w:top w:val="none" w:sz="0" w:space="0" w:color="auto"/>
            <w:left w:val="none" w:sz="0" w:space="0" w:color="auto"/>
            <w:bottom w:val="none" w:sz="0" w:space="0" w:color="auto"/>
            <w:right w:val="none" w:sz="0" w:space="0" w:color="auto"/>
          </w:divBdr>
          <w:divsChild>
            <w:div w:id="1004549430">
              <w:marLeft w:val="0"/>
              <w:marRight w:val="0"/>
              <w:marTop w:val="0"/>
              <w:marBottom w:val="0"/>
              <w:divBdr>
                <w:top w:val="none" w:sz="0" w:space="0" w:color="auto"/>
                <w:left w:val="none" w:sz="0" w:space="0" w:color="auto"/>
                <w:bottom w:val="none" w:sz="0" w:space="0" w:color="auto"/>
                <w:right w:val="none" w:sz="0" w:space="0" w:color="auto"/>
              </w:divBdr>
              <w:divsChild>
                <w:div w:id="463423721">
                  <w:marLeft w:val="0"/>
                  <w:marRight w:val="0"/>
                  <w:marTop w:val="0"/>
                  <w:marBottom w:val="0"/>
                  <w:divBdr>
                    <w:top w:val="none" w:sz="0" w:space="0" w:color="auto"/>
                    <w:left w:val="none" w:sz="0" w:space="0" w:color="auto"/>
                    <w:bottom w:val="none" w:sz="0" w:space="0" w:color="auto"/>
                    <w:right w:val="none" w:sz="0" w:space="0" w:color="auto"/>
                  </w:divBdr>
                  <w:divsChild>
                    <w:div w:id="656299210">
                      <w:marLeft w:val="0"/>
                      <w:marRight w:val="240"/>
                      <w:marTop w:val="90"/>
                      <w:marBottom w:val="0"/>
                      <w:divBdr>
                        <w:top w:val="none" w:sz="0" w:space="0" w:color="auto"/>
                        <w:left w:val="none" w:sz="0" w:space="0" w:color="auto"/>
                        <w:bottom w:val="none" w:sz="0" w:space="0" w:color="auto"/>
                        <w:right w:val="none" w:sz="0" w:space="0" w:color="auto"/>
                      </w:divBdr>
                      <w:divsChild>
                        <w:div w:id="1998343091">
                          <w:marLeft w:val="0"/>
                          <w:marRight w:val="0"/>
                          <w:marTop w:val="0"/>
                          <w:marBottom w:val="0"/>
                          <w:divBdr>
                            <w:top w:val="none" w:sz="0" w:space="0" w:color="auto"/>
                            <w:left w:val="none" w:sz="0" w:space="0" w:color="auto"/>
                            <w:bottom w:val="none" w:sz="0" w:space="0" w:color="auto"/>
                            <w:right w:val="none" w:sz="0" w:space="0" w:color="auto"/>
                          </w:divBdr>
                          <w:divsChild>
                            <w:div w:id="1819687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634199">
                      <w:marLeft w:val="0"/>
                      <w:marRight w:val="225"/>
                      <w:marTop w:val="0"/>
                      <w:marBottom w:val="0"/>
                      <w:divBdr>
                        <w:top w:val="none" w:sz="0" w:space="0" w:color="auto"/>
                        <w:left w:val="none" w:sz="0" w:space="0" w:color="auto"/>
                        <w:bottom w:val="none" w:sz="0" w:space="0" w:color="auto"/>
                        <w:right w:val="none" w:sz="0" w:space="0" w:color="auto"/>
                      </w:divBdr>
                      <w:divsChild>
                        <w:div w:id="192113002">
                          <w:marLeft w:val="0"/>
                          <w:marRight w:val="0"/>
                          <w:marTop w:val="0"/>
                          <w:marBottom w:val="0"/>
                          <w:divBdr>
                            <w:top w:val="none" w:sz="0" w:space="0" w:color="auto"/>
                            <w:left w:val="none" w:sz="0" w:space="0" w:color="auto"/>
                            <w:bottom w:val="none" w:sz="0" w:space="0" w:color="auto"/>
                            <w:right w:val="none" w:sz="0" w:space="0" w:color="auto"/>
                          </w:divBdr>
                          <w:divsChild>
                            <w:div w:id="1166937303">
                              <w:marLeft w:val="0"/>
                              <w:marRight w:val="0"/>
                              <w:marTop w:val="0"/>
                              <w:marBottom w:val="0"/>
                              <w:divBdr>
                                <w:top w:val="none" w:sz="0" w:space="0" w:color="auto"/>
                                <w:left w:val="none" w:sz="0" w:space="0" w:color="auto"/>
                                <w:bottom w:val="none" w:sz="0" w:space="0" w:color="auto"/>
                                <w:right w:val="none" w:sz="0" w:space="0" w:color="auto"/>
                              </w:divBdr>
                              <w:divsChild>
                                <w:div w:id="845242319">
                                  <w:marLeft w:val="0"/>
                                  <w:marRight w:val="0"/>
                                  <w:marTop w:val="0"/>
                                  <w:marBottom w:val="0"/>
                                  <w:divBdr>
                                    <w:top w:val="none" w:sz="0" w:space="0" w:color="auto"/>
                                    <w:left w:val="none" w:sz="0" w:space="0" w:color="auto"/>
                                    <w:bottom w:val="none" w:sz="0" w:space="0" w:color="auto"/>
                                    <w:right w:val="none" w:sz="0" w:space="0" w:color="auto"/>
                                  </w:divBdr>
                                  <w:divsChild>
                                    <w:div w:id="1386366388">
                                      <w:marLeft w:val="0"/>
                                      <w:marRight w:val="0"/>
                                      <w:marTop w:val="0"/>
                                      <w:marBottom w:val="0"/>
                                      <w:divBdr>
                                        <w:top w:val="none" w:sz="0" w:space="0" w:color="auto"/>
                                        <w:left w:val="none" w:sz="0" w:space="0" w:color="auto"/>
                                        <w:bottom w:val="none" w:sz="0" w:space="0" w:color="auto"/>
                                        <w:right w:val="none" w:sz="0" w:space="0" w:color="auto"/>
                                      </w:divBdr>
                                      <w:divsChild>
                                        <w:div w:id="1858079507">
                                          <w:marLeft w:val="180"/>
                                          <w:marRight w:val="0"/>
                                          <w:marTop w:val="0"/>
                                          <w:marBottom w:val="0"/>
                                          <w:divBdr>
                                            <w:top w:val="none" w:sz="0" w:space="0" w:color="auto"/>
                                            <w:left w:val="none" w:sz="0" w:space="0" w:color="auto"/>
                                            <w:bottom w:val="none" w:sz="0" w:space="0" w:color="auto"/>
                                            <w:right w:val="none" w:sz="0" w:space="0" w:color="auto"/>
                                          </w:divBdr>
                                        </w:div>
                                      </w:divsChild>
                                    </w:div>
                                  </w:divsChild>
                                </w:div>
                                <w:div w:id="184562216">
                                  <w:marLeft w:val="0"/>
                                  <w:marRight w:val="0"/>
                                  <w:marTop w:val="0"/>
                                  <w:marBottom w:val="0"/>
                                  <w:divBdr>
                                    <w:top w:val="none" w:sz="0" w:space="0" w:color="auto"/>
                                    <w:left w:val="none" w:sz="0" w:space="0" w:color="auto"/>
                                    <w:bottom w:val="none" w:sz="0" w:space="0" w:color="auto"/>
                                    <w:right w:val="none" w:sz="0" w:space="0" w:color="auto"/>
                                  </w:divBdr>
                                  <w:divsChild>
                                    <w:div w:id="1392771255">
                                      <w:marLeft w:val="0"/>
                                      <w:marRight w:val="0"/>
                                      <w:marTop w:val="0"/>
                                      <w:marBottom w:val="0"/>
                                      <w:divBdr>
                                        <w:top w:val="none" w:sz="0" w:space="0" w:color="auto"/>
                                        <w:left w:val="none" w:sz="0" w:space="0" w:color="auto"/>
                                        <w:bottom w:val="none" w:sz="0" w:space="0" w:color="auto"/>
                                        <w:right w:val="none" w:sz="0" w:space="0" w:color="auto"/>
                                      </w:divBdr>
                                      <w:divsChild>
                                        <w:div w:id="1161695315">
                                          <w:marLeft w:val="180"/>
                                          <w:marRight w:val="0"/>
                                          <w:marTop w:val="0"/>
                                          <w:marBottom w:val="0"/>
                                          <w:divBdr>
                                            <w:top w:val="none" w:sz="0" w:space="0" w:color="auto"/>
                                            <w:left w:val="none" w:sz="0" w:space="0" w:color="auto"/>
                                            <w:bottom w:val="none" w:sz="0" w:space="0" w:color="auto"/>
                                            <w:right w:val="none" w:sz="0" w:space="0" w:color="auto"/>
                                          </w:divBdr>
                                        </w:div>
                                      </w:divsChild>
                                    </w:div>
                                    <w:div w:id="7872947">
                                      <w:marLeft w:val="0"/>
                                      <w:marRight w:val="0"/>
                                      <w:marTop w:val="0"/>
                                      <w:marBottom w:val="0"/>
                                      <w:divBdr>
                                        <w:top w:val="none" w:sz="0" w:space="0" w:color="auto"/>
                                        <w:left w:val="none" w:sz="0" w:space="0" w:color="auto"/>
                                        <w:bottom w:val="none" w:sz="0" w:space="0" w:color="auto"/>
                                        <w:right w:val="none" w:sz="0" w:space="0" w:color="auto"/>
                                      </w:divBdr>
                                      <w:divsChild>
                                        <w:div w:id="1891578149">
                                          <w:marLeft w:val="180"/>
                                          <w:marRight w:val="0"/>
                                          <w:marTop w:val="0"/>
                                          <w:marBottom w:val="0"/>
                                          <w:divBdr>
                                            <w:top w:val="none" w:sz="0" w:space="0" w:color="auto"/>
                                            <w:left w:val="none" w:sz="0" w:space="0" w:color="auto"/>
                                            <w:bottom w:val="none" w:sz="0" w:space="0" w:color="auto"/>
                                            <w:right w:val="none" w:sz="0" w:space="0" w:color="auto"/>
                                          </w:divBdr>
                                        </w:div>
                                      </w:divsChild>
                                    </w:div>
                                    <w:div w:id="437915419">
                                      <w:marLeft w:val="0"/>
                                      <w:marRight w:val="0"/>
                                      <w:marTop w:val="0"/>
                                      <w:marBottom w:val="0"/>
                                      <w:divBdr>
                                        <w:top w:val="none" w:sz="0" w:space="0" w:color="auto"/>
                                        <w:left w:val="none" w:sz="0" w:space="0" w:color="auto"/>
                                        <w:bottom w:val="none" w:sz="0" w:space="0" w:color="auto"/>
                                        <w:right w:val="none" w:sz="0" w:space="0" w:color="auto"/>
                                      </w:divBdr>
                                      <w:divsChild>
                                        <w:div w:id="1857427298">
                                          <w:marLeft w:val="180"/>
                                          <w:marRight w:val="0"/>
                                          <w:marTop w:val="0"/>
                                          <w:marBottom w:val="0"/>
                                          <w:divBdr>
                                            <w:top w:val="none" w:sz="0" w:space="0" w:color="auto"/>
                                            <w:left w:val="none" w:sz="0" w:space="0" w:color="auto"/>
                                            <w:bottom w:val="none" w:sz="0" w:space="0" w:color="auto"/>
                                            <w:right w:val="none" w:sz="0" w:space="0" w:color="auto"/>
                                          </w:divBdr>
                                        </w:div>
                                      </w:divsChild>
                                    </w:div>
                                    <w:div w:id="1383358548">
                                      <w:marLeft w:val="0"/>
                                      <w:marRight w:val="0"/>
                                      <w:marTop w:val="0"/>
                                      <w:marBottom w:val="0"/>
                                      <w:divBdr>
                                        <w:top w:val="none" w:sz="0" w:space="0" w:color="auto"/>
                                        <w:left w:val="none" w:sz="0" w:space="0" w:color="auto"/>
                                        <w:bottom w:val="none" w:sz="0" w:space="0" w:color="auto"/>
                                        <w:right w:val="none" w:sz="0" w:space="0" w:color="auto"/>
                                      </w:divBdr>
                                      <w:divsChild>
                                        <w:div w:id="420223460">
                                          <w:marLeft w:val="1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5013760">
                              <w:marLeft w:val="0"/>
                              <w:marRight w:val="0"/>
                              <w:marTop w:val="0"/>
                              <w:marBottom w:val="0"/>
                              <w:divBdr>
                                <w:top w:val="none" w:sz="0" w:space="0" w:color="auto"/>
                                <w:left w:val="none" w:sz="0" w:space="0" w:color="auto"/>
                                <w:bottom w:val="none" w:sz="0" w:space="0" w:color="auto"/>
                                <w:right w:val="none" w:sz="0" w:space="0" w:color="auto"/>
                              </w:divBdr>
                              <w:divsChild>
                                <w:div w:id="2040429601">
                                  <w:marLeft w:val="180"/>
                                  <w:marRight w:val="0"/>
                                  <w:marTop w:val="0"/>
                                  <w:marBottom w:val="0"/>
                                  <w:divBdr>
                                    <w:top w:val="none" w:sz="0" w:space="0" w:color="auto"/>
                                    <w:left w:val="none" w:sz="0" w:space="0" w:color="auto"/>
                                    <w:bottom w:val="none" w:sz="0" w:space="0" w:color="auto"/>
                                    <w:right w:val="none" w:sz="0" w:space="0" w:color="auto"/>
                                  </w:divBdr>
                                </w:div>
                              </w:divsChild>
                            </w:div>
                            <w:div w:id="2003925859">
                              <w:marLeft w:val="0"/>
                              <w:marRight w:val="0"/>
                              <w:marTop w:val="0"/>
                              <w:marBottom w:val="0"/>
                              <w:divBdr>
                                <w:top w:val="none" w:sz="0" w:space="0" w:color="auto"/>
                                <w:left w:val="none" w:sz="0" w:space="0" w:color="auto"/>
                                <w:bottom w:val="none" w:sz="0" w:space="0" w:color="auto"/>
                                <w:right w:val="none" w:sz="0" w:space="0" w:color="auto"/>
                              </w:divBdr>
                              <w:divsChild>
                                <w:div w:id="1310675139">
                                  <w:marLeft w:val="180"/>
                                  <w:marRight w:val="0"/>
                                  <w:marTop w:val="0"/>
                                  <w:marBottom w:val="0"/>
                                  <w:divBdr>
                                    <w:top w:val="none" w:sz="0" w:space="0" w:color="auto"/>
                                    <w:left w:val="none" w:sz="0" w:space="0" w:color="auto"/>
                                    <w:bottom w:val="none" w:sz="0" w:space="0" w:color="auto"/>
                                    <w:right w:val="none" w:sz="0" w:space="0" w:color="auto"/>
                                  </w:divBdr>
                                </w:div>
                              </w:divsChild>
                            </w:div>
                            <w:div w:id="1127553526">
                              <w:marLeft w:val="0"/>
                              <w:marRight w:val="0"/>
                              <w:marTop w:val="0"/>
                              <w:marBottom w:val="0"/>
                              <w:divBdr>
                                <w:top w:val="none" w:sz="0" w:space="0" w:color="auto"/>
                                <w:left w:val="none" w:sz="0" w:space="0" w:color="auto"/>
                                <w:bottom w:val="none" w:sz="0" w:space="0" w:color="auto"/>
                                <w:right w:val="none" w:sz="0" w:space="0" w:color="auto"/>
                              </w:divBdr>
                              <w:divsChild>
                                <w:div w:id="1993750393">
                                  <w:marLeft w:val="180"/>
                                  <w:marRight w:val="0"/>
                                  <w:marTop w:val="0"/>
                                  <w:marBottom w:val="0"/>
                                  <w:divBdr>
                                    <w:top w:val="none" w:sz="0" w:space="0" w:color="auto"/>
                                    <w:left w:val="none" w:sz="0" w:space="0" w:color="auto"/>
                                    <w:bottom w:val="none" w:sz="0" w:space="0" w:color="auto"/>
                                    <w:right w:val="none" w:sz="0" w:space="0" w:color="auto"/>
                                  </w:divBdr>
                                </w:div>
                              </w:divsChild>
                            </w:div>
                            <w:div w:id="1234730403">
                              <w:marLeft w:val="0"/>
                              <w:marRight w:val="0"/>
                              <w:marTop w:val="0"/>
                              <w:marBottom w:val="0"/>
                              <w:divBdr>
                                <w:top w:val="none" w:sz="0" w:space="0" w:color="auto"/>
                                <w:left w:val="none" w:sz="0" w:space="0" w:color="auto"/>
                                <w:bottom w:val="none" w:sz="0" w:space="0" w:color="auto"/>
                                <w:right w:val="none" w:sz="0" w:space="0" w:color="auto"/>
                              </w:divBdr>
                              <w:divsChild>
                                <w:div w:id="1813332536">
                                  <w:marLeft w:val="180"/>
                                  <w:marRight w:val="0"/>
                                  <w:marTop w:val="0"/>
                                  <w:marBottom w:val="0"/>
                                  <w:divBdr>
                                    <w:top w:val="none" w:sz="0" w:space="0" w:color="auto"/>
                                    <w:left w:val="none" w:sz="0" w:space="0" w:color="auto"/>
                                    <w:bottom w:val="none" w:sz="0" w:space="0" w:color="auto"/>
                                    <w:right w:val="none" w:sz="0" w:space="0" w:color="auto"/>
                                  </w:divBdr>
                                </w:div>
                                <w:div w:id="2006203151">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07729729">
          <w:marLeft w:val="0"/>
          <w:marRight w:val="0"/>
          <w:marTop w:val="375"/>
          <w:marBottom w:val="1200"/>
          <w:divBdr>
            <w:top w:val="none" w:sz="0" w:space="0" w:color="auto"/>
            <w:left w:val="none" w:sz="0" w:space="0" w:color="auto"/>
            <w:bottom w:val="none" w:sz="0" w:space="0" w:color="auto"/>
            <w:right w:val="none" w:sz="0" w:space="0" w:color="auto"/>
          </w:divBdr>
          <w:divsChild>
            <w:div w:id="1211645664">
              <w:marLeft w:val="0"/>
              <w:marRight w:val="225"/>
              <w:marTop w:val="225"/>
              <w:marBottom w:val="0"/>
              <w:divBdr>
                <w:top w:val="none" w:sz="0" w:space="0" w:color="auto"/>
                <w:left w:val="none" w:sz="0" w:space="0" w:color="auto"/>
                <w:bottom w:val="none" w:sz="0" w:space="0" w:color="auto"/>
                <w:right w:val="none" w:sz="0" w:space="0" w:color="auto"/>
              </w:divBdr>
              <w:divsChild>
                <w:div w:id="501242124">
                  <w:marLeft w:val="0"/>
                  <w:marRight w:val="0"/>
                  <w:marTop w:val="0"/>
                  <w:marBottom w:val="150"/>
                  <w:divBdr>
                    <w:top w:val="none" w:sz="0" w:space="0" w:color="auto"/>
                    <w:left w:val="none" w:sz="0" w:space="0" w:color="auto"/>
                    <w:bottom w:val="none" w:sz="0" w:space="0" w:color="auto"/>
                    <w:right w:val="none" w:sz="0" w:space="0" w:color="auto"/>
                  </w:divBdr>
                </w:div>
                <w:div w:id="1061369098">
                  <w:marLeft w:val="0"/>
                  <w:marRight w:val="0"/>
                  <w:marTop w:val="0"/>
                  <w:marBottom w:val="0"/>
                  <w:divBdr>
                    <w:top w:val="single" w:sz="6" w:space="0" w:color="BFDCF0"/>
                    <w:left w:val="single" w:sz="6" w:space="0" w:color="BFDCF0"/>
                    <w:bottom w:val="single" w:sz="6" w:space="0" w:color="BFDCF0"/>
                    <w:right w:val="single" w:sz="6" w:space="0" w:color="BFDCF0"/>
                  </w:divBdr>
                  <w:divsChild>
                    <w:div w:id="1614901062">
                      <w:marLeft w:val="0"/>
                      <w:marRight w:val="0"/>
                      <w:marTop w:val="0"/>
                      <w:marBottom w:val="0"/>
                      <w:divBdr>
                        <w:top w:val="none" w:sz="0" w:space="0" w:color="auto"/>
                        <w:left w:val="none" w:sz="0" w:space="0" w:color="auto"/>
                        <w:bottom w:val="none" w:sz="0" w:space="0" w:color="auto"/>
                        <w:right w:val="none" w:sz="0" w:space="0" w:color="auto"/>
                      </w:divBdr>
                      <w:divsChild>
                        <w:div w:id="1218933343">
                          <w:marLeft w:val="0"/>
                          <w:marRight w:val="0"/>
                          <w:marTop w:val="0"/>
                          <w:marBottom w:val="0"/>
                          <w:divBdr>
                            <w:top w:val="none" w:sz="0" w:space="0" w:color="auto"/>
                            <w:left w:val="none" w:sz="0" w:space="0" w:color="auto"/>
                            <w:bottom w:val="none" w:sz="0" w:space="0" w:color="auto"/>
                            <w:right w:val="none" w:sz="0" w:space="0" w:color="auto"/>
                          </w:divBdr>
                          <w:divsChild>
                            <w:div w:id="1423185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906225">
                      <w:marLeft w:val="0"/>
                      <w:marRight w:val="0"/>
                      <w:marTop w:val="0"/>
                      <w:marBottom w:val="0"/>
                      <w:divBdr>
                        <w:top w:val="none" w:sz="0" w:space="0" w:color="auto"/>
                        <w:left w:val="none" w:sz="0" w:space="0" w:color="auto"/>
                        <w:bottom w:val="none" w:sz="0" w:space="0" w:color="auto"/>
                        <w:right w:val="none" w:sz="0" w:space="0" w:color="auto"/>
                      </w:divBdr>
                      <w:divsChild>
                        <w:div w:id="1499538593">
                          <w:marLeft w:val="0"/>
                          <w:marRight w:val="150"/>
                          <w:marTop w:val="0"/>
                          <w:marBottom w:val="0"/>
                          <w:divBdr>
                            <w:top w:val="none" w:sz="0" w:space="0" w:color="auto"/>
                            <w:left w:val="none" w:sz="0" w:space="0" w:color="auto"/>
                            <w:bottom w:val="none" w:sz="0" w:space="0" w:color="auto"/>
                            <w:right w:val="none" w:sz="0" w:space="0" w:color="auto"/>
                          </w:divBdr>
                          <w:divsChild>
                            <w:div w:id="145510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0627220">
              <w:marLeft w:val="0"/>
              <w:marRight w:val="0"/>
              <w:marTop w:val="225"/>
              <w:marBottom w:val="0"/>
              <w:divBdr>
                <w:top w:val="none" w:sz="0" w:space="0" w:color="auto"/>
                <w:left w:val="none" w:sz="0" w:space="0" w:color="auto"/>
                <w:bottom w:val="none" w:sz="0" w:space="0" w:color="auto"/>
                <w:right w:val="none" w:sz="0" w:space="0" w:color="auto"/>
              </w:divBdr>
              <w:divsChild>
                <w:div w:id="888566059">
                  <w:marLeft w:val="0"/>
                  <w:marRight w:val="0"/>
                  <w:marTop w:val="0"/>
                  <w:marBottom w:val="150"/>
                  <w:divBdr>
                    <w:top w:val="none" w:sz="0" w:space="0" w:color="auto"/>
                    <w:left w:val="none" w:sz="0" w:space="0" w:color="auto"/>
                    <w:bottom w:val="none" w:sz="0" w:space="0" w:color="auto"/>
                    <w:right w:val="none" w:sz="0" w:space="0" w:color="auto"/>
                  </w:divBdr>
                </w:div>
                <w:div w:id="832987731">
                  <w:marLeft w:val="0"/>
                  <w:marRight w:val="0"/>
                  <w:marTop w:val="0"/>
                  <w:marBottom w:val="0"/>
                  <w:divBdr>
                    <w:top w:val="none" w:sz="0" w:space="0" w:color="auto"/>
                    <w:left w:val="single" w:sz="6" w:space="0" w:color="BFDCF0"/>
                    <w:bottom w:val="single" w:sz="6" w:space="0" w:color="BFDCF0"/>
                    <w:right w:val="single" w:sz="6" w:space="0" w:color="BFDCF0"/>
                  </w:divBdr>
                  <w:divsChild>
                    <w:div w:id="1073426158">
                      <w:marLeft w:val="0"/>
                      <w:marRight w:val="0"/>
                      <w:marTop w:val="0"/>
                      <w:marBottom w:val="0"/>
                      <w:divBdr>
                        <w:top w:val="single" w:sz="24" w:space="0" w:color="0070C8"/>
                        <w:left w:val="none" w:sz="0" w:space="0" w:color="auto"/>
                        <w:bottom w:val="none" w:sz="0" w:space="0" w:color="auto"/>
                        <w:right w:val="none" w:sz="0" w:space="0" w:color="auto"/>
                      </w:divBdr>
                      <w:divsChild>
                        <w:div w:id="431627638">
                          <w:marLeft w:val="0"/>
                          <w:marRight w:val="0"/>
                          <w:marTop w:val="0"/>
                          <w:marBottom w:val="0"/>
                          <w:divBdr>
                            <w:top w:val="none" w:sz="0" w:space="0" w:color="auto"/>
                            <w:left w:val="none" w:sz="0" w:space="0" w:color="auto"/>
                            <w:bottom w:val="none" w:sz="0" w:space="0" w:color="auto"/>
                            <w:right w:val="none" w:sz="0" w:space="0" w:color="auto"/>
                          </w:divBdr>
                          <w:divsChild>
                            <w:div w:id="516503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433914">
                      <w:marLeft w:val="0"/>
                      <w:marRight w:val="0"/>
                      <w:marTop w:val="0"/>
                      <w:marBottom w:val="0"/>
                      <w:divBdr>
                        <w:top w:val="none" w:sz="0" w:space="0" w:color="auto"/>
                        <w:left w:val="none" w:sz="0" w:space="0" w:color="auto"/>
                        <w:bottom w:val="none" w:sz="0" w:space="0" w:color="auto"/>
                        <w:right w:val="none" w:sz="0" w:space="0" w:color="auto"/>
                      </w:divBdr>
                      <w:divsChild>
                        <w:div w:id="1916276285">
                          <w:marLeft w:val="0"/>
                          <w:marRight w:val="0"/>
                          <w:marTop w:val="0"/>
                          <w:marBottom w:val="0"/>
                          <w:divBdr>
                            <w:top w:val="none" w:sz="0" w:space="0" w:color="auto"/>
                            <w:left w:val="none" w:sz="0" w:space="0" w:color="auto"/>
                            <w:bottom w:val="none" w:sz="0" w:space="0" w:color="auto"/>
                            <w:right w:val="none" w:sz="0" w:space="0" w:color="auto"/>
                          </w:divBdr>
                          <w:divsChild>
                            <w:div w:id="1712922526">
                              <w:marLeft w:val="0"/>
                              <w:marRight w:val="0"/>
                              <w:marTop w:val="0"/>
                              <w:marBottom w:val="0"/>
                              <w:divBdr>
                                <w:top w:val="single" w:sz="6" w:space="6" w:color="E5E5E5"/>
                                <w:left w:val="single" w:sz="6" w:space="6" w:color="E5E5E5"/>
                                <w:bottom w:val="single" w:sz="6" w:space="6" w:color="E5E5E5"/>
                                <w:right w:val="single" w:sz="6" w:space="6" w:color="E5E5E5"/>
                              </w:divBdr>
                            </w:div>
                          </w:divsChild>
                        </w:div>
                      </w:divsChild>
                    </w:div>
                  </w:divsChild>
                </w:div>
              </w:divsChild>
            </w:div>
          </w:divsChild>
        </w:div>
        <w:div w:id="1531335239">
          <w:marLeft w:val="0"/>
          <w:marRight w:val="0"/>
          <w:marTop w:val="0"/>
          <w:marBottom w:val="0"/>
          <w:divBdr>
            <w:top w:val="none" w:sz="0" w:space="0" w:color="auto"/>
            <w:left w:val="none" w:sz="0" w:space="0" w:color="auto"/>
            <w:bottom w:val="none" w:sz="0" w:space="0" w:color="auto"/>
            <w:right w:val="none" w:sz="0" w:space="0" w:color="auto"/>
          </w:divBdr>
        </w:div>
        <w:div w:id="1119109788">
          <w:marLeft w:val="0"/>
          <w:marRight w:val="0"/>
          <w:marTop w:val="0"/>
          <w:marBottom w:val="0"/>
          <w:divBdr>
            <w:top w:val="none" w:sz="0" w:space="0" w:color="auto"/>
            <w:left w:val="none" w:sz="0" w:space="0" w:color="auto"/>
            <w:bottom w:val="none" w:sz="0" w:space="0" w:color="auto"/>
            <w:right w:val="none" w:sz="0" w:space="0" w:color="auto"/>
          </w:divBdr>
          <w:divsChild>
            <w:div w:id="1889219756">
              <w:marLeft w:val="0"/>
              <w:marRight w:val="0"/>
              <w:marTop w:val="0"/>
              <w:marBottom w:val="0"/>
              <w:divBdr>
                <w:top w:val="none" w:sz="0" w:space="0" w:color="auto"/>
                <w:left w:val="none" w:sz="0" w:space="0" w:color="auto"/>
                <w:bottom w:val="none" w:sz="0" w:space="0" w:color="auto"/>
                <w:right w:val="none" w:sz="0" w:space="0" w:color="auto"/>
              </w:divBdr>
              <w:divsChild>
                <w:div w:id="1583488385">
                  <w:marLeft w:val="0"/>
                  <w:marRight w:val="0"/>
                  <w:marTop w:val="0"/>
                  <w:marBottom w:val="0"/>
                  <w:divBdr>
                    <w:top w:val="none" w:sz="0" w:space="0" w:color="auto"/>
                    <w:left w:val="none" w:sz="0" w:space="0" w:color="auto"/>
                    <w:bottom w:val="none" w:sz="0" w:space="0" w:color="auto"/>
                    <w:right w:val="none" w:sz="0" w:space="0" w:color="auto"/>
                  </w:divBdr>
                  <w:divsChild>
                    <w:div w:id="363138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0804135">
      <w:bodyDiv w:val="1"/>
      <w:marLeft w:val="0"/>
      <w:marRight w:val="0"/>
      <w:marTop w:val="0"/>
      <w:marBottom w:val="0"/>
      <w:divBdr>
        <w:top w:val="none" w:sz="0" w:space="0" w:color="auto"/>
        <w:left w:val="none" w:sz="0" w:space="0" w:color="auto"/>
        <w:bottom w:val="none" w:sz="0" w:space="0" w:color="auto"/>
        <w:right w:val="none" w:sz="0" w:space="0" w:color="auto"/>
      </w:divBdr>
    </w:div>
    <w:div w:id="1914385948">
      <w:bodyDiv w:val="1"/>
      <w:marLeft w:val="0"/>
      <w:marRight w:val="0"/>
      <w:marTop w:val="0"/>
      <w:marBottom w:val="0"/>
      <w:divBdr>
        <w:top w:val="none" w:sz="0" w:space="0" w:color="auto"/>
        <w:left w:val="none" w:sz="0" w:space="0" w:color="auto"/>
        <w:bottom w:val="none" w:sz="0" w:space="0" w:color="auto"/>
        <w:right w:val="none" w:sz="0" w:space="0" w:color="auto"/>
      </w:divBdr>
    </w:div>
    <w:div w:id="20885016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header" Target="header2.xml"/><Relationship Id="rId3" Type="http://schemas.openxmlformats.org/officeDocument/2006/relationships/customXml" Target="../customXml/item3.xml"/><Relationship Id="rId21" Type="http://schemas.openxmlformats.org/officeDocument/2006/relationships/header" Target="header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hyperlink" Target="https://docs.scipy.org/doc/numpy-1.15.1/reference/generated/numpy.random.randint.html" TargetMode="External"/><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footer" Target="footer3.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lisiecki\AppData\Roaming\Microsoft\Templates\LOD_Lab_Conversion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MediaServiceKeyPoints xmlns="6cd3d847-4521-4863-8800-2cff076dfc18" xsi:nil="true"/>
    <lcf76f155ced4ddcb4097134ff3c332f xmlns="6cd3d847-4521-4863-8800-2cff076dfc18">
      <Terms xmlns="http://schemas.microsoft.com/office/infopath/2007/PartnerControls"/>
    </lcf76f155ced4ddcb4097134ff3c332f>
    <TaxCatchAll xmlns="230e9df3-be65-4c73-a93b-d1236ebd677e"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DA158CAB76EB234EA787464046C58889" ma:contentTypeVersion="17" ma:contentTypeDescription="Create a new document." ma:contentTypeScope="" ma:versionID="fa998b4b2c381a9bc1bda5cedc60fbcb">
  <xsd:schema xmlns:xsd="http://www.w3.org/2001/XMLSchema" xmlns:xs="http://www.w3.org/2001/XMLSchema" xmlns:p="http://schemas.microsoft.com/office/2006/metadata/properties" xmlns:ns1="http://schemas.microsoft.com/sharepoint/v3" xmlns:ns2="6cd3d847-4521-4863-8800-2cff076dfc18" xmlns:ns3="b66b6bb9-0c3b-4baf-b7e0-24038b18f231" xmlns:ns4="230e9df3-be65-4c73-a93b-d1236ebd677e" targetNamespace="http://schemas.microsoft.com/office/2006/metadata/properties" ma:root="true" ma:fieldsID="39261f3d9fde56f610fe49ef8f87ebd7" ns1:_="" ns2:_="" ns3:_="" ns4:_="">
    <xsd:import namespace="http://schemas.microsoft.com/sharepoint/v3"/>
    <xsd:import namespace="6cd3d847-4521-4863-8800-2cff076dfc18"/>
    <xsd:import namespace="b66b6bb9-0c3b-4baf-b7e0-24038b18f231"/>
    <xsd:import namespace="230e9df3-be65-4c73-a93b-d1236ebd677e"/>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GenerationTime" minOccurs="0"/>
                <xsd:element ref="ns2:MediaServiceEventHashCode" minOccurs="0"/>
                <xsd:element ref="ns2:MediaServiceDateTaken" minOccurs="0"/>
                <xsd:element ref="ns1:_ip_UnifiedCompliancePolicyProperties" minOccurs="0"/>
                <xsd:element ref="ns1:_ip_UnifiedCompliancePolicyUIAction" minOccurs="0"/>
                <xsd:element ref="ns2:MediaServiceAutoKeyPoints" minOccurs="0"/>
                <xsd:element ref="ns2:MediaServiceKeyPoints" minOccurs="0"/>
                <xsd:element ref="ns3:SharedWithUsers" minOccurs="0"/>
                <xsd:element ref="ns3:SharedWithDetails" minOccurs="0"/>
                <xsd:element ref="ns2:MediaLengthInSeconds" minOccurs="0"/>
                <xsd:element ref="ns2:lcf76f155ced4ddcb4097134ff3c332f" minOccurs="0"/>
                <xsd:element ref="ns4: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4" nillable="true" ma:displayName="Unified Compliance Policy Properties" ma:hidden="true" ma:internalName="_ip_UnifiedCompliancePolicyProperties">
      <xsd:simpleType>
        <xsd:restriction base="dms:Note"/>
      </xsd:simpleType>
    </xsd:element>
    <xsd:element name="_ip_UnifiedCompliancePolicyUIAction" ma:index="15"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cd3d847-4521-4863-8800-2cff076dfc1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Extracted Text" ma:internalName="MediaServiceOCR" ma:readOnly="true">
      <xsd:simpleType>
        <xsd:restriction base="dms:Note">
          <xsd:maxLength value="255"/>
        </xsd:restriction>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e385fb40-52d4-4fae-9c5b-3e8ff8a5878e"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b66b6bb9-0c3b-4baf-b7e0-24038b18f231"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bff93251-5786-4a61-aa98-d71bb49bacfe}" ma:internalName="TaxCatchAll" ma:showField="CatchAllData" ma:web="b66b6bb9-0c3b-4baf-b7e0-24038b18f23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15F8DAD-8FD7-439B-9FAF-552FA766DCD6}">
  <ds:schemaRefs>
    <ds:schemaRef ds:uri="http://schemas.microsoft.com/office/2006/metadata/properties"/>
    <ds:schemaRef ds:uri="http://schemas.microsoft.com/office/infopath/2007/PartnerControls"/>
    <ds:schemaRef ds:uri="016fa5f4-2597-4ff4-baee-7973b318c746"/>
    <ds:schemaRef ds:uri="http://schemas.microsoft.com/sharepoint/v3"/>
  </ds:schemaRefs>
</ds:datastoreItem>
</file>

<file path=customXml/itemProps2.xml><?xml version="1.0" encoding="utf-8"?>
<ds:datastoreItem xmlns:ds="http://schemas.openxmlformats.org/officeDocument/2006/customXml" ds:itemID="{13522E35-62BD-4FE9-8C10-D54F8DF268AA}">
  <ds:schemaRefs>
    <ds:schemaRef ds:uri="http://schemas.microsoft.com/sharepoint/v3/contenttype/forms"/>
  </ds:schemaRefs>
</ds:datastoreItem>
</file>

<file path=customXml/itemProps3.xml><?xml version="1.0" encoding="utf-8"?>
<ds:datastoreItem xmlns:ds="http://schemas.openxmlformats.org/officeDocument/2006/customXml" ds:itemID="{F4694CA9-E906-42DB-9182-2D4ADEC79037}"/>
</file>

<file path=customXml/itemProps4.xml><?xml version="1.0" encoding="utf-8"?>
<ds:datastoreItem xmlns:ds="http://schemas.openxmlformats.org/officeDocument/2006/customXml" ds:itemID="{50FF2093-109F-4AF0-993D-F0789CCCAA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LOD_Lab_Conversion_Template.dotx</Template>
  <TotalTime>1169</TotalTime>
  <Pages>8</Pages>
  <Words>1080</Words>
  <Characters>6160</Characters>
  <Application>Microsoft Office Word</Application>
  <DocSecurity>0</DocSecurity>
  <Lines>51</Lines>
  <Paragraphs>14</Paragraphs>
  <ScaleCrop>false</ScaleCrop>
  <HeadingPairs>
    <vt:vector size="6" baseType="variant">
      <vt:variant>
        <vt:lpstr>Title</vt:lpstr>
      </vt:variant>
      <vt:variant>
        <vt:i4>1</vt:i4>
      </vt:variant>
      <vt:variant>
        <vt:lpstr>Título</vt:lpstr>
      </vt:variant>
      <vt:variant>
        <vt:i4>1</vt:i4>
      </vt:variant>
      <vt:variant>
        <vt:lpstr>タイトル</vt:lpstr>
      </vt:variant>
      <vt:variant>
        <vt:i4>1</vt:i4>
      </vt:variant>
    </vt:vector>
  </HeadingPairs>
  <TitlesOfParts>
    <vt:vector size="3" baseType="lpstr">
      <vt:lpstr/>
      <vt:lpstr/>
      <vt:lpstr/>
    </vt:vector>
  </TitlesOfParts>
  <Company/>
  <LinksUpToDate>false</LinksUpToDate>
  <CharactersWithSpaces>7226</CharactersWithSpaces>
  <SharedDoc>false</SharedDoc>
  <HLinks>
    <vt:vector size="24" baseType="variant">
      <vt:variant>
        <vt:i4>1245236</vt:i4>
      </vt:variant>
      <vt:variant>
        <vt:i4>20</vt:i4>
      </vt:variant>
      <vt:variant>
        <vt:i4>0</vt:i4>
      </vt:variant>
      <vt:variant>
        <vt:i4>5</vt:i4>
      </vt:variant>
      <vt:variant>
        <vt:lpwstr/>
      </vt:variant>
      <vt:variant>
        <vt:lpwstr>_Toc521937386</vt:lpwstr>
      </vt:variant>
      <vt:variant>
        <vt:i4>1245236</vt:i4>
      </vt:variant>
      <vt:variant>
        <vt:i4>14</vt:i4>
      </vt:variant>
      <vt:variant>
        <vt:i4>0</vt:i4>
      </vt:variant>
      <vt:variant>
        <vt:i4>5</vt:i4>
      </vt:variant>
      <vt:variant>
        <vt:lpwstr/>
      </vt:variant>
      <vt:variant>
        <vt:lpwstr>_Toc521937385</vt:lpwstr>
      </vt:variant>
      <vt:variant>
        <vt:i4>1245236</vt:i4>
      </vt:variant>
      <vt:variant>
        <vt:i4>8</vt:i4>
      </vt:variant>
      <vt:variant>
        <vt:i4>0</vt:i4>
      </vt:variant>
      <vt:variant>
        <vt:i4>5</vt:i4>
      </vt:variant>
      <vt:variant>
        <vt:lpwstr/>
      </vt:variant>
      <vt:variant>
        <vt:lpwstr>_Toc521937384</vt:lpwstr>
      </vt:variant>
      <vt:variant>
        <vt:i4>1245236</vt:i4>
      </vt:variant>
      <vt:variant>
        <vt:i4>2</vt:i4>
      </vt:variant>
      <vt:variant>
        <vt:i4>0</vt:i4>
      </vt:variant>
      <vt:variant>
        <vt:i4>5</vt:i4>
      </vt:variant>
      <vt:variant>
        <vt:lpwstr/>
      </vt:variant>
      <vt:variant>
        <vt:lpwstr>_Toc521937383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Isil Efe</cp:lastModifiedBy>
  <cp:revision>51</cp:revision>
  <dcterms:created xsi:type="dcterms:W3CDTF">2019-02-02T10:49:00Z</dcterms:created>
  <dcterms:modified xsi:type="dcterms:W3CDTF">2020-02-08T10:21:00Z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0x010100DA158CAB76EB234EA787464046C58889</vt:lpwstr>
  </property>
  <property fmtid="{D5CDD505-2E9C-101B-9397-08002B2CF9AE}" pid="3" name="MSIP_Label_f42aa342-8706-4288-bd11-ebb85995028c_Enabled">
    <vt:lpwstr>True</vt:lpwstr>
  </property>
  <property fmtid="{D5CDD505-2E9C-101B-9397-08002B2CF9AE}" pid="4" name="MSIP_Label_f42aa342-8706-4288-bd11-ebb85995028c_SiteId">
    <vt:lpwstr>72f988bf-86f1-41af-91ab-2d7cd011db47</vt:lpwstr>
  </property>
  <property fmtid="{D5CDD505-2E9C-101B-9397-08002B2CF9AE}" pid="5" name="MSIP_Label_f42aa342-8706-4288-bd11-ebb85995028c_Owner">
    <vt:lpwstr>yomatsum@microsoft.com</vt:lpwstr>
  </property>
  <property fmtid="{D5CDD505-2E9C-101B-9397-08002B2CF9AE}" pid="6" name="MSIP_Label_f42aa342-8706-4288-bd11-ebb85995028c_SetDate">
    <vt:lpwstr>2018-08-13T10:48:52.2244359Z</vt:lpwstr>
  </property>
  <property fmtid="{D5CDD505-2E9C-101B-9397-08002B2CF9AE}" pid="7" name="MSIP_Label_f42aa342-8706-4288-bd11-ebb85995028c_Name">
    <vt:lpwstr>General</vt:lpwstr>
  </property>
  <property fmtid="{D5CDD505-2E9C-101B-9397-08002B2CF9AE}" pid="8" name="MSIP_Label_f42aa342-8706-4288-bd11-ebb85995028c_Application">
    <vt:lpwstr>Microsoft Azure Information Protection</vt:lpwstr>
  </property>
  <property fmtid="{D5CDD505-2E9C-101B-9397-08002B2CF9AE}" pid="9" name="MSIP_Label_f42aa342-8706-4288-bd11-ebb85995028c_Extended_MSFT_Method">
    <vt:lpwstr>Automatic</vt:lpwstr>
  </property>
  <property fmtid="{D5CDD505-2E9C-101B-9397-08002B2CF9AE}" pid="10" name="Sensitivity">
    <vt:lpwstr>General</vt:lpwstr>
  </property>
</Properties>
</file>