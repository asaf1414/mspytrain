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rPr>
        <w:id w:val="1853673984"/>
        <w:picture/>
      </w:sdtPr>
      <w:sdtEndPr/>
      <w:sdtContent>
        <w:p w14:paraId="72327081" w14:textId="77777777" w:rsidR="00C730C5" w:rsidRPr="00257567" w:rsidRDefault="00E16346" w:rsidP="00257567">
          <w:pPr>
            <w:jc w:val="center"/>
          </w:pPr>
          <w:r>
            <w:rPr>
              <w:noProof/>
            </w:rPr>
            <w:drawing>
              <wp:inline distT="0" distB="0" distL="0" distR="0" wp14:anchorId="5879D50F" wp14:editId="54EF8560">
                <wp:extent cx="59436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pic:spPr>
                    </pic:pic>
                  </a:graphicData>
                </a:graphic>
              </wp:inline>
            </w:drawing>
          </w:r>
        </w:p>
      </w:sdtContent>
    </w:sdt>
    <w:bookmarkStart w:id="0" w:name="_Hlk517697979" w:displacedByCustomXml="next"/>
    <w:sdt>
      <w:sdtPr>
        <w:rPr>
          <w:b/>
          <w:sz w:val="44"/>
          <w:szCs w:val="44"/>
        </w:rPr>
        <w:id w:val="-1503192031"/>
      </w:sdtPr>
      <w:sdtEndPr/>
      <w:sdtContent>
        <w:p w14:paraId="14130C7D" w14:textId="77777777" w:rsidR="00C730C5" w:rsidRPr="00DE5162" w:rsidRDefault="00296A9E" w:rsidP="00DE5162">
          <w:pPr>
            <w:jc w:val="center"/>
            <w:rPr>
              <w:b/>
              <w:sz w:val="44"/>
              <w:szCs w:val="44"/>
            </w:rPr>
          </w:pPr>
          <w:r>
            <w:rPr>
              <w:b/>
              <w:sz w:val="44"/>
              <w:szCs w:val="44"/>
            </w:rPr>
            <w:t>P</w:t>
          </w:r>
          <w:r w:rsidR="002222A2" w:rsidRPr="002222A2">
            <w:rPr>
              <w:b/>
              <w:sz w:val="44"/>
              <w:szCs w:val="44"/>
            </w:rPr>
            <w:t xml:space="preserve">andas </w:t>
          </w:r>
          <w:r>
            <w:rPr>
              <w:b/>
              <w:sz w:val="44"/>
              <w:szCs w:val="44"/>
            </w:rPr>
            <w:t>P</w:t>
          </w:r>
          <w:r w:rsidR="002222A2" w:rsidRPr="002222A2">
            <w:rPr>
              <w:b/>
              <w:sz w:val="44"/>
              <w:szCs w:val="44"/>
            </w:rPr>
            <w:t>ackage</w:t>
          </w:r>
        </w:p>
      </w:sdtContent>
    </w:sdt>
    <w:bookmarkEnd w:id="0" w:displacedByCustomXml="prev"/>
    <w:p w14:paraId="39D2C232" w14:textId="77777777" w:rsidR="00C730C5" w:rsidRDefault="00C730C5" w:rsidP="00065B70">
      <w:pPr>
        <w:pStyle w:val="TemplateVersion"/>
      </w:pPr>
      <w:bookmarkStart w:id="1" w:name="OLE_LINK1"/>
      <w:bookmarkStart w:id="2" w:name="OLE_LINK2"/>
      <w:bookmarkStart w:id="3" w:name="OLE_LINK3"/>
      <w:bookmarkStart w:id="4" w:name="OLE_LINK4"/>
    </w:p>
    <w:bookmarkEnd w:id="1"/>
    <w:bookmarkEnd w:id="2"/>
    <w:bookmarkEnd w:id="3"/>
    <w:bookmarkEnd w:id="4"/>
    <w:p w14:paraId="6570C723" w14:textId="77777777" w:rsidR="00347B99" w:rsidRPr="00CD196D" w:rsidRDefault="00347B99" w:rsidP="00347B99">
      <w:pPr>
        <w:rPr>
          <w:b/>
        </w:rPr>
      </w:pPr>
      <w:r w:rsidRPr="00CD196D">
        <w:rPr>
          <w:b/>
        </w:rPr>
        <w:t>Introduction</w:t>
      </w:r>
    </w:p>
    <w:p w14:paraId="329474CA" w14:textId="77777777" w:rsidR="00347B99" w:rsidRDefault="00323971" w:rsidP="00347B99">
      <w:r w:rsidRPr="00323971">
        <w:t xml:space="preserve">During this lab, </w:t>
      </w:r>
      <w:r w:rsidR="00653779" w:rsidRPr="00653779">
        <w:t xml:space="preserve">you will learn about the Python data analysis </w:t>
      </w:r>
      <w:r w:rsidR="00A64A3E">
        <w:t xml:space="preserve">with </w:t>
      </w:r>
      <w:r w:rsidR="005B473A">
        <w:t>pandas</w:t>
      </w:r>
      <w:r w:rsidR="00A64A3E">
        <w:t xml:space="preserve"> package</w:t>
      </w:r>
      <w:r w:rsidR="00653779" w:rsidRPr="00653779">
        <w:t>.</w:t>
      </w:r>
    </w:p>
    <w:p w14:paraId="04513284" w14:textId="77777777" w:rsidR="00347B99" w:rsidRPr="00CD196D" w:rsidRDefault="00347B99" w:rsidP="00347B99">
      <w:pPr>
        <w:rPr>
          <w:b/>
        </w:rPr>
      </w:pPr>
      <w:r w:rsidRPr="00CD196D">
        <w:rPr>
          <w:b/>
        </w:rPr>
        <w:t>Estimated Time</w:t>
      </w:r>
    </w:p>
    <w:p w14:paraId="3A0BB038" w14:textId="77777777" w:rsidR="00347B99" w:rsidRDefault="00310485" w:rsidP="00347B99">
      <w:r>
        <w:t>3</w:t>
      </w:r>
      <w:r w:rsidR="00EF7E53">
        <w:t>0</w:t>
      </w:r>
      <w:r w:rsidR="00A51FC8">
        <w:t xml:space="preserve"> </w:t>
      </w:r>
      <w:r w:rsidR="00347B99">
        <w:t>minutes</w:t>
      </w:r>
    </w:p>
    <w:p w14:paraId="6D742C02" w14:textId="77777777" w:rsidR="00347B99" w:rsidRPr="00CD196D" w:rsidRDefault="00347B99" w:rsidP="00347B99">
      <w:pPr>
        <w:rPr>
          <w:b/>
        </w:rPr>
      </w:pPr>
      <w:r w:rsidRPr="00CD196D">
        <w:rPr>
          <w:b/>
        </w:rPr>
        <w:t>Objectives</w:t>
      </w:r>
    </w:p>
    <w:p w14:paraId="1CC93680" w14:textId="77777777" w:rsidR="006354FC" w:rsidRDefault="006354FC" w:rsidP="006354FC">
      <w:r>
        <w:t>At the end of this lab, you will be able to:</w:t>
      </w:r>
    </w:p>
    <w:p w14:paraId="6E3C8405" w14:textId="77777777" w:rsidR="000B2120" w:rsidRDefault="00C40533" w:rsidP="000B2120">
      <w:pPr>
        <w:pStyle w:val="ListParagraph"/>
        <w:numPr>
          <w:ilvl w:val="0"/>
          <w:numId w:val="17"/>
        </w:numPr>
        <w:rPr>
          <w:lang w:eastAsia="ja-JP"/>
        </w:rPr>
      </w:pPr>
      <w:r>
        <w:rPr>
          <w:lang w:eastAsia="ja-JP"/>
        </w:rPr>
        <w:t xml:space="preserve">Get prepared </w:t>
      </w:r>
      <w:r w:rsidR="000B2120">
        <w:rPr>
          <w:lang w:eastAsia="ja-JP"/>
        </w:rPr>
        <w:t>to use the pandas package in Python code.</w:t>
      </w:r>
    </w:p>
    <w:p w14:paraId="22A1A483" w14:textId="77777777" w:rsidR="000B2120" w:rsidRDefault="000B2120" w:rsidP="000B2120">
      <w:pPr>
        <w:pStyle w:val="ListParagraph"/>
        <w:numPr>
          <w:ilvl w:val="0"/>
          <w:numId w:val="17"/>
        </w:numPr>
      </w:pPr>
      <w:r>
        <w:rPr>
          <w:lang w:eastAsia="ja-JP"/>
        </w:rPr>
        <w:t xml:space="preserve">Use data structures provided by pandas. </w:t>
      </w:r>
    </w:p>
    <w:p w14:paraId="2E30F043" w14:textId="77777777" w:rsidR="00323971" w:rsidRDefault="00C40533" w:rsidP="000B2120">
      <w:pPr>
        <w:pStyle w:val="ListParagraph"/>
        <w:numPr>
          <w:ilvl w:val="0"/>
          <w:numId w:val="17"/>
        </w:numPr>
      </w:pPr>
      <w:r>
        <w:rPr>
          <w:lang w:eastAsia="ja-JP"/>
        </w:rPr>
        <w:t>Do d</w:t>
      </w:r>
      <w:r w:rsidR="000B2120">
        <w:rPr>
          <w:lang w:eastAsia="ja-JP"/>
        </w:rPr>
        <w:t>ata processing combining pandas and NumPy.</w:t>
      </w:r>
    </w:p>
    <w:p w14:paraId="267DF66F" w14:textId="77777777" w:rsidR="00347B99" w:rsidRPr="00CD196D" w:rsidRDefault="00347B99" w:rsidP="00347B99">
      <w:pPr>
        <w:rPr>
          <w:b/>
        </w:rPr>
      </w:pPr>
      <w:r w:rsidRPr="00CD196D">
        <w:rPr>
          <w:b/>
        </w:rPr>
        <w:t>Logon Information</w:t>
      </w:r>
    </w:p>
    <w:p w14:paraId="4963CDBA" w14:textId="4AF5B04B" w:rsidR="00347B99" w:rsidRDefault="00347B99" w:rsidP="00347B99">
      <w:r>
        <w:t xml:space="preserve">Use the following credentials to </w:t>
      </w:r>
      <w:r w:rsidR="00F24317">
        <w:t>sign</w:t>
      </w:r>
      <w:r>
        <w:t xml:space="preserve"> into virtual environment</w:t>
      </w:r>
      <w:r w:rsidR="00F24317">
        <w:t>.</w:t>
      </w:r>
    </w:p>
    <w:p w14:paraId="14D82467" w14:textId="77777777" w:rsidR="00347B99" w:rsidRDefault="00347B99" w:rsidP="00365FDC">
      <w:pPr>
        <w:pStyle w:val="ListParagraph"/>
        <w:numPr>
          <w:ilvl w:val="0"/>
          <w:numId w:val="6"/>
        </w:numPr>
      </w:pPr>
      <w:r>
        <w:t xml:space="preserve">Username: </w:t>
      </w:r>
      <w:r w:rsidRPr="00F24317">
        <w:rPr>
          <w:b/>
          <w:bCs/>
        </w:rPr>
        <w:t>Administrator</w:t>
      </w:r>
    </w:p>
    <w:p w14:paraId="42F93000" w14:textId="4E78F7F3" w:rsidR="00347B99" w:rsidRDefault="00347B99" w:rsidP="00EF7E53">
      <w:pPr>
        <w:pStyle w:val="ListParagraph"/>
        <w:numPr>
          <w:ilvl w:val="0"/>
          <w:numId w:val="6"/>
        </w:numPr>
      </w:pPr>
      <w:r>
        <w:t xml:space="preserve">Password: </w:t>
      </w:r>
      <w:r w:rsidR="009B0183" w:rsidRPr="00F24317">
        <w:rPr>
          <w:b/>
          <w:bCs/>
        </w:rPr>
        <w:t>Passw0rd!</w:t>
      </w:r>
    </w:p>
    <w:p w14:paraId="6CB34CC2" w14:textId="77777777" w:rsidR="009F717C" w:rsidRDefault="009F717C">
      <w:r>
        <w:br w:type="page"/>
      </w:r>
    </w:p>
    <w:sdt>
      <w:sdtPr>
        <w:rPr>
          <w:rFonts w:asciiTheme="majorHAnsi" w:eastAsiaTheme="minorHAnsi" w:hAnsiTheme="majorHAnsi" w:cstheme="minorBidi"/>
          <w:b w:val="0"/>
          <w:bCs w:val="0"/>
          <w:color w:val="auto"/>
          <w:sz w:val="22"/>
          <w:szCs w:val="22"/>
        </w:rPr>
        <w:id w:val="1672297201"/>
        <w:docPartObj>
          <w:docPartGallery w:val="Table of Contents"/>
          <w:docPartUnique/>
        </w:docPartObj>
      </w:sdtPr>
      <w:sdtEndPr>
        <w:rPr>
          <w:rFonts w:ascii="Segoe UI" w:eastAsiaTheme="minorEastAsia" w:hAnsi="Segoe UI"/>
          <w:noProof/>
        </w:rPr>
      </w:sdtEndPr>
      <w:sdtContent>
        <w:p w14:paraId="3594A9BC" w14:textId="77777777" w:rsidR="00E32F24" w:rsidRDefault="00E32F24">
          <w:pPr>
            <w:pStyle w:val="TOCHeading"/>
          </w:pPr>
          <w:r>
            <w:t>Table of Contents</w:t>
          </w:r>
        </w:p>
        <w:p w14:paraId="2340637F" w14:textId="4CF456A7" w:rsidR="006365E3" w:rsidRDefault="00E32F24">
          <w:pPr>
            <w:pStyle w:val="TOC2"/>
            <w:tabs>
              <w:tab w:val="right" w:leader="dot" w:pos="9350"/>
            </w:tabs>
            <w:rPr>
              <w:rFonts w:asciiTheme="minorHAnsi" w:hAnsiTheme="minorHAnsi"/>
              <w:noProof/>
              <w:kern w:val="2"/>
              <w:sz w:val="21"/>
              <w:lang w:eastAsia="ja-JP"/>
            </w:rPr>
          </w:pPr>
          <w:r>
            <w:fldChar w:fldCharType="begin"/>
          </w:r>
          <w:r>
            <w:instrText xml:space="preserve"> TOC \o "1-3" \h \z \u </w:instrText>
          </w:r>
          <w:r>
            <w:fldChar w:fldCharType="separate"/>
          </w:r>
          <w:hyperlink w:anchor="_Toc521940005" w:history="1">
            <w:r w:rsidR="006365E3" w:rsidRPr="00B064BD">
              <w:rPr>
                <w:rStyle w:val="Hyperlink"/>
                <w:noProof/>
              </w:rPr>
              <w:t xml:space="preserve">Lab: </w:t>
            </w:r>
            <w:r w:rsidR="00387213">
              <w:rPr>
                <w:rStyle w:val="Hyperlink"/>
                <w:noProof/>
              </w:rPr>
              <w:t>P</w:t>
            </w:r>
            <w:r w:rsidR="006365E3" w:rsidRPr="00B064BD">
              <w:rPr>
                <w:rStyle w:val="Hyperlink"/>
                <w:noProof/>
              </w:rPr>
              <w:t xml:space="preserve">andas </w:t>
            </w:r>
            <w:r w:rsidR="00387213">
              <w:rPr>
                <w:rStyle w:val="Hyperlink"/>
                <w:noProof/>
              </w:rPr>
              <w:t>P</w:t>
            </w:r>
            <w:r w:rsidR="006365E3" w:rsidRPr="00B064BD">
              <w:rPr>
                <w:rStyle w:val="Hyperlink"/>
                <w:noProof/>
              </w:rPr>
              <w:t xml:space="preserve">ackage      </w:t>
            </w:r>
            <w:r w:rsidR="006365E3">
              <w:rPr>
                <w:noProof/>
                <w:webHidden/>
              </w:rPr>
              <w:tab/>
            </w:r>
            <w:r w:rsidR="006365E3">
              <w:rPr>
                <w:noProof/>
                <w:webHidden/>
              </w:rPr>
              <w:fldChar w:fldCharType="begin"/>
            </w:r>
            <w:r w:rsidR="006365E3">
              <w:rPr>
                <w:noProof/>
                <w:webHidden/>
              </w:rPr>
              <w:instrText xml:space="preserve"> PAGEREF _Toc521940005 \h </w:instrText>
            </w:r>
            <w:r w:rsidR="006365E3">
              <w:rPr>
                <w:noProof/>
                <w:webHidden/>
              </w:rPr>
            </w:r>
            <w:r w:rsidR="006365E3">
              <w:rPr>
                <w:noProof/>
                <w:webHidden/>
              </w:rPr>
              <w:fldChar w:fldCharType="separate"/>
            </w:r>
            <w:r w:rsidR="006365E3">
              <w:rPr>
                <w:noProof/>
                <w:webHidden/>
              </w:rPr>
              <w:t>3</w:t>
            </w:r>
            <w:r w:rsidR="006365E3">
              <w:rPr>
                <w:noProof/>
                <w:webHidden/>
              </w:rPr>
              <w:fldChar w:fldCharType="end"/>
            </w:r>
          </w:hyperlink>
        </w:p>
        <w:p w14:paraId="7835BC93" w14:textId="77777777" w:rsidR="006365E3" w:rsidRDefault="00D81117">
          <w:pPr>
            <w:pStyle w:val="TOC3"/>
            <w:tabs>
              <w:tab w:val="right" w:leader="dot" w:pos="9350"/>
            </w:tabs>
            <w:rPr>
              <w:rFonts w:asciiTheme="minorHAnsi" w:hAnsiTheme="minorHAnsi"/>
              <w:noProof/>
              <w:kern w:val="2"/>
              <w:sz w:val="21"/>
              <w:lang w:eastAsia="ja-JP"/>
            </w:rPr>
          </w:pPr>
          <w:hyperlink w:anchor="_Toc521940006" w:history="1">
            <w:r w:rsidR="006365E3" w:rsidRPr="00B064BD">
              <w:rPr>
                <w:rStyle w:val="Hyperlink"/>
                <w:noProof/>
              </w:rPr>
              <w:t>Exercise 1: Data cleansing</w:t>
            </w:r>
            <w:r w:rsidR="006365E3">
              <w:rPr>
                <w:noProof/>
                <w:webHidden/>
              </w:rPr>
              <w:tab/>
            </w:r>
            <w:r w:rsidR="006365E3">
              <w:rPr>
                <w:noProof/>
                <w:webHidden/>
              </w:rPr>
              <w:fldChar w:fldCharType="begin"/>
            </w:r>
            <w:r w:rsidR="006365E3">
              <w:rPr>
                <w:noProof/>
                <w:webHidden/>
              </w:rPr>
              <w:instrText xml:space="preserve"> PAGEREF _Toc521940006 \h </w:instrText>
            </w:r>
            <w:r w:rsidR="006365E3">
              <w:rPr>
                <w:noProof/>
                <w:webHidden/>
              </w:rPr>
            </w:r>
            <w:r w:rsidR="006365E3">
              <w:rPr>
                <w:noProof/>
                <w:webHidden/>
              </w:rPr>
              <w:fldChar w:fldCharType="separate"/>
            </w:r>
            <w:r w:rsidR="006365E3">
              <w:rPr>
                <w:noProof/>
                <w:webHidden/>
              </w:rPr>
              <w:t>3</w:t>
            </w:r>
            <w:r w:rsidR="006365E3">
              <w:rPr>
                <w:noProof/>
                <w:webHidden/>
              </w:rPr>
              <w:fldChar w:fldCharType="end"/>
            </w:r>
          </w:hyperlink>
        </w:p>
        <w:p w14:paraId="40905182" w14:textId="77777777" w:rsidR="00500E48" w:rsidRDefault="00E32F24">
          <w:r>
            <w:rPr>
              <w:b/>
              <w:bCs/>
              <w:noProof/>
            </w:rPr>
            <w:fldChar w:fldCharType="end"/>
          </w:r>
        </w:p>
      </w:sdtContent>
    </w:sdt>
    <w:p w14:paraId="7B93B6AC" w14:textId="77777777" w:rsidR="00500E48" w:rsidRPr="00500E48" w:rsidRDefault="00500E48" w:rsidP="00500E48"/>
    <w:p w14:paraId="6CD3EB81" w14:textId="77777777" w:rsidR="00500E48" w:rsidRPr="00500E48" w:rsidRDefault="00500E48" w:rsidP="00500E48"/>
    <w:p w14:paraId="18FE99FE" w14:textId="77777777" w:rsidR="00500E48" w:rsidRPr="00500E48" w:rsidRDefault="00500E48" w:rsidP="00500E48"/>
    <w:p w14:paraId="7A666EED" w14:textId="77777777" w:rsidR="00500E48" w:rsidRPr="00500E48" w:rsidRDefault="00500E48" w:rsidP="00500E48"/>
    <w:p w14:paraId="46BA6924" w14:textId="77777777" w:rsidR="00E32F24" w:rsidRPr="00500E48" w:rsidRDefault="00500E48" w:rsidP="00500E48">
      <w:pPr>
        <w:tabs>
          <w:tab w:val="left" w:pos="1104"/>
        </w:tabs>
      </w:pPr>
      <w:r>
        <w:tab/>
      </w:r>
    </w:p>
    <w:p w14:paraId="78606B68" w14:textId="6A34F6B5" w:rsidR="009F717C" w:rsidRDefault="00C874C6" w:rsidP="0080336C">
      <w:pPr>
        <w:pStyle w:val="LabTitle"/>
      </w:pPr>
      <w:bookmarkStart w:id="5" w:name="_Toc521940005"/>
      <w:r>
        <w:rPr>
          <w:sz w:val="36"/>
          <w:szCs w:val="36"/>
        </w:rPr>
        <w:lastRenderedPageBreak/>
        <w:t>Lab</w:t>
      </w:r>
      <w:r w:rsidR="009F717C" w:rsidRPr="00156232">
        <w:rPr>
          <w:sz w:val="36"/>
          <w:szCs w:val="36"/>
        </w:rPr>
        <w:t xml:space="preserve">: </w:t>
      </w:r>
      <w:r w:rsidR="00F016DA">
        <w:rPr>
          <w:sz w:val="36"/>
          <w:szCs w:val="36"/>
        </w:rPr>
        <w:t>P</w:t>
      </w:r>
      <w:r w:rsidR="00CC4D5F" w:rsidRPr="00CC4D5F">
        <w:rPr>
          <w:sz w:val="36"/>
          <w:szCs w:val="36"/>
        </w:rPr>
        <w:t xml:space="preserve">andas </w:t>
      </w:r>
      <w:r w:rsidR="00497301">
        <w:rPr>
          <w:sz w:val="36"/>
          <w:szCs w:val="36"/>
        </w:rPr>
        <w:t>P</w:t>
      </w:r>
      <w:r w:rsidR="00CC4D5F" w:rsidRPr="00CC4D5F">
        <w:rPr>
          <w:sz w:val="36"/>
          <w:szCs w:val="36"/>
        </w:rPr>
        <w:t>ackage</w:t>
      </w:r>
      <w:r w:rsidR="00766ADE" w:rsidRPr="00766ADE">
        <w:t xml:space="preserve"> </w:t>
      </w:r>
      <w:sdt>
        <w:sdtPr>
          <w:id w:val="-1575122883"/>
          <w:showingPlcHdr/>
        </w:sdtPr>
        <w:sdtEndPr/>
        <w:sdtContent>
          <w:r w:rsidR="003F10AE">
            <w:t xml:space="preserve">     </w:t>
          </w:r>
        </w:sdtContent>
      </w:sdt>
      <w:bookmarkEnd w:id="5"/>
    </w:p>
    <w:p w14:paraId="2605731D" w14:textId="77777777" w:rsidR="00E95F28" w:rsidRDefault="0093359A" w:rsidP="00516403">
      <w:r w:rsidRPr="00323971">
        <w:t xml:space="preserve">During this lab, </w:t>
      </w:r>
      <w:r w:rsidRPr="00653779">
        <w:t xml:space="preserve">you will learn about the Python data analysis </w:t>
      </w:r>
      <w:r>
        <w:t>with pandas package</w:t>
      </w:r>
      <w:r w:rsidRPr="00653779">
        <w:t>.</w:t>
      </w:r>
    </w:p>
    <w:p w14:paraId="3A1DDC9A" w14:textId="77777777" w:rsidR="0065544E" w:rsidRDefault="0065544E" w:rsidP="0065544E">
      <w:pPr>
        <w:pStyle w:val="ExerciseHeading"/>
      </w:pPr>
      <w:bookmarkStart w:id="6" w:name="_Toc521940006"/>
      <w:r>
        <w:t xml:space="preserve">Exercise </w:t>
      </w:r>
      <w:r w:rsidR="001A1422">
        <w:t>1</w:t>
      </w:r>
      <w:r>
        <w:t xml:space="preserve">: </w:t>
      </w:r>
      <w:r w:rsidR="004D2170" w:rsidRPr="004D2170">
        <w:t>Data cleansing</w:t>
      </w:r>
      <w:bookmarkEnd w:id="6"/>
    </w:p>
    <w:p w14:paraId="26A4DB36" w14:textId="77777777" w:rsidR="0065544E" w:rsidRPr="00B00779" w:rsidRDefault="0065544E" w:rsidP="0065544E">
      <w:pPr>
        <w:pStyle w:val="TaskHeading"/>
      </w:pPr>
      <w:r w:rsidRPr="00B00779">
        <w:t>Tasks</w:t>
      </w:r>
    </w:p>
    <w:p w14:paraId="0CDF7862" w14:textId="77777777" w:rsidR="00937CB1" w:rsidRDefault="00937CB1" w:rsidP="00937CB1">
      <w:pPr>
        <w:pStyle w:val="TaskName"/>
        <w:numPr>
          <w:ilvl w:val="0"/>
          <w:numId w:val="8"/>
        </w:numPr>
      </w:pPr>
      <w:r>
        <w:t>Start Anaconda Prompt</w:t>
      </w:r>
    </w:p>
    <w:p w14:paraId="451D49DA" w14:textId="6F3C1512" w:rsidR="006F2E27" w:rsidRPr="00555800" w:rsidRDefault="00937CB1" w:rsidP="00B41413">
      <w:pPr>
        <w:pStyle w:val="TaskDetail"/>
      </w:pPr>
      <w:r w:rsidRPr="007C3CDA">
        <w:t>Start Anaconda Prompt as an administrator from</w:t>
      </w:r>
      <w:r w:rsidR="00F24317">
        <w:t xml:space="preserve"> the</w:t>
      </w:r>
      <w:r w:rsidRPr="007C3CDA">
        <w:t xml:space="preserve"> </w:t>
      </w:r>
      <w:r w:rsidRPr="002465B8">
        <w:rPr>
          <w:b/>
        </w:rPr>
        <w:t>Start Menu</w:t>
      </w:r>
      <w:r w:rsidRPr="007C3CDA">
        <w:t xml:space="preserve">. If you can't find it in </w:t>
      </w:r>
      <w:r w:rsidR="00F24317">
        <w:t xml:space="preserve">the </w:t>
      </w:r>
      <w:r w:rsidRPr="001761EB">
        <w:t>Start Menu</w:t>
      </w:r>
      <w:r w:rsidRPr="007C3CDA">
        <w:t xml:space="preserve">, search for it by typing </w:t>
      </w:r>
      <w:r w:rsidRPr="00F24317">
        <w:rPr>
          <w:b/>
          <w:bCs/>
        </w:rPr>
        <w:t>Anaconda</w:t>
      </w:r>
      <w:r w:rsidRPr="007C3CDA">
        <w:t xml:space="preserve"> in the search bar. </w:t>
      </w:r>
      <w:r>
        <w:t xml:space="preserve">Then, </w:t>
      </w:r>
      <w:r w:rsidR="00F24317">
        <w:t>r</w:t>
      </w:r>
      <w:r w:rsidRPr="007C3CDA">
        <w:t xml:space="preserve">ight-click Anaconda Prompt and select </w:t>
      </w:r>
      <w:r w:rsidRPr="0027628D">
        <w:rPr>
          <w:b/>
        </w:rPr>
        <w:t>Run as administrator</w:t>
      </w:r>
      <w:r w:rsidRPr="007C3CDA">
        <w:t>.</w:t>
      </w:r>
    </w:p>
    <w:p w14:paraId="4B0017EF" w14:textId="6C59F405" w:rsidR="00937CB1" w:rsidRDefault="00937CB1" w:rsidP="00937CB1">
      <w:pPr>
        <w:pStyle w:val="TaskName"/>
        <w:numPr>
          <w:ilvl w:val="0"/>
          <w:numId w:val="8"/>
        </w:numPr>
      </w:pPr>
      <w:r>
        <w:t xml:space="preserve">Install </w:t>
      </w:r>
      <w:r w:rsidR="006F3BB6">
        <w:t>pandas</w:t>
      </w:r>
      <w:r>
        <w:t xml:space="preserve"> package</w:t>
      </w:r>
    </w:p>
    <w:p w14:paraId="2F66B54F" w14:textId="410745D9" w:rsidR="005F34CA" w:rsidRDefault="005F34CA" w:rsidP="005F34CA">
      <w:pPr>
        <w:pStyle w:val="TaskDetail"/>
        <w:ind w:left="1440"/>
      </w:pPr>
      <w:r w:rsidRPr="00CA4032">
        <w:t xml:space="preserve">Python packages need to be installed for each virtual environment. </w:t>
      </w:r>
      <w:r>
        <w:t xml:space="preserve">For this lab, since we are going to use </w:t>
      </w:r>
      <w:r w:rsidR="00F24317">
        <w:t xml:space="preserve">the </w:t>
      </w:r>
      <w:r>
        <w:t xml:space="preserve">conda base environment, </w:t>
      </w:r>
      <w:r w:rsidR="00A745EB">
        <w:t>Pandas</w:t>
      </w:r>
      <w:r>
        <w:t xml:space="preserve"> is </w:t>
      </w:r>
      <w:r w:rsidRPr="00A745EB">
        <w:rPr>
          <w:b/>
        </w:rPr>
        <w:t>already installed</w:t>
      </w:r>
      <w:r>
        <w:t xml:space="preserve"> by default. </w:t>
      </w:r>
      <w:r w:rsidRPr="0081189C">
        <w:rPr>
          <w:b/>
          <w:bCs/>
        </w:rPr>
        <w:t>If you use</w:t>
      </w:r>
      <w:r>
        <w:t xml:space="preserve"> </w:t>
      </w:r>
      <w:r w:rsidRPr="0081189C">
        <w:rPr>
          <w:b/>
          <w:bCs/>
        </w:rPr>
        <w:t>another virtual environment</w:t>
      </w:r>
      <w:r>
        <w:t>, you should</w:t>
      </w:r>
      <w:r w:rsidRPr="00CA4032">
        <w:t xml:space="preserve"> run the following command in Anaconda prompt</w:t>
      </w:r>
      <w:r>
        <w:t xml:space="preserve"> to install </w:t>
      </w:r>
      <w:r w:rsidR="00A745EB">
        <w:t>Pandas</w:t>
      </w:r>
      <w:r>
        <w:t xml:space="preserve">. </w:t>
      </w:r>
    </w:p>
    <w:p w14:paraId="529B96BD" w14:textId="77777777" w:rsidR="00937CB1" w:rsidRDefault="00CB46A9" w:rsidP="00937CB1">
      <w:pPr>
        <w:pStyle w:val="Code"/>
        <w:rPr>
          <w:lang w:eastAsia="ja-JP"/>
        </w:rPr>
      </w:pPr>
      <w:r>
        <w:rPr>
          <w:lang w:eastAsia="ja-JP"/>
        </w:rPr>
        <w:t>conda</w:t>
      </w:r>
      <w:r w:rsidR="00937CB1">
        <w:rPr>
          <w:lang w:eastAsia="ja-JP"/>
        </w:rPr>
        <w:t xml:space="preserve"> install </w:t>
      </w:r>
      <w:r w:rsidR="006F3BB6">
        <w:rPr>
          <w:lang w:eastAsia="ja-JP"/>
        </w:rPr>
        <w:t>pandas</w:t>
      </w:r>
    </w:p>
    <w:p w14:paraId="479858B9" w14:textId="77777777" w:rsidR="00937CB1" w:rsidRDefault="00937CB1" w:rsidP="00937CB1">
      <w:pPr>
        <w:pStyle w:val="TaskName"/>
        <w:numPr>
          <w:ilvl w:val="0"/>
          <w:numId w:val="8"/>
        </w:numPr>
      </w:pPr>
      <w:r>
        <w:t>Start Visual Studio Code</w:t>
      </w:r>
    </w:p>
    <w:p w14:paraId="563BBCA4" w14:textId="6F4AB83C" w:rsidR="00937CB1" w:rsidRPr="00612A65" w:rsidRDefault="00937CB1" w:rsidP="00612A65">
      <w:pPr>
        <w:pStyle w:val="TaskDetail"/>
      </w:pPr>
      <w:r w:rsidRPr="007C3CDA">
        <w:t xml:space="preserve">Start </w:t>
      </w:r>
      <w:r>
        <w:t>Visual Studio Code</w:t>
      </w:r>
      <w:r w:rsidRPr="007C3CDA">
        <w:t xml:space="preserve"> from</w:t>
      </w:r>
      <w:r w:rsidR="00F24317">
        <w:t xml:space="preserve"> the</w:t>
      </w:r>
      <w:r w:rsidRPr="007C3CDA">
        <w:t xml:space="preserve"> </w:t>
      </w:r>
      <w:r w:rsidRPr="002465B8">
        <w:rPr>
          <w:b/>
        </w:rPr>
        <w:t>Start Menu</w:t>
      </w:r>
      <w:r w:rsidRPr="007C3CDA">
        <w:t xml:space="preserve">. If you can't find it in </w:t>
      </w:r>
      <w:r w:rsidR="00F24317">
        <w:t xml:space="preserve">the </w:t>
      </w:r>
      <w:r w:rsidRPr="001761EB">
        <w:t>Start Menu</w:t>
      </w:r>
      <w:r w:rsidRPr="007C3CDA">
        <w:t xml:space="preserve">, search for it by typing </w:t>
      </w:r>
      <w:r w:rsidRPr="00F24317">
        <w:rPr>
          <w:b/>
          <w:bCs/>
        </w:rPr>
        <w:t>Visual</w:t>
      </w:r>
      <w:r w:rsidRPr="007C3CDA">
        <w:t xml:space="preserve"> in the search bar.</w:t>
      </w:r>
    </w:p>
    <w:p w14:paraId="1C6A4372" w14:textId="6B1066C4" w:rsidR="00937CB1" w:rsidRPr="00854D8F" w:rsidRDefault="00937CB1" w:rsidP="00854D8F">
      <w:pPr>
        <w:pStyle w:val="TaskDetail"/>
      </w:pPr>
      <w:r w:rsidRPr="007152BC">
        <w:t>When VS Code starts, you'll see a screen like the following:</w:t>
      </w:r>
    </w:p>
    <w:p w14:paraId="22A447D6" w14:textId="7E6825FF" w:rsidR="00937CB1" w:rsidRPr="00612A65" w:rsidRDefault="00937CB1" w:rsidP="00612A65">
      <w:pPr>
        <w:pStyle w:val="Idea"/>
        <w:rPr>
          <w:rFonts w:eastAsiaTheme="minorEastAsia"/>
          <w:lang w:eastAsia="ja-JP"/>
        </w:rPr>
      </w:pPr>
      <w:r w:rsidRPr="0002373A">
        <w:rPr>
          <w:rFonts w:eastAsiaTheme="minorEastAsia"/>
          <w:lang w:eastAsia="ja-JP"/>
        </w:rPr>
        <w:t xml:space="preserve">If you have used </w:t>
      </w:r>
      <w:r w:rsidR="00A457D6">
        <w:rPr>
          <w:rFonts w:eastAsiaTheme="minorEastAsia"/>
          <w:lang w:eastAsia="ja-JP"/>
        </w:rPr>
        <w:t>VS</w:t>
      </w:r>
      <w:r w:rsidRPr="0002373A">
        <w:rPr>
          <w:rFonts w:eastAsiaTheme="minorEastAsia"/>
          <w:lang w:eastAsia="ja-JP"/>
        </w:rPr>
        <w:t xml:space="preserve"> code in another task before, the VS code will start with the workspace folder open</w:t>
      </w:r>
      <w:r>
        <w:rPr>
          <w:rFonts w:eastAsiaTheme="minorEastAsia"/>
          <w:lang w:eastAsia="ja-JP"/>
        </w:rPr>
        <w:t>ed</w:t>
      </w:r>
      <w:r w:rsidRPr="0002373A">
        <w:rPr>
          <w:rFonts w:eastAsiaTheme="minorEastAsia"/>
          <w:lang w:eastAsia="ja-JP"/>
        </w:rPr>
        <w:t>.</w:t>
      </w:r>
      <w:r>
        <w:rPr>
          <w:rFonts w:eastAsiaTheme="minorEastAsia"/>
          <w:lang w:eastAsia="ja-JP"/>
        </w:rPr>
        <w:t xml:space="preserve"> </w:t>
      </w:r>
      <w:r w:rsidRPr="000C34C3">
        <w:rPr>
          <w:rFonts w:eastAsiaTheme="minorEastAsia"/>
          <w:lang w:eastAsia="ja-JP"/>
        </w:rPr>
        <w:t xml:space="preserve">In that case, select </w:t>
      </w:r>
      <w:r w:rsidRPr="000C34C3">
        <w:rPr>
          <w:rFonts w:eastAsiaTheme="minorEastAsia"/>
          <w:b/>
          <w:lang w:eastAsia="ja-JP"/>
        </w:rPr>
        <w:t>Close Folder</w:t>
      </w:r>
      <w:r w:rsidRPr="000C34C3">
        <w:rPr>
          <w:rFonts w:eastAsiaTheme="minorEastAsia"/>
          <w:lang w:eastAsia="ja-JP"/>
        </w:rPr>
        <w:t xml:space="preserve"> from the </w:t>
      </w:r>
      <w:r w:rsidRPr="00A457D6">
        <w:rPr>
          <w:rFonts w:eastAsiaTheme="minorEastAsia"/>
          <w:bCs/>
          <w:lang w:eastAsia="ja-JP"/>
        </w:rPr>
        <w:t>File</w:t>
      </w:r>
      <w:r w:rsidRPr="000C34C3">
        <w:rPr>
          <w:rFonts w:eastAsiaTheme="minorEastAsia"/>
          <w:lang w:eastAsia="ja-JP"/>
        </w:rPr>
        <w:t xml:space="preserve"> menu.</w:t>
      </w:r>
    </w:p>
    <w:p w14:paraId="13649CE2" w14:textId="77777777" w:rsidR="00937CB1" w:rsidRDefault="00937CB1" w:rsidP="00937CB1">
      <w:pPr>
        <w:pStyle w:val="TaskName"/>
        <w:numPr>
          <w:ilvl w:val="0"/>
          <w:numId w:val="8"/>
        </w:numPr>
      </w:pPr>
      <w:r>
        <w:t xml:space="preserve">Open </w:t>
      </w:r>
      <w:r w:rsidR="00DA7109">
        <w:t>Folder</w:t>
      </w:r>
    </w:p>
    <w:p w14:paraId="15E3502A" w14:textId="3B450AC0" w:rsidR="00937CB1" w:rsidRDefault="00937CB1" w:rsidP="00A457D6">
      <w:pPr>
        <w:pStyle w:val="TaskDetail"/>
        <w:numPr>
          <w:ilvl w:val="0"/>
          <w:numId w:val="23"/>
        </w:numPr>
      </w:pPr>
      <w:r w:rsidRPr="00CC2EA5">
        <w:t xml:space="preserve">Open the Lab folder from the </w:t>
      </w:r>
      <w:r w:rsidRPr="00A457D6">
        <w:rPr>
          <w:bCs/>
        </w:rPr>
        <w:t>File</w:t>
      </w:r>
      <w:r w:rsidRPr="00CC2EA5">
        <w:t xml:space="preserve"> menu.</w:t>
      </w:r>
      <w:r>
        <w:t xml:space="preserve"> </w:t>
      </w:r>
      <w:r w:rsidR="00A457D6">
        <w:t>Choose</w:t>
      </w:r>
      <w:r w:rsidRPr="00C90FF5">
        <w:t xml:space="preserve"> the </w:t>
      </w:r>
      <w:r w:rsidRPr="00A457D6">
        <w:rPr>
          <w:bCs/>
        </w:rPr>
        <w:t>File</w:t>
      </w:r>
      <w:r w:rsidR="00024893">
        <w:t xml:space="preserve"> menu and select </w:t>
      </w:r>
      <w:r w:rsidRPr="00013AED">
        <w:rPr>
          <w:b/>
        </w:rPr>
        <w:t>Open folder</w:t>
      </w:r>
      <w:r>
        <w:t>.</w:t>
      </w:r>
    </w:p>
    <w:p w14:paraId="4C87085D" w14:textId="557C4183" w:rsidR="00937CB1" w:rsidRDefault="00197A14" w:rsidP="00937CB1">
      <w:pPr>
        <w:pStyle w:val="TaskDetail"/>
      </w:pPr>
      <w:r>
        <w:rPr>
          <w:noProof/>
        </w:rPr>
        <w:drawing>
          <wp:inline distT="0" distB="0" distL="0" distR="0" wp14:anchorId="1AEA331B" wp14:editId="25B75798">
            <wp:extent cx="2184400" cy="1403756"/>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8282" cy="1406251"/>
                    </a:xfrm>
                    <a:prstGeom prst="rect">
                      <a:avLst/>
                    </a:prstGeom>
                    <a:noFill/>
                    <a:ln>
                      <a:noFill/>
                    </a:ln>
                  </pic:spPr>
                </pic:pic>
              </a:graphicData>
            </a:graphic>
          </wp:inline>
        </w:drawing>
      </w:r>
    </w:p>
    <w:p w14:paraId="7358BEF5" w14:textId="44BDE019" w:rsidR="00937CB1" w:rsidRDefault="00937CB1" w:rsidP="00A457D6">
      <w:pPr>
        <w:pStyle w:val="TaskDetail"/>
        <w:numPr>
          <w:ilvl w:val="0"/>
          <w:numId w:val="23"/>
        </w:numPr>
      </w:pPr>
      <w:r w:rsidRPr="00C90FF5">
        <w:lastRenderedPageBreak/>
        <w:t>In the dialog box that appears, type the folder path</w:t>
      </w:r>
      <w:r>
        <w:t xml:space="preserve"> as </w:t>
      </w:r>
      <w:r w:rsidR="00A457D6">
        <w:t xml:space="preserve">shown </w:t>
      </w:r>
      <w:r>
        <w:t>below:</w:t>
      </w:r>
    </w:p>
    <w:p w14:paraId="2EA2C1C7" w14:textId="77777777" w:rsidR="00937CB1" w:rsidRDefault="00937CB1" w:rsidP="00937CB1">
      <w:pPr>
        <w:pStyle w:val="Code"/>
        <w:rPr>
          <w:lang w:eastAsia="ja-JP"/>
        </w:rPr>
      </w:pPr>
      <w:r>
        <w:rPr>
          <w:rFonts w:hint="eastAsia"/>
          <w:lang w:eastAsia="ja-JP"/>
        </w:rPr>
        <w:t>C</w:t>
      </w:r>
      <w:r>
        <w:rPr>
          <w:lang w:eastAsia="ja-JP"/>
        </w:rPr>
        <w:t>:\Lab</w:t>
      </w:r>
      <w:r w:rsidR="00757727">
        <w:rPr>
          <w:lang w:eastAsia="ja-JP"/>
        </w:rPr>
        <w:t>s\Module1\LAB</w:t>
      </w:r>
    </w:p>
    <w:p w14:paraId="6D62FE76" w14:textId="3EBBD871" w:rsidR="00CF6A90" w:rsidRPr="006755F2" w:rsidRDefault="0064744B" w:rsidP="00FC4845">
      <w:pPr>
        <w:pStyle w:val="TaskDetail"/>
      </w:pPr>
      <w:r>
        <w:rPr>
          <w:noProof/>
        </w:rPr>
        <w:drawing>
          <wp:inline distT="0" distB="0" distL="0" distR="0" wp14:anchorId="3C72A8D8" wp14:editId="15C4366C">
            <wp:extent cx="1587500" cy="19878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5817" cy="1998281"/>
                    </a:xfrm>
                    <a:prstGeom prst="rect">
                      <a:avLst/>
                    </a:prstGeom>
                  </pic:spPr>
                </pic:pic>
              </a:graphicData>
            </a:graphic>
          </wp:inline>
        </w:drawing>
      </w:r>
    </w:p>
    <w:p w14:paraId="09C8D827" w14:textId="77777777" w:rsidR="00937CB1" w:rsidRDefault="00937CB1" w:rsidP="00937CB1">
      <w:pPr>
        <w:pStyle w:val="TaskName"/>
        <w:numPr>
          <w:ilvl w:val="0"/>
          <w:numId w:val="8"/>
        </w:numPr>
      </w:pPr>
      <w:r>
        <w:t>Open File</w:t>
      </w:r>
    </w:p>
    <w:p w14:paraId="7918F734" w14:textId="0435084A" w:rsidR="00D2253D" w:rsidRDefault="00D2253D" w:rsidP="00D2253D">
      <w:pPr>
        <w:pStyle w:val="TaskDetail"/>
      </w:pPr>
      <w:r w:rsidRPr="00D83751">
        <w:t xml:space="preserve">Select the </w:t>
      </w:r>
      <w:r w:rsidRPr="00A457D6">
        <w:rPr>
          <w:b/>
          <w:bCs/>
        </w:rPr>
        <w:t>M01_L0</w:t>
      </w:r>
      <w:r w:rsidR="001575F2" w:rsidRPr="00A457D6">
        <w:rPr>
          <w:b/>
          <w:bCs/>
        </w:rPr>
        <w:t>2</w:t>
      </w:r>
      <w:r w:rsidRPr="00A457D6">
        <w:rPr>
          <w:b/>
          <w:bCs/>
        </w:rPr>
        <w:t>_Lab0</w:t>
      </w:r>
      <w:r w:rsidR="00D35B9A" w:rsidRPr="00A457D6">
        <w:rPr>
          <w:b/>
          <w:bCs/>
        </w:rPr>
        <w:t>2</w:t>
      </w:r>
      <w:r w:rsidRPr="00D83751">
        <w:t xml:space="preserve"> folder on the side bar and </w:t>
      </w:r>
      <w:r w:rsidR="00A457D6">
        <w:t xml:space="preserve">select </w:t>
      </w:r>
      <w:r w:rsidR="00D53811">
        <w:rPr>
          <w:b/>
        </w:rPr>
        <w:t>Challenge</w:t>
      </w:r>
      <w:r w:rsidRPr="00383968">
        <w:rPr>
          <w:b/>
        </w:rPr>
        <w:t>.py</w:t>
      </w:r>
      <w:r>
        <w:t>.</w:t>
      </w:r>
      <w:r w:rsidRPr="009D0224">
        <w:t xml:space="preserve"> This file is a template for a series of analysis.</w:t>
      </w:r>
    </w:p>
    <w:p w14:paraId="519B9093" w14:textId="393A86B3" w:rsidR="006F2E27" w:rsidRPr="006755F2" w:rsidRDefault="00EB4F1B" w:rsidP="00612A65">
      <w:pPr>
        <w:pStyle w:val="TaskDetail"/>
        <w:rPr>
          <w:lang w:eastAsia="ja-JP"/>
        </w:rPr>
      </w:pPr>
      <w:r>
        <w:rPr>
          <w:noProof/>
          <w:lang w:eastAsia="ja-JP"/>
        </w:rPr>
        <w:drawing>
          <wp:inline distT="0" distB="0" distL="0" distR="0" wp14:anchorId="7CAE6437" wp14:editId="15C29CE4">
            <wp:extent cx="2268638" cy="33234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2663" cy="3373276"/>
                    </a:xfrm>
                    <a:prstGeom prst="rect">
                      <a:avLst/>
                    </a:prstGeom>
                    <a:noFill/>
                    <a:ln>
                      <a:noFill/>
                    </a:ln>
                  </pic:spPr>
                </pic:pic>
              </a:graphicData>
            </a:graphic>
          </wp:inline>
        </w:drawing>
      </w:r>
    </w:p>
    <w:p w14:paraId="5806342A" w14:textId="77777777" w:rsidR="00C562D0" w:rsidRDefault="00C562D0" w:rsidP="00C562D0">
      <w:pPr>
        <w:pStyle w:val="TaskName"/>
        <w:numPr>
          <w:ilvl w:val="0"/>
          <w:numId w:val="8"/>
        </w:numPr>
      </w:pPr>
      <w:r>
        <w:t>Loading data</w:t>
      </w:r>
      <w:r w:rsidR="00C95023">
        <w:t xml:space="preserve"> #1</w:t>
      </w:r>
    </w:p>
    <w:p w14:paraId="010C0428" w14:textId="5FB19B9D" w:rsidR="00C562D0" w:rsidRDefault="00C562D0" w:rsidP="00C562D0">
      <w:pPr>
        <w:pStyle w:val="TaskDetail"/>
      </w:pPr>
      <w:r w:rsidRPr="000E54ED">
        <w:t xml:space="preserve">You were contracted to work to analyze the </w:t>
      </w:r>
      <w:r w:rsidR="00EF27A7">
        <w:t xml:space="preserve">rental performance </w:t>
      </w:r>
      <w:r w:rsidR="0063318D">
        <w:t xml:space="preserve">of </w:t>
      </w:r>
      <w:r w:rsidR="00A457D6">
        <w:t xml:space="preserve">a </w:t>
      </w:r>
      <w:r w:rsidR="0063318D">
        <w:t>bike sharing service</w:t>
      </w:r>
      <w:r w:rsidRPr="000E54ED">
        <w:t xml:space="preserve">. </w:t>
      </w:r>
      <w:r w:rsidR="002A42C6" w:rsidRPr="002A42C6">
        <w:t xml:space="preserve">This job has </w:t>
      </w:r>
      <w:r w:rsidR="00A457D6">
        <w:t xml:space="preserve">a </w:t>
      </w:r>
      <w:r w:rsidR="002A42C6" w:rsidRPr="002A42C6">
        <w:t>predecessor, and the code to load the 2011 data has already been created</w:t>
      </w:r>
      <w:r w:rsidRPr="000E54ED">
        <w:t xml:space="preserve">. (Please check the data loading part of </w:t>
      </w:r>
      <w:r w:rsidR="00D53811" w:rsidRPr="00296A9E">
        <w:rPr>
          <w:b/>
        </w:rPr>
        <w:t>Challenge</w:t>
      </w:r>
      <w:r w:rsidRPr="000E54ED">
        <w:t>.</w:t>
      </w:r>
      <w:r w:rsidRPr="00296A9E">
        <w:rPr>
          <w:b/>
        </w:rPr>
        <w:t>py</w:t>
      </w:r>
      <w:r w:rsidRPr="000E54ED">
        <w:t xml:space="preserve">) </w:t>
      </w:r>
    </w:p>
    <w:p w14:paraId="45081E4A" w14:textId="1B7229F8" w:rsidR="000B70D3" w:rsidRPr="000B70D3" w:rsidRDefault="000B70D3" w:rsidP="00C562D0">
      <w:pPr>
        <w:pStyle w:val="TaskDetail"/>
      </w:pPr>
      <w:r>
        <w:t xml:space="preserve">Please note that the answers for the challenge </w:t>
      </w:r>
      <w:r w:rsidR="00A457D6">
        <w:t>are</w:t>
      </w:r>
      <w:r>
        <w:t xml:space="preserve"> in </w:t>
      </w:r>
      <w:r>
        <w:rPr>
          <w:b/>
        </w:rPr>
        <w:t xml:space="preserve">Answer.py </w:t>
      </w:r>
      <w:r>
        <w:t xml:space="preserve">file. </w:t>
      </w:r>
    </w:p>
    <w:p w14:paraId="637ED9B8" w14:textId="4A634023" w:rsidR="00C562D0" w:rsidRDefault="005E109E" w:rsidP="00C562D0">
      <w:pPr>
        <w:pStyle w:val="Code"/>
      </w:pPr>
      <w:r>
        <w:lastRenderedPageBreak/>
        <w:t>###############</w:t>
      </w:r>
      <w:r>
        <w:br/>
        <w:t># Data prep</w:t>
      </w:r>
      <w:r w:rsidR="006C5FEE">
        <w:t>a</w:t>
      </w:r>
      <w:r>
        <w:t>ration for 2011</w:t>
      </w:r>
      <w:r>
        <w:br/>
        <w:t>###############</w:t>
      </w:r>
      <w:r>
        <w:br/>
        <w:t>import numpy as np</w:t>
      </w:r>
      <w:r>
        <w:br/>
        <w:t>import pandas as pd</w:t>
      </w:r>
      <w:r>
        <w:br/>
      </w:r>
      <w:r>
        <w:br/>
        <w:t>df_2011 = pd.read_csv(</w:t>
      </w:r>
      <w:r w:rsidRPr="00DD5653">
        <w:t>'C:\\Labs\\</w:t>
      </w:r>
      <w:r w:rsidR="00E94337">
        <w:t>Module1\\</w:t>
      </w:r>
      <w:r w:rsidR="00B90EF4">
        <w:t>LAB\\</w:t>
      </w:r>
      <w:r w:rsidRPr="00DD5653">
        <w:t>M01_L02_Lab02\\BikeRentalCY2011.csv'</w:t>
      </w:r>
      <w:r>
        <w:t>)</w:t>
      </w:r>
      <w:r>
        <w:br/>
        <w:t>df_2011.set_index(['instant'], inplace=True)</w:t>
      </w:r>
    </w:p>
    <w:p w14:paraId="14734F2C" w14:textId="7034A390" w:rsidR="00C562D0" w:rsidRDefault="00D25ECF" w:rsidP="00C562D0">
      <w:pPr>
        <w:pStyle w:val="TaskDetail"/>
      </w:pPr>
      <w:r>
        <w:t>Y</w:t>
      </w:r>
      <w:r w:rsidR="00C562D0" w:rsidRPr="000E54ED">
        <w:t>ou are going to see if the data is loaded correctly.</w:t>
      </w:r>
      <w:r w:rsidR="00C562D0">
        <w:t xml:space="preserve"> </w:t>
      </w:r>
      <w:r w:rsidR="00C562D0" w:rsidRPr="00196CB8">
        <w:t xml:space="preserve">Run the above code sequentially on </w:t>
      </w:r>
      <w:r w:rsidR="00B46203">
        <w:t>VS</w:t>
      </w:r>
      <w:r w:rsidR="00C562D0" w:rsidRPr="00196CB8">
        <w:t xml:space="preserve"> code to see how the data is loaded.</w:t>
      </w:r>
    </w:p>
    <w:p w14:paraId="26B110F8" w14:textId="77777777" w:rsidR="00C562D0" w:rsidRPr="005D04B8" w:rsidRDefault="005D04B8" w:rsidP="00C562D0">
      <w:pPr>
        <w:pStyle w:val="Idea"/>
        <w:rPr>
          <w:rFonts w:eastAsiaTheme="minorEastAsia"/>
          <w:lang w:eastAsia="ja-JP"/>
        </w:rPr>
      </w:pPr>
      <w:r>
        <w:rPr>
          <w:rFonts w:eastAsiaTheme="minorEastAsia" w:hint="eastAsia"/>
          <w:lang w:eastAsia="ja-JP"/>
        </w:rPr>
        <w:t>p</w:t>
      </w:r>
      <w:r>
        <w:rPr>
          <w:rFonts w:eastAsiaTheme="minorEastAsia"/>
          <w:lang w:eastAsia="ja-JP"/>
        </w:rPr>
        <w:t>d.read_csv</w:t>
      </w:r>
      <w:r w:rsidR="00A3152B">
        <w:rPr>
          <w:rFonts w:eastAsiaTheme="minorEastAsia"/>
          <w:lang w:eastAsia="ja-JP"/>
        </w:rPr>
        <w:t>()</w:t>
      </w:r>
      <w:r>
        <w:rPr>
          <w:rFonts w:eastAsiaTheme="minorEastAsia"/>
          <w:lang w:eastAsia="ja-JP"/>
        </w:rPr>
        <w:t xml:space="preserve"> function can load csv formatted file easily.</w:t>
      </w:r>
    </w:p>
    <w:p w14:paraId="71E4C698" w14:textId="77777777" w:rsidR="00C562D0" w:rsidRDefault="00C562D0" w:rsidP="00C562D0">
      <w:pPr>
        <w:pStyle w:val="TaskDetail"/>
        <w:rPr>
          <w:lang w:eastAsia="ja-JP"/>
        </w:rPr>
      </w:pPr>
      <w:r w:rsidRPr="00363B79">
        <w:rPr>
          <w:lang w:eastAsia="ja-JP"/>
        </w:rPr>
        <w:t>If the data is successfully loaded,</w:t>
      </w:r>
      <w:r w:rsidR="00D3446F">
        <w:rPr>
          <w:lang w:eastAsia="ja-JP"/>
        </w:rPr>
        <w:t xml:space="preserve"> </w:t>
      </w:r>
      <w:r w:rsidRPr="00363B79">
        <w:rPr>
          <w:lang w:eastAsia="ja-JP"/>
        </w:rPr>
        <w:t xml:space="preserve">a </w:t>
      </w:r>
      <w:r w:rsidR="00F242AB">
        <w:rPr>
          <w:lang w:eastAsia="ja-JP"/>
        </w:rPr>
        <w:t>DataFra</w:t>
      </w:r>
      <w:r w:rsidR="00C8055E">
        <w:rPr>
          <w:lang w:eastAsia="ja-JP"/>
        </w:rPr>
        <w:t>me</w:t>
      </w:r>
      <w:r w:rsidRPr="00363B79">
        <w:rPr>
          <w:lang w:eastAsia="ja-JP"/>
        </w:rPr>
        <w:t xml:space="preserve"> </w:t>
      </w:r>
      <w:r w:rsidR="00F242AB" w:rsidRPr="00363B79">
        <w:rPr>
          <w:lang w:eastAsia="ja-JP"/>
        </w:rPr>
        <w:t>like</w:t>
      </w:r>
      <w:r w:rsidRPr="00363B79">
        <w:rPr>
          <w:lang w:eastAsia="ja-JP"/>
        </w:rPr>
        <w:t xml:space="preserve"> the following is </w:t>
      </w:r>
      <w:r w:rsidR="00D3446F">
        <w:rPr>
          <w:lang w:eastAsia="ja-JP"/>
        </w:rPr>
        <w:t>stored in memory</w:t>
      </w:r>
      <w:r w:rsidRPr="00363B79">
        <w:rPr>
          <w:lang w:eastAsia="ja-JP"/>
        </w:rPr>
        <w:t>:</w:t>
      </w:r>
    </w:p>
    <w:p w14:paraId="5051C5FD" w14:textId="154E58B2" w:rsidR="00C562D0" w:rsidRPr="006755F2" w:rsidRDefault="0027538E" w:rsidP="00612A65">
      <w:pPr>
        <w:pStyle w:val="Code"/>
      </w:pPr>
      <w:r>
        <w:rPr>
          <w:lang w:eastAsia="ja-JP"/>
        </w:rPr>
        <w:t xml:space="preserve">             dteday     ...      registered</w:t>
      </w:r>
      <w:r>
        <w:rPr>
          <w:lang w:eastAsia="ja-JP"/>
        </w:rPr>
        <w:br/>
        <w:t>instant                 ...</w:t>
      </w:r>
      <w:r>
        <w:rPr>
          <w:lang w:eastAsia="ja-JP"/>
        </w:rPr>
        <w:br/>
        <w:t>1          2011/1/1     ...              13</w:t>
      </w:r>
      <w:r>
        <w:rPr>
          <w:lang w:eastAsia="ja-JP"/>
        </w:rPr>
        <w:br/>
        <w:t>2          2011/1/1     ...              32</w:t>
      </w:r>
      <w:r>
        <w:rPr>
          <w:lang w:eastAsia="ja-JP"/>
        </w:rPr>
        <w:br/>
        <w:t>3          2011/1/1     ...              27</w:t>
      </w:r>
      <w:r>
        <w:rPr>
          <w:lang w:eastAsia="ja-JP"/>
        </w:rPr>
        <w:br/>
        <w:t>4          2011/1/1     ...              10</w:t>
      </w:r>
      <w:r>
        <w:rPr>
          <w:lang w:eastAsia="ja-JP"/>
        </w:rPr>
        <w:br/>
        <w:t>5          2011/1/1     ...               1</w:t>
      </w:r>
      <w:r>
        <w:rPr>
          <w:lang w:eastAsia="ja-JP"/>
        </w:rPr>
        <w:br/>
      </w:r>
      <w:r w:rsidRPr="00084782">
        <w:t>...             ...     ...             ...</w:t>
      </w:r>
      <w:r>
        <w:br/>
        <w:t>8644     2011/12/31     ...              36</w:t>
      </w:r>
      <w:r>
        <w:br/>
        <w:t>8645     2011/12/31     ...              27</w:t>
      </w:r>
    </w:p>
    <w:p w14:paraId="6C255340" w14:textId="77777777" w:rsidR="00541B7A" w:rsidRDefault="00541B7A" w:rsidP="00C562D0">
      <w:pPr>
        <w:pStyle w:val="TaskName"/>
        <w:numPr>
          <w:ilvl w:val="0"/>
          <w:numId w:val="8"/>
        </w:numPr>
      </w:pPr>
      <w:r>
        <w:t>Loading data #2</w:t>
      </w:r>
    </w:p>
    <w:p w14:paraId="6EF79E01" w14:textId="77777777" w:rsidR="00541B7A" w:rsidRDefault="00CF0F2B" w:rsidP="00541B7A">
      <w:pPr>
        <w:pStyle w:val="TaskDetail"/>
      </w:pPr>
      <w:r w:rsidRPr="00CF0F2B">
        <w:t>Your first task in this analysis is to write code to load the data for 2012.</w:t>
      </w:r>
      <w:r>
        <w:t xml:space="preserve"> </w:t>
      </w:r>
      <w:r w:rsidR="009730BD" w:rsidRPr="009730BD">
        <w:t>You may not be familiar with the data loading process, but fortunately the code left by your predecessor will be available as a sample.</w:t>
      </w:r>
    </w:p>
    <w:p w14:paraId="2C7591F6" w14:textId="6A6C88B7" w:rsidR="00B43187" w:rsidRDefault="00A457D6" w:rsidP="00EA51BC">
      <w:pPr>
        <w:pStyle w:val="TaskDetail"/>
      </w:pPr>
      <w:r>
        <w:t>L</w:t>
      </w:r>
      <w:r w:rsidR="00A16BF1" w:rsidRPr="00A16BF1">
        <w:t>oad the data for 2012. After the load, the data</w:t>
      </w:r>
      <w:r w:rsidR="00CD6C2E">
        <w:t xml:space="preserve"> for 2011</w:t>
      </w:r>
      <w:r w:rsidR="00A16BF1" w:rsidRPr="00A16BF1">
        <w:t xml:space="preserve"> should be combined with the 2011 data and stored in a single </w:t>
      </w:r>
      <w:r w:rsidR="00A16BF1">
        <w:t>D</w:t>
      </w:r>
      <w:r w:rsidR="00A16BF1" w:rsidRPr="00A16BF1">
        <w:t>ata</w:t>
      </w:r>
      <w:r w:rsidR="00A16BF1">
        <w:t>F</w:t>
      </w:r>
      <w:r w:rsidR="00A16BF1" w:rsidRPr="00A16BF1">
        <w:t>rame.</w:t>
      </w:r>
    </w:p>
    <w:p w14:paraId="356D5F1D" w14:textId="77777777" w:rsidR="00541B7A" w:rsidRPr="00CB0D93" w:rsidRDefault="00E829FE" w:rsidP="00CB0D93">
      <w:pPr>
        <w:pStyle w:val="Idea"/>
        <w:rPr>
          <w:rFonts w:eastAsiaTheme="minorEastAsia"/>
          <w:lang w:eastAsia="ja-JP"/>
        </w:rPr>
      </w:pPr>
      <w:r w:rsidRPr="00E829FE">
        <w:rPr>
          <w:rFonts w:eastAsiaTheme="minorEastAsia"/>
          <w:lang w:eastAsia="ja-JP"/>
        </w:rPr>
        <w:t xml:space="preserve">You can use </w:t>
      </w:r>
      <w:r>
        <w:rPr>
          <w:rFonts w:eastAsiaTheme="minorEastAsia"/>
          <w:lang w:eastAsia="ja-JP"/>
        </w:rPr>
        <w:t>pd.c</w:t>
      </w:r>
      <w:r w:rsidRPr="00E829FE">
        <w:rPr>
          <w:rFonts w:eastAsiaTheme="minorEastAsia"/>
          <w:lang w:eastAsia="ja-JP"/>
        </w:rPr>
        <w:t>oncat</w:t>
      </w:r>
      <w:r>
        <w:rPr>
          <w:rFonts w:eastAsiaTheme="minorEastAsia"/>
          <w:lang w:eastAsia="ja-JP"/>
        </w:rPr>
        <w:t>()</w:t>
      </w:r>
      <w:r w:rsidRPr="00E829FE">
        <w:rPr>
          <w:rFonts w:eastAsiaTheme="minorEastAsia"/>
          <w:lang w:eastAsia="ja-JP"/>
        </w:rPr>
        <w:t xml:space="preserve"> function or </w:t>
      </w:r>
      <w:r>
        <w:rPr>
          <w:rFonts w:eastAsiaTheme="minorEastAsia"/>
          <w:lang w:eastAsia="ja-JP"/>
        </w:rPr>
        <w:t>a</w:t>
      </w:r>
      <w:r w:rsidRPr="00E829FE">
        <w:rPr>
          <w:rFonts w:eastAsiaTheme="minorEastAsia"/>
          <w:lang w:eastAsia="ja-JP"/>
        </w:rPr>
        <w:t>ppend</w:t>
      </w:r>
      <w:r>
        <w:rPr>
          <w:rFonts w:eastAsiaTheme="minorEastAsia"/>
          <w:lang w:eastAsia="ja-JP"/>
        </w:rPr>
        <w:t>()</w:t>
      </w:r>
      <w:r w:rsidRPr="00E829FE">
        <w:rPr>
          <w:rFonts w:eastAsiaTheme="minorEastAsia"/>
          <w:lang w:eastAsia="ja-JP"/>
        </w:rPr>
        <w:t xml:space="preserve"> method to join the Data</w:t>
      </w:r>
      <w:r>
        <w:rPr>
          <w:rFonts w:eastAsiaTheme="minorEastAsia"/>
          <w:lang w:eastAsia="ja-JP"/>
        </w:rPr>
        <w:t>F</w:t>
      </w:r>
      <w:r w:rsidRPr="00E829FE">
        <w:rPr>
          <w:rFonts w:eastAsiaTheme="minorEastAsia"/>
          <w:lang w:eastAsia="ja-JP"/>
        </w:rPr>
        <w:t>rame row direction.</w:t>
      </w:r>
    </w:p>
    <w:p w14:paraId="3FE69FB8" w14:textId="77777777" w:rsidR="00541B7A" w:rsidRDefault="005D4C92" w:rsidP="00541B7A">
      <w:pPr>
        <w:pStyle w:val="TaskDetail"/>
      </w:pPr>
      <w:r w:rsidRPr="005D4C92">
        <w:t xml:space="preserve">If you can properly load data and merge </w:t>
      </w:r>
      <w:r>
        <w:t>D</w:t>
      </w:r>
      <w:r w:rsidRPr="005D4C92">
        <w:t>ata</w:t>
      </w:r>
      <w:r>
        <w:t>F</w:t>
      </w:r>
      <w:r w:rsidRPr="005D4C92">
        <w:t>rames, the following data is stored in memory:</w:t>
      </w:r>
    </w:p>
    <w:p w14:paraId="0B034ADA" w14:textId="74B90A74" w:rsidR="002D3EC6" w:rsidRDefault="0027538E" w:rsidP="00B942BB">
      <w:pPr>
        <w:pStyle w:val="Code"/>
      </w:pPr>
      <w:r>
        <w:rPr>
          <w:lang w:eastAsia="ja-JP"/>
        </w:rPr>
        <w:lastRenderedPageBreak/>
        <w:t xml:space="preserve">             dteday     ...      registered</w:t>
      </w:r>
      <w:r>
        <w:rPr>
          <w:lang w:eastAsia="ja-JP"/>
        </w:rPr>
        <w:br/>
        <w:t>instant                 ...</w:t>
      </w:r>
      <w:r>
        <w:rPr>
          <w:lang w:eastAsia="ja-JP"/>
        </w:rPr>
        <w:br/>
        <w:t>1          2011/1/1     ...              13</w:t>
      </w:r>
      <w:r>
        <w:rPr>
          <w:lang w:eastAsia="ja-JP"/>
        </w:rPr>
        <w:br/>
        <w:t>2          2011/1/1     ...              32</w:t>
      </w:r>
      <w:r>
        <w:rPr>
          <w:lang w:eastAsia="ja-JP"/>
        </w:rPr>
        <w:br/>
        <w:t>3          2011/1/1     ...              27</w:t>
      </w:r>
      <w:r>
        <w:rPr>
          <w:lang w:eastAsia="ja-JP"/>
        </w:rPr>
        <w:br/>
        <w:t>4          2011/1/1     ...              10</w:t>
      </w:r>
      <w:r>
        <w:rPr>
          <w:lang w:eastAsia="ja-JP"/>
        </w:rPr>
        <w:br/>
        <w:t>5          2011/1/1     ...               1</w:t>
      </w:r>
      <w:r>
        <w:rPr>
          <w:lang w:eastAsia="ja-JP"/>
        </w:rPr>
        <w:br/>
      </w:r>
      <w:r w:rsidRPr="00084782">
        <w:t>...             ...     ...             ...</w:t>
      </w:r>
      <w:r>
        <w:br/>
        <w:t>17378    2012/12/31     ...              48</w:t>
      </w:r>
      <w:r>
        <w:br/>
        <w:t>17379    2012/12/31     ...              37</w:t>
      </w:r>
    </w:p>
    <w:p w14:paraId="79D30517" w14:textId="39231206" w:rsidR="00D060B6" w:rsidRDefault="00D060B6" w:rsidP="00D060B6">
      <w:pPr>
        <w:pStyle w:val="Idea"/>
      </w:pPr>
      <w:r>
        <w:t xml:space="preserve">Hint – You can use the following code. You </w:t>
      </w:r>
      <w:r w:rsidR="00C30608">
        <w:t>still need to do a few changes</w:t>
      </w:r>
      <w:r>
        <w:t>.</w:t>
      </w:r>
    </w:p>
    <w:p w14:paraId="1F029C1A" w14:textId="3C0A06F9" w:rsidR="00D060B6" w:rsidRDefault="00D060B6" w:rsidP="00D060B6">
      <w:pPr>
        <w:pStyle w:val="Idea"/>
      </w:pPr>
      <w:r>
        <w:t>df_2012 = pd.read_csv('</w:t>
      </w:r>
      <w:r w:rsidRPr="00AE7A49">
        <w:rPr>
          <w:b/>
          <w:bCs/>
        </w:rPr>
        <w:t>&lt;file location&gt;</w:t>
      </w:r>
      <w:r>
        <w:t>\\BikeRentalCY2012.csv')</w:t>
      </w:r>
    </w:p>
    <w:p w14:paraId="422B46A5" w14:textId="6C3597F6" w:rsidR="00D060B6" w:rsidRDefault="00D060B6" w:rsidP="00D060B6">
      <w:pPr>
        <w:pStyle w:val="Idea"/>
      </w:pPr>
      <w:r>
        <w:t>df_2012.set_index(</w:t>
      </w:r>
      <w:r w:rsidR="00AE7A49" w:rsidRPr="00AE7A49">
        <w:rPr>
          <w:b/>
          <w:bCs/>
        </w:rPr>
        <w:t>&lt;same parameters from df_2011</w:t>
      </w:r>
      <w:r w:rsidR="00AE7A49">
        <w:rPr>
          <w:b/>
          <w:bCs/>
        </w:rPr>
        <w:t>.</w:t>
      </w:r>
      <w:r w:rsidR="00AE7A49" w:rsidRPr="00AE7A49">
        <w:rPr>
          <w:b/>
          <w:bCs/>
        </w:rPr>
        <w:t>set_index() &gt;</w:t>
      </w:r>
      <w:r>
        <w:t>)</w:t>
      </w:r>
    </w:p>
    <w:p w14:paraId="46B9AED8" w14:textId="1142006F" w:rsidR="00D060B6" w:rsidRDefault="00D060B6" w:rsidP="00D060B6">
      <w:pPr>
        <w:pStyle w:val="Idea"/>
      </w:pPr>
      <w:r>
        <w:t>df = df_2011.append(df_2012)</w:t>
      </w:r>
    </w:p>
    <w:p w14:paraId="185B3BE1" w14:textId="77777777" w:rsidR="001D157A" w:rsidRDefault="001D157A" w:rsidP="00C562D0">
      <w:pPr>
        <w:pStyle w:val="TaskName"/>
        <w:numPr>
          <w:ilvl w:val="0"/>
          <w:numId w:val="8"/>
        </w:numPr>
      </w:pPr>
      <w:r>
        <w:rPr>
          <w:rFonts w:hint="eastAsia"/>
          <w:lang w:eastAsia="ja-JP"/>
        </w:rPr>
        <w:t>J</w:t>
      </w:r>
      <w:r>
        <w:rPr>
          <w:lang w:eastAsia="ja-JP"/>
        </w:rPr>
        <w:t>oining DataFrame</w:t>
      </w:r>
    </w:p>
    <w:p w14:paraId="7F14E06E" w14:textId="11BB5146" w:rsidR="001D157A" w:rsidRDefault="001D157A" w:rsidP="001D157A">
      <w:pPr>
        <w:pStyle w:val="TaskDetail"/>
      </w:pPr>
      <w:r w:rsidRPr="001D157A">
        <w:t xml:space="preserve">You wanted to see the data in detail, but you couldn't understand the meaning of the data because the </w:t>
      </w:r>
      <w:r w:rsidR="00C30608" w:rsidRPr="001D157A">
        <w:t>weather</w:t>
      </w:r>
      <w:r w:rsidR="00C30608">
        <w:t>sit</w:t>
      </w:r>
      <w:r w:rsidRPr="001D157A">
        <w:t xml:space="preserve"> item</w:t>
      </w:r>
      <w:r w:rsidR="005C3B3D">
        <w:t xml:space="preserve"> is</w:t>
      </w:r>
      <w:r w:rsidRPr="001D157A">
        <w:t xml:space="preserve"> a number. </w:t>
      </w:r>
      <w:r w:rsidR="005C3B3D">
        <w:t>Therefore,</w:t>
      </w:r>
      <w:r w:rsidRPr="001D157A">
        <w:t xml:space="preserve"> </w:t>
      </w:r>
      <w:r w:rsidR="005C3B3D">
        <w:t>you</w:t>
      </w:r>
      <w:r w:rsidRPr="001D157A">
        <w:t xml:space="preserve"> decided to combine the master data to see what each value meant.</w:t>
      </w:r>
    </w:p>
    <w:p w14:paraId="5EF2D6EB" w14:textId="5B553588" w:rsidR="00C228DF" w:rsidRDefault="009A0E34" w:rsidP="001D157A">
      <w:pPr>
        <w:pStyle w:val="TaskDetail"/>
      </w:pPr>
      <w:r w:rsidRPr="009A0E34">
        <w:t xml:space="preserve">Load the weather master data. </w:t>
      </w:r>
      <w:r>
        <w:t xml:space="preserve">And, </w:t>
      </w:r>
      <w:r w:rsidR="00ED2E20">
        <w:t>join</w:t>
      </w:r>
      <w:r w:rsidRPr="009A0E34">
        <w:t xml:space="preserve"> the Dataframe </w:t>
      </w:r>
      <w:r w:rsidR="00ED2E20">
        <w:t xml:space="preserve">you created in the previous task </w:t>
      </w:r>
      <w:r w:rsidRPr="009A0E34">
        <w:t>and weather master data.</w:t>
      </w:r>
      <w:r w:rsidR="00306CC8" w:rsidRPr="00306CC8">
        <w:t xml:space="preserve"> Finally, remove the </w:t>
      </w:r>
      <w:r w:rsidR="00306CC8" w:rsidRPr="00EA51BC">
        <w:rPr>
          <w:b/>
          <w:bCs/>
        </w:rPr>
        <w:t>code</w:t>
      </w:r>
      <w:r w:rsidR="00306CC8" w:rsidRPr="00306CC8">
        <w:t xml:space="preserve"> column for the master data because it is not necessary.</w:t>
      </w:r>
    </w:p>
    <w:p w14:paraId="1D265761" w14:textId="11A03151" w:rsidR="002B2E75" w:rsidRDefault="00402FA2" w:rsidP="001D157A">
      <w:pPr>
        <w:pStyle w:val="TaskDetail"/>
      </w:pPr>
      <w:r>
        <w:t xml:space="preserve">If </w:t>
      </w:r>
      <w:r w:rsidR="008C6B81">
        <w:t>the data is</w:t>
      </w:r>
      <w:r w:rsidRPr="00402FA2">
        <w:t xml:space="preserve"> properly processed, a </w:t>
      </w:r>
      <w:r w:rsidR="008C6B81">
        <w:t>D</w:t>
      </w:r>
      <w:r w:rsidRPr="00402FA2">
        <w:t>ata</w:t>
      </w:r>
      <w:r w:rsidR="008C6B81">
        <w:t>F</w:t>
      </w:r>
      <w:r w:rsidRPr="00402FA2">
        <w:t>rame with data column</w:t>
      </w:r>
      <w:r w:rsidR="00B53223">
        <w:t>s</w:t>
      </w:r>
      <w:r w:rsidRPr="00402FA2">
        <w:t xml:space="preserve"> similar to the following is created:</w:t>
      </w:r>
    </w:p>
    <w:p w14:paraId="18C05F5D" w14:textId="5A29925D" w:rsidR="008C6B81" w:rsidRDefault="00572B65" w:rsidP="00612A65">
      <w:pPr>
        <w:pStyle w:val="Code"/>
      </w:pPr>
      <w:r>
        <w:t>['dteday', 'season', 'yr', 'mnth', 'hr', 'holiday', 'weekday',</w:t>
      </w:r>
      <w:r w:rsidR="00372219">
        <w:t xml:space="preserve"> </w:t>
      </w:r>
      <w:r>
        <w:t>'workingday', 'weathersit', 'temp', 'atemp', 'hum', 'windspeed',       'casual', 'registered', 'situation']</w:t>
      </w:r>
    </w:p>
    <w:p w14:paraId="70DE5BCC" w14:textId="77777777" w:rsidR="00C30608" w:rsidRDefault="00C30608" w:rsidP="00C30608">
      <w:pPr>
        <w:pStyle w:val="Idea"/>
      </w:pPr>
      <w:r>
        <w:t>Hint – You can use the following code. You still need to do a few changes.</w:t>
      </w:r>
    </w:p>
    <w:p w14:paraId="0BA6B348" w14:textId="378D27A2" w:rsidR="00C30608" w:rsidRDefault="00C30608" w:rsidP="00C30608">
      <w:pPr>
        <w:pStyle w:val="Idea"/>
      </w:pPr>
      <w:r>
        <w:t>weather = pd.read_csv('</w:t>
      </w:r>
      <w:r w:rsidRPr="00AE7A49">
        <w:rPr>
          <w:b/>
          <w:bCs/>
        </w:rPr>
        <w:t>&lt;file location&gt;</w:t>
      </w:r>
      <w:r>
        <w:t>\\WeatherSituation.csv')</w:t>
      </w:r>
    </w:p>
    <w:p w14:paraId="15389678" w14:textId="77777777" w:rsidR="00C30608" w:rsidRDefault="00C30608" w:rsidP="00C30608">
      <w:pPr>
        <w:pStyle w:val="Idea"/>
      </w:pPr>
      <w:r>
        <w:t>data = df.merge(weather, left_on='weathersit', right_on='code')</w:t>
      </w:r>
    </w:p>
    <w:p w14:paraId="36F12DBF" w14:textId="7EF76028" w:rsidR="00C30608" w:rsidRDefault="00C30608" w:rsidP="00C30608">
      <w:pPr>
        <w:pStyle w:val="Idea"/>
      </w:pPr>
      <w:r>
        <w:t>data.drop('</w:t>
      </w:r>
      <w:r w:rsidRPr="00C30608">
        <w:rPr>
          <w:b/>
          <w:bCs/>
        </w:rPr>
        <w:t>&lt;column to remove&gt;</w:t>
      </w:r>
      <w:r>
        <w:t>', axis=1, inplace=True)</w:t>
      </w:r>
    </w:p>
    <w:p w14:paraId="07E0F2DF" w14:textId="5D74BC0C" w:rsidR="00C30608" w:rsidRDefault="00C30608" w:rsidP="00C30608">
      <w:pPr>
        <w:pStyle w:val="Idea"/>
      </w:pPr>
      <w:r>
        <w:t>data.head()</w:t>
      </w:r>
    </w:p>
    <w:p w14:paraId="27172BCF" w14:textId="77777777" w:rsidR="003B0BB5" w:rsidRDefault="003B0BB5" w:rsidP="00C562D0">
      <w:pPr>
        <w:pStyle w:val="TaskName"/>
        <w:numPr>
          <w:ilvl w:val="0"/>
          <w:numId w:val="8"/>
        </w:numPr>
      </w:pPr>
      <w:r>
        <w:rPr>
          <w:rFonts w:hint="eastAsia"/>
          <w:lang w:eastAsia="ja-JP"/>
        </w:rPr>
        <w:lastRenderedPageBreak/>
        <w:t>C</w:t>
      </w:r>
      <w:r>
        <w:rPr>
          <w:lang w:eastAsia="ja-JP"/>
        </w:rPr>
        <w:t>lean missing data</w:t>
      </w:r>
    </w:p>
    <w:p w14:paraId="3EF86071" w14:textId="77777777" w:rsidR="003B0BB5" w:rsidRDefault="00B95A28" w:rsidP="000A6A35">
      <w:pPr>
        <w:pStyle w:val="TaskDetail"/>
      </w:pPr>
      <w:r w:rsidRPr="00B95A28">
        <w:t>You start to see the details of the data and are concerned about missing values immediately. You want to check for missing values before you check the entire data, and if there are missing values, you can handle them appropriately.</w:t>
      </w:r>
    </w:p>
    <w:p w14:paraId="666F987C" w14:textId="0D17CC5A" w:rsidR="000911C4" w:rsidRDefault="005C0A8B" w:rsidP="00612A65">
      <w:pPr>
        <w:pStyle w:val="TaskDetail"/>
      </w:pPr>
      <w:r w:rsidRPr="005C0A8B">
        <w:t xml:space="preserve">For the </w:t>
      </w:r>
      <w:r>
        <w:t>D</w:t>
      </w:r>
      <w:r w:rsidRPr="005C0A8B">
        <w:t>ata</w:t>
      </w:r>
      <w:r>
        <w:t>F</w:t>
      </w:r>
      <w:r w:rsidRPr="005C0A8B">
        <w:t xml:space="preserve">rame created in the previous task, check for missing values for each column. If you detect missing values, </w:t>
      </w:r>
      <w:r w:rsidR="00830B49">
        <w:t>refer to the</w:t>
      </w:r>
      <w:r w:rsidR="009B192B" w:rsidRPr="009B192B">
        <w:t xml:space="preserve"> other data to </w:t>
      </w:r>
      <w:r w:rsidR="00830B49">
        <w:t>fill in the mi</w:t>
      </w:r>
      <w:r w:rsidR="009B192B" w:rsidRPr="009B192B">
        <w:t>ssing values.</w:t>
      </w:r>
    </w:p>
    <w:p w14:paraId="76FDC1B3" w14:textId="4686E4F1" w:rsidR="00090E06" w:rsidRDefault="00CA500A" w:rsidP="00612A65">
      <w:pPr>
        <w:pStyle w:val="Idea"/>
      </w:pPr>
      <w:r w:rsidRPr="00CA500A">
        <w:t>To check if some data in the Data</w:t>
      </w:r>
      <w:r>
        <w:t>F</w:t>
      </w:r>
      <w:r w:rsidRPr="00CA500A">
        <w:t xml:space="preserve">rame is missing, the </w:t>
      </w:r>
      <w:r>
        <w:t>isnull</w:t>
      </w:r>
      <w:r w:rsidRPr="00CA500A">
        <w:t>() method is available. You can also use any() method to determine whether one True exists in the set.</w:t>
      </w:r>
    </w:p>
    <w:p w14:paraId="4009C3E6" w14:textId="2F07C2F8" w:rsidR="009863B4" w:rsidRDefault="009863B4" w:rsidP="009863B4">
      <w:pPr>
        <w:pStyle w:val="TaskDetail"/>
      </w:pPr>
      <w:r>
        <w:t>You can use the following code. Run each line to see the results.</w:t>
      </w:r>
    </w:p>
    <w:p w14:paraId="1D85CAAD" w14:textId="77777777" w:rsidR="009863B4" w:rsidRDefault="009863B4" w:rsidP="009863B4">
      <w:pPr>
        <w:pStyle w:val="Idea"/>
      </w:pPr>
      <w:r>
        <w:t>data.isnull().any()</w:t>
      </w:r>
    </w:p>
    <w:p w14:paraId="30BD1C66" w14:textId="77777777" w:rsidR="009863B4" w:rsidRDefault="009863B4" w:rsidP="009863B4">
      <w:pPr>
        <w:pStyle w:val="Idea"/>
      </w:pPr>
      <w:r>
        <w:t>data[data['season'].isnull()]</w:t>
      </w:r>
    </w:p>
    <w:p w14:paraId="61F74ED1" w14:textId="77777777" w:rsidR="009863B4" w:rsidRDefault="009863B4" w:rsidP="009863B4">
      <w:pPr>
        <w:pStyle w:val="Idea"/>
      </w:pPr>
      <w:r>
        <w:t>data[data['dteday'] == '2011/1/2'].head()</w:t>
      </w:r>
    </w:p>
    <w:p w14:paraId="679798FE" w14:textId="77777777" w:rsidR="009863B4" w:rsidRDefault="009863B4" w:rsidP="009863B4">
      <w:pPr>
        <w:pStyle w:val="Idea"/>
      </w:pPr>
      <w:r>
        <w:t>data.loc[data['season'].isnull(), 'season'] = 1</w:t>
      </w:r>
    </w:p>
    <w:p w14:paraId="16882EDD" w14:textId="3DD525C9" w:rsidR="009863B4" w:rsidRDefault="009863B4" w:rsidP="009863B4">
      <w:pPr>
        <w:pStyle w:val="Idea"/>
      </w:pPr>
      <w:r>
        <w:t>data.isnull().any()</w:t>
      </w:r>
    </w:p>
    <w:p w14:paraId="7FFCEC1B" w14:textId="77777777" w:rsidR="0090602C" w:rsidRDefault="0090602C" w:rsidP="00C562D0">
      <w:pPr>
        <w:pStyle w:val="TaskName"/>
        <w:numPr>
          <w:ilvl w:val="0"/>
          <w:numId w:val="8"/>
        </w:numPr>
      </w:pPr>
      <w:r>
        <w:rPr>
          <w:lang w:eastAsia="ja-JP"/>
        </w:rPr>
        <w:t>Processing Data</w:t>
      </w:r>
    </w:p>
    <w:p w14:paraId="24FAC038" w14:textId="77777777" w:rsidR="0090602C" w:rsidRDefault="008F2357" w:rsidP="008F2357">
      <w:pPr>
        <w:pStyle w:val="TaskDetail"/>
      </w:pPr>
      <w:r>
        <w:t xml:space="preserve">After you have properly processed the missing values, you have proceeded to verify the data. As a result, you realized that you need to create </w:t>
      </w:r>
      <w:r w:rsidR="00870EDB">
        <w:t xml:space="preserve">a data set as a sum of </w:t>
      </w:r>
      <w:r>
        <w:t>unregistered users (casual) and registered users (register</w:t>
      </w:r>
      <w:r w:rsidR="005C6299">
        <w:t>e</w:t>
      </w:r>
      <w:r>
        <w:t>d).</w:t>
      </w:r>
      <w:r w:rsidR="007C7F22" w:rsidRPr="007C7F22">
        <w:t xml:space="preserve"> You also need a percentage of unregistered users</w:t>
      </w:r>
      <w:r w:rsidR="007C7F22">
        <w:t xml:space="preserve"> over the total.</w:t>
      </w:r>
    </w:p>
    <w:p w14:paraId="42ACFA49" w14:textId="7C63C83F" w:rsidR="00B53BF7" w:rsidRDefault="00692C9E" w:rsidP="0090602C">
      <w:pPr>
        <w:pStyle w:val="TaskDetail"/>
      </w:pPr>
      <w:r w:rsidRPr="00692C9E">
        <w:t xml:space="preserve">Add a value that sums the casual and registered columns as </w:t>
      </w:r>
      <w:r w:rsidR="00E0666E" w:rsidRPr="00EA51BC">
        <w:rPr>
          <w:b/>
          <w:bCs/>
        </w:rPr>
        <w:t>cnt</w:t>
      </w:r>
      <w:r w:rsidRPr="00692C9E">
        <w:t xml:space="preserve"> column.</w:t>
      </w:r>
      <w:r w:rsidR="00E0666E">
        <w:t xml:space="preserve"> </w:t>
      </w:r>
      <w:r w:rsidR="00D32203" w:rsidRPr="00D32203">
        <w:t xml:space="preserve">Also, add an unregistered user ratio as </w:t>
      </w:r>
      <w:r w:rsidR="00EA51BC">
        <w:t xml:space="preserve">a </w:t>
      </w:r>
      <w:r w:rsidR="00D32203" w:rsidRPr="00EA51BC">
        <w:rPr>
          <w:b/>
          <w:bCs/>
        </w:rPr>
        <w:t>casual ratio</w:t>
      </w:r>
      <w:r w:rsidR="00D32203" w:rsidRPr="00D32203">
        <w:t xml:space="preserve"> column.</w:t>
      </w:r>
    </w:p>
    <w:p w14:paraId="11145077" w14:textId="14A7E876" w:rsidR="00CF6A90" w:rsidRDefault="006433AB" w:rsidP="00612A65">
      <w:pPr>
        <w:pStyle w:val="Idea"/>
      </w:pPr>
      <w:r w:rsidRPr="006433AB">
        <w:t>Dataframe can easily handle operations between columns.</w:t>
      </w:r>
    </w:p>
    <w:p w14:paraId="088DA7CD" w14:textId="32D21135" w:rsidR="001C75F5" w:rsidRDefault="001C75F5" w:rsidP="001C75F5">
      <w:pPr>
        <w:pStyle w:val="TaskDetail"/>
      </w:pPr>
      <w:r>
        <w:t xml:space="preserve">Use the following code as a guide. Remember that you have all code in </w:t>
      </w:r>
      <w:r w:rsidR="00EA51BC">
        <w:t xml:space="preserve">the </w:t>
      </w:r>
      <w:r w:rsidRPr="001C75F5">
        <w:rPr>
          <w:b/>
          <w:bCs/>
        </w:rPr>
        <w:t>Answer.py</w:t>
      </w:r>
      <w:r>
        <w:t xml:space="preserve"> file.</w:t>
      </w:r>
    </w:p>
    <w:p w14:paraId="175F19F6" w14:textId="5BF650D5" w:rsidR="001C75F5" w:rsidRPr="001C75F5" w:rsidRDefault="001C75F5" w:rsidP="001C75F5">
      <w:pPr>
        <w:pStyle w:val="Idea"/>
      </w:pPr>
      <w:r w:rsidRPr="001C75F5">
        <w:t xml:space="preserve">data['cnt'] = </w:t>
      </w:r>
      <w:r w:rsidRPr="001C75F5">
        <w:rPr>
          <w:b/>
          <w:bCs/>
        </w:rPr>
        <w:t>&lt;casual column&gt;</w:t>
      </w:r>
      <w:r w:rsidRPr="001C75F5">
        <w:t xml:space="preserve"> + </w:t>
      </w:r>
      <w:r w:rsidRPr="001C75F5">
        <w:rPr>
          <w:b/>
          <w:bCs/>
        </w:rPr>
        <w:t>&lt;registered column&gt;</w:t>
      </w:r>
    </w:p>
    <w:p w14:paraId="4E2033AF" w14:textId="5703904C" w:rsidR="001C75F5" w:rsidRDefault="001C75F5" w:rsidP="001C75F5">
      <w:pPr>
        <w:pStyle w:val="Idea"/>
      </w:pPr>
      <w:r>
        <w:t xml:space="preserve">data['casual ratio'] = </w:t>
      </w:r>
      <w:r w:rsidRPr="001C75F5">
        <w:rPr>
          <w:b/>
          <w:bCs/>
        </w:rPr>
        <w:t>&lt;casual column&gt;</w:t>
      </w:r>
      <w:r>
        <w:t xml:space="preserve"> / </w:t>
      </w:r>
      <w:r w:rsidRPr="001C75F5">
        <w:rPr>
          <w:b/>
          <w:bCs/>
        </w:rPr>
        <w:t>&lt;cnt column&gt;</w:t>
      </w:r>
    </w:p>
    <w:p w14:paraId="181CCC15" w14:textId="77777777" w:rsidR="001C75F5" w:rsidRDefault="001C75F5" w:rsidP="001C75F5">
      <w:pPr>
        <w:pStyle w:val="TaskDetail"/>
      </w:pPr>
    </w:p>
    <w:p w14:paraId="535F9FF9" w14:textId="77777777" w:rsidR="00C562D0" w:rsidRDefault="00C562D0" w:rsidP="00C562D0">
      <w:pPr>
        <w:pStyle w:val="TaskName"/>
        <w:numPr>
          <w:ilvl w:val="0"/>
          <w:numId w:val="8"/>
        </w:numPr>
      </w:pPr>
      <w:r>
        <w:lastRenderedPageBreak/>
        <w:t>Calculate basic statistics</w:t>
      </w:r>
    </w:p>
    <w:p w14:paraId="16890863" w14:textId="39CEF10A" w:rsidR="00C562D0" w:rsidRDefault="0065363D" w:rsidP="00C562D0">
      <w:pPr>
        <w:pStyle w:val="TaskDetail"/>
      </w:pPr>
      <w:r w:rsidRPr="0065363D">
        <w:t>As you have calculated in the previous analysis, you have decided to calculate the basic statistics to help you understand the summary of the data.</w:t>
      </w:r>
      <w:r w:rsidR="005E05A1">
        <w:t xml:space="preserve"> </w:t>
      </w:r>
      <w:r w:rsidR="005E05A1" w:rsidRPr="005E05A1">
        <w:t xml:space="preserve">However, you have decided to calculate </w:t>
      </w:r>
      <w:r w:rsidR="0061428E">
        <w:t xml:space="preserve">statistics </w:t>
      </w:r>
      <w:r w:rsidR="005E05A1" w:rsidRPr="005E05A1">
        <w:t xml:space="preserve">only </w:t>
      </w:r>
      <w:r w:rsidR="0061428E">
        <w:t xml:space="preserve">for </w:t>
      </w:r>
      <w:r w:rsidR="00652046" w:rsidRPr="00EA51BC">
        <w:rPr>
          <w:b/>
          <w:bCs/>
        </w:rPr>
        <w:t>temp</w:t>
      </w:r>
      <w:r w:rsidR="005E05A1" w:rsidRPr="005E05A1">
        <w:t xml:space="preserve">, </w:t>
      </w:r>
      <w:r w:rsidR="00652046" w:rsidRPr="00EA51BC">
        <w:rPr>
          <w:b/>
          <w:bCs/>
        </w:rPr>
        <w:t>hum</w:t>
      </w:r>
      <w:r w:rsidR="00652046">
        <w:t xml:space="preserve">, </w:t>
      </w:r>
      <w:r w:rsidR="00652046" w:rsidRPr="00EA51BC">
        <w:rPr>
          <w:b/>
          <w:bCs/>
        </w:rPr>
        <w:t>windspeed</w:t>
      </w:r>
      <w:r w:rsidR="005E05A1" w:rsidRPr="005E05A1">
        <w:t xml:space="preserve">, </w:t>
      </w:r>
      <w:r w:rsidR="003C48FF" w:rsidRPr="00EA51BC">
        <w:rPr>
          <w:b/>
          <w:bCs/>
        </w:rPr>
        <w:t>casual</w:t>
      </w:r>
      <w:r w:rsidR="003C48FF">
        <w:t xml:space="preserve">, </w:t>
      </w:r>
      <w:r w:rsidR="003C48FF" w:rsidRPr="00EA51BC">
        <w:rPr>
          <w:b/>
          <w:bCs/>
        </w:rPr>
        <w:t>registered</w:t>
      </w:r>
      <w:r w:rsidR="003C48FF">
        <w:t xml:space="preserve"> </w:t>
      </w:r>
      <w:r w:rsidR="005E05A1" w:rsidRPr="005E05A1">
        <w:t xml:space="preserve">and </w:t>
      </w:r>
      <w:r w:rsidR="003C48FF" w:rsidRPr="00EA51BC">
        <w:rPr>
          <w:b/>
          <w:bCs/>
        </w:rPr>
        <w:t>casual</w:t>
      </w:r>
      <w:r w:rsidR="003C48FF">
        <w:t xml:space="preserve"> </w:t>
      </w:r>
      <w:r w:rsidR="003C48FF" w:rsidRPr="00EA51BC">
        <w:rPr>
          <w:b/>
          <w:bCs/>
        </w:rPr>
        <w:t>ratio</w:t>
      </w:r>
      <w:r w:rsidR="005E05A1" w:rsidRPr="005E05A1">
        <w:t xml:space="preserve"> columns because some data columns do not </w:t>
      </w:r>
      <w:r w:rsidR="00CC2AB0">
        <w:t xml:space="preserve">provide </w:t>
      </w:r>
      <w:r w:rsidR="005E05A1" w:rsidRPr="005E05A1">
        <w:t>a meaningful number.</w:t>
      </w:r>
    </w:p>
    <w:p w14:paraId="22136F92" w14:textId="77777777" w:rsidR="00C562D0" w:rsidRDefault="00F5705D" w:rsidP="00C562D0">
      <w:pPr>
        <w:pStyle w:val="TaskDetail"/>
      </w:pPr>
      <w:r w:rsidRPr="00F5705D">
        <w:t>Use the methods provided by pandas to calculate the basic statistics.</w:t>
      </w:r>
    </w:p>
    <w:p w14:paraId="5EABF0F4" w14:textId="0E9EBC9D" w:rsidR="00C562D0" w:rsidRPr="00803024" w:rsidRDefault="00EA51BC" w:rsidP="00C562D0">
      <w:pPr>
        <w:pStyle w:val="Idea"/>
        <w:rPr>
          <w:rFonts w:eastAsiaTheme="minorEastAsia"/>
          <w:lang w:eastAsia="ja-JP"/>
        </w:rPr>
      </w:pPr>
      <w:r>
        <w:rPr>
          <w:rFonts w:eastAsiaTheme="minorEastAsia"/>
          <w:lang w:eastAsia="ja-JP"/>
        </w:rPr>
        <w:t xml:space="preserve">The </w:t>
      </w:r>
      <w:r w:rsidR="001F6054" w:rsidRPr="001F6054">
        <w:rPr>
          <w:rFonts w:eastAsiaTheme="minorEastAsia"/>
          <w:lang w:eastAsia="ja-JP"/>
        </w:rPr>
        <w:t>describe() method computes the basic statistics for a column in the Data</w:t>
      </w:r>
      <w:r w:rsidR="001F6054">
        <w:rPr>
          <w:rFonts w:eastAsiaTheme="minorEastAsia"/>
          <w:lang w:eastAsia="ja-JP"/>
        </w:rPr>
        <w:t>F</w:t>
      </w:r>
      <w:r w:rsidR="001F6054" w:rsidRPr="001F6054">
        <w:rPr>
          <w:rFonts w:eastAsiaTheme="minorEastAsia"/>
          <w:lang w:eastAsia="ja-JP"/>
        </w:rPr>
        <w:t>rame as its summary.</w:t>
      </w:r>
    </w:p>
    <w:p w14:paraId="0547B455" w14:textId="77777777" w:rsidR="00C562D0" w:rsidRDefault="00C562D0" w:rsidP="00C562D0">
      <w:pPr>
        <w:pStyle w:val="TaskDetail"/>
      </w:pPr>
      <w:r w:rsidRPr="00D259A0">
        <w:t>If you calculate properly, you will get the following results</w:t>
      </w:r>
      <w:r>
        <w:t>:</w:t>
      </w:r>
    </w:p>
    <w:p w14:paraId="1DC35ABB" w14:textId="2EE64219" w:rsidR="00C562D0" w:rsidRDefault="00A629A1" w:rsidP="00612A65">
      <w:pPr>
        <w:pStyle w:val="Code"/>
      </w:pPr>
      <w:r>
        <w:t xml:space="preserve">               temp      ...       casual ratio</w:t>
      </w:r>
      <w:r>
        <w:br/>
        <w:t>count  17379.000000      ...       17379.000000</w:t>
      </w:r>
      <w:r>
        <w:br/>
        <w:t>mean       0.496987      ...           0.172143</w:t>
      </w:r>
      <w:r>
        <w:br/>
        <w:t>std        0.192556      ...           0.136557</w:t>
      </w:r>
      <w:r>
        <w:br/>
        <w:t>min        0.020000      ...           0.000000</w:t>
      </w:r>
      <w:r>
        <w:br/>
        <w:t>25%        0.340000      ...           0.063492</w:t>
      </w:r>
      <w:r>
        <w:br/>
        <w:t>50%        0.500000      ...           0.146893</w:t>
      </w:r>
      <w:r>
        <w:br/>
        <w:t>75%        0.660000      ...           0.253731</w:t>
      </w:r>
      <w:r>
        <w:br/>
        <w:t>max        1.000000      ...           1.000000</w:t>
      </w:r>
    </w:p>
    <w:p w14:paraId="528277F2" w14:textId="275F3867" w:rsidR="00803BF4" w:rsidRDefault="00803BF4" w:rsidP="00803BF4">
      <w:pPr>
        <w:pStyle w:val="TaskDetail"/>
      </w:pPr>
      <w:r>
        <w:t>Use the following code as a guide.</w:t>
      </w:r>
    </w:p>
    <w:p w14:paraId="0B039D11" w14:textId="6D495970" w:rsidR="00803BF4" w:rsidRDefault="00803BF4" w:rsidP="00803BF4">
      <w:pPr>
        <w:pStyle w:val="Idea"/>
      </w:pPr>
      <w:r w:rsidRPr="00803BF4">
        <w:t>data[['</w:t>
      </w:r>
      <w:r>
        <w:t>column1</w:t>
      </w:r>
      <w:r w:rsidRPr="00803BF4">
        <w:t xml:space="preserve">', ' </w:t>
      </w:r>
      <w:r>
        <w:t>column2</w:t>
      </w:r>
      <w:r w:rsidRPr="00803BF4">
        <w:t xml:space="preserve">', ' </w:t>
      </w:r>
      <w:r>
        <w:t>column3</w:t>
      </w:r>
      <w:r w:rsidRPr="00803BF4">
        <w:t>',</w:t>
      </w:r>
      <w:r>
        <w:t xml:space="preserve"> … ]</w:t>
      </w:r>
      <w:r w:rsidRPr="00803BF4">
        <w:t>].describe()</w:t>
      </w:r>
    </w:p>
    <w:p w14:paraId="6A7C6DF4" w14:textId="77777777" w:rsidR="00C562D0" w:rsidRDefault="00146A2A" w:rsidP="00C562D0">
      <w:pPr>
        <w:pStyle w:val="TaskName"/>
        <w:numPr>
          <w:ilvl w:val="0"/>
          <w:numId w:val="8"/>
        </w:numPr>
      </w:pPr>
      <w:r>
        <w:t>Aggregation</w:t>
      </w:r>
    </w:p>
    <w:p w14:paraId="4293286B" w14:textId="458FD591" w:rsidR="00C562D0" w:rsidRDefault="00267FE0" w:rsidP="00C562D0">
      <w:pPr>
        <w:pStyle w:val="TaskDetail"/>
      </w:pPr>
      <w:r w:rsidRPr="00267FE0">
        <w:t>You are requested to aggregate by day, month</w:t>
      </w:r>
      <w:r w:rsidR="00755602">
        <w:t xml:space="preserve"> of each year</w:t>
      </w:r>
      <w:r w:rsidRPr="00267FE0">
        <w:t xml:space="preserve">, and time from the customer. Therefore, you decided to consider the summary of the </w:t>
      </w:r>
      <w:r w:rsidRPr="00EA51BC">
        <w:rPr>
          <w:b/>
          <w:bCs/>
        </w:rPr>
        <w:t>cnt</w:t>
      </w:r>
      <w:r w:rsidRPr="00267FE0">
        <w:t xml:space="preserve"> column by the aggregate and the basic statistics first.</w:t>
      </w:r>
    </w:p>
    <w:p w14:paraId="2282779A" w14:textId="5102E432" w:rsidR="00C562D0" w:rsidRDefault="00F56E15" w:rsidP="00C562D0">
      <w:pPr>
        <w:pStyle w:val="TaskDetail"/>
      </w:pPr>
      <w:r>
        <w:t>Aggregate</w:t>
      </w:r>
      <w:r w:rsidRPr="00F56E15">
        <w:t xml:space="preserve"> the </w:t>
      </w:r>
      <w:r w:rsidRPr="00EA51BC">
        <w:rPr>
          <w:b/>
          <w:bCs/>
        </w:rPr>
        <w:t>cnt</w:t>
      </w:r>
      <w:r w:rsidRPr="00F56E15">
        <w:t xml:space="preserve"> columns by day, </w:t>
      </w:r>
      <w:r w:rsidR="00755602" w:rsidRPr="00267FE0">
        <w:t>month</w:t>
      </w:r>
      <w:r w:rsidR="00755602">
        <w:t xml:space="preserve"> of each year</w:t>
      </w:r>
      <w:r w:rsidRPr="00F56E15">
        <w:t>, and time units. For basic statistics, calculate the total, minimum, maximum, and standard deviation.</w:t>
      </w:r>
    </w:p>
    <w:p w14:paraId="0233038D" w14:textId="77777777" w:rsidR="00C562D0" w:rsidRDefault="000F21CB" w:rsidP="00C562D0">
      <w:pPr>
        <w:pStyle w:val="Idea"/>
      </w:pPr>
      <w:r w:rsidRPr="000F21CB">
        <w:t>If you want to summarize on a monthly basis for each year, use multiple data columns.</w:t>
      </w:r>
    </w:p>
    <w:p w14:paraId="7A1BD8F7" w14:textId="77777777" w:rsidR="00C562D0" w:rsidRDefault="00F21290" w:rsidP="00C562D0">
      <w:pPr>
        <w:pStyle w:val="TaskDetail"/>
      </w:pPr>
      <w:r w:rsidRPr="00F21290">
        <w:t>If you calculate properly, the monthly aggregate results for each year are as follows:</w:t>
      </w:r>
    </w:p>
    <w:p w14:paraId="7B8D71D3" w14:textId="324643E6" w:rsidR="00990879" w:rsidRDefault="00B30DC9" w:rsidP="00612A65">
      <w:pPr>
        <w:pStyle w:val="Code"/>
      </w:pPr>
      <w:r>
        <w:t xml:space="preserve">            sum  min  max         std</w:t>
      </w:r>
      <w:r>
        <w:br/>
        <w:t>yr mnth</w:t>
      </w:r>
      <w:r w:rsidR="00BA78CA">
        <w:br/>
      </w:r>
      <w:r>
        <w:lastRenderedPageBreak/>
        <w:t>0  1      38189    1  249   48.620653</w:t>
      </w:r>
      <w:r w:rsidR="00BA78CA">
        <w:br/>
      </w:r>
      <w:r>
        <w:t xml:space="preserve">   2      48215    1  327   63.626005</w:t>
      </w:r>
      <w:r w:rsidR="00BA78CA">
        <w:br/>
        <w:t xml:space="preserve">   </w:t>
      </w:r>
      <w:r w:rsidR="005A034A">
        <w:t>...      ...  ...  ...         ...</w:t>
      </w:r>
      <w:r w:rsidR="005A034A">
        <w:br/>
      </w:r>
      <w:r>
        <w:t xml:space="preserve">   11    102167    1  553  123.748860</w:t>
      </w:r>
      <w:r w:rsidR="005A034A">
        <w:br/>
      </w:r>
      <w:r>
        <w:t xml:space="preserve">   12     87323    1  477  106.943349</w:t>
      </w:r>
      <w:r w:rsidR="005A034A">
        <w:br/>
      </w:r>
      <w:r>
        <w:t>1  1      96744    1  559  119.796712</w:t>
      </w:r>
      <w:r w:rsidR="005A034A">
        <w:br/>
      </w:r>
      <w:r>
        <w:t xml:space="preserve">   2     103137    1  610  134.286493</w:t>
      </w:r>
      <w:r w:rsidR="005A034A">
        <w:br/>
        <w:t xml:space="preserve">   ...      ...  ...  ...         ...</w:t>
      </w:r>
    </w:p>
    <w:p w14:paraId="4CA799B5" w14:textId="5E341170" w:rsidR="00226B6E" w:rsidRDefault="00226B6E" w:rsidP="00226B6E">
      <w:pPr>
        <w:pStyle w:val="TaskDetail"/>
      </w:pPr>
      <w:r>
        <w:t>You can use the following code:</w:t>
      </w:r>
    </w:p>
    <w:p w14:paraId="1ADA5403" w14:textId="77777777" w:rsidR="00226B6E" w:rsidRDefault="00226B6E" w:rsidP="00226B6E">
      <w:pPr>
        <w:pStyle w:val="Idea"/>
      </w:pPr>
      <w:r>
        <w:t>data.groupby(['dteday']).aggregate(['sum', 'min','max', np.std])['cnt']</w:t>
      </w:r>
    </w:p>
    <w:p w14:paraId="44D5C1A5" w14:textId="77777777" w:rsidR="00226B6E" w:rsidRDefault="00226B6E" w:rsidP="00226B6E">
      <w:pPr>
        <w:pStyle w:val="Idea"/>
      </w:pPr>
      <w:r>
        <w:t>data.groupby(['hr']).aggregate(['sum', 'min','max', np.std])['cnt']</w:t>
      </w:r>
    </w:p>
    <w:p w14:paraId="0E8DD4ED" w14:textId="5772A684" w:rsidR="00226B6E" w:rsidRPr="000F5B1E" w:rsidRDefault="00226B6E" w:rsidP="00226B6E">
      <w:pPr>
        <w:pStyle w:val="Idea"/>
      </w:pPr>
      <w:r>
        <w:t>data.groupby(['yr', 'mnth']).aggregate(['sum', 'min','max', np.std])['cnt']</w:t>
      </w:r>
    </w:p>
    <w:p w14:paraId="7C54B392" w14:textId="76F9299A" w:rsidR="00D137C7" w:rsidRPr="00B00779" w:rsidRDefault="00AA6FB4" w:rsidP="0070002F">
      <w:pPr>
        <w:pStyle w:val="CompletionMessage"/>
      </w:pPr>
      <w:r>
        <w:t xml:space="preserve">Exercise </w:t>
      </w:r>
      <w:r w:rsidR="001A1422">
        <w:t>1</w:t>
      </w:r>
      <w:r>
        <w:t xml:space="preserve"> has been completed</w:t>
      </w:r>
      <w:r w:rsidR="00EA51BC">
        <w:t>.</w:t>
      </w:r>
      <w:bookmarkStart w:id="7" w:name="_GoBack"/>
      <w:bookmarkEnd w:id="7"/>
    </w:p>
    <w:sectPr w:rsidR="00D137C7" w:rsidRPr="00B00779" w:rsidSect="008A04FA">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CF8389" w14:textId="77777777" w:rsidR="00D81117" w:rsidRDefault="00D81117" w:rsidP="006F21E1">
      <w:pPr>
        <w:spacing w:after="0" w:line="240" w:lineRule="auto"/>
      </w:pPr>
      <w:r>
        <w:separator/>
      </w:r>
    </w:p>
  </w:endnote>
  <w:endnote w:type="continuationSeparator" w:id="0">
    <w:p w14:paraId="704093F8" w14:textId="77777777" w:rsidR="00D81117" w:rsidRDefault="00D81117" w:rsidP="006F21E1">
      <w:pPr>
        <w:spacing w:after="0" w:line="240" w:lineRule="auto"/>
      </w:pPr>
      <w:r>
        <w:continuationSeparator/>
      </w:r>
    </w:p>
  </w:endnote>
  <w:endnote w:type="continuationNotice" w:id="1">
    <w:p w14:paraId="675B29E0" w14:textId="77777777" w:rsidR="00D81117" w:rsidRDefault="00D811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E621A" w14:textId="77777777" w:rsidR="00DB667F" w:rsidRDefault="00D81117" w:rsidP="006F21E1">
    <w:pPr>
      <w:pStyle w:val="Footer"/>
      <w:jc w:val="right"/>
    </w:pPr>
    <w:sdt>
      <w:sdtPr>
        <w:id w:val="-703024514"/>
      </w:sdtPr>
      <w:sdtEndPr/>
      <w:sdtContent>
        <w:sdt>
          <w:sdtPr>
            <w:id w:val="-521776150"/>
          </w:sdtPr>
          <w:sdtEndPr/>
          <w:sdtContent>
            <w:r w:rsidR="00296A9E">
              <w:rPr>
                <w:rFonts w:cs="Segoe UI"/>
                <w:sz w:val="18"/>
                <w:szCs w:val="18"/>
              </w:rPr>
              <w:t>Pandas Package</w:t>
            </w:r>
            <w:r w:rsidR="00DB667F" w:rsidRPr="00041CAD">
              <w:rPr>
                <w:rFonts w:cs="Segoe UI"/>
                <w:sz w:val="18"/>
                <w:szCs w:val="18"/>
              </w:rPr>
              <w:t xml:space="preserve"> </w:t>
            </w:r>
            <w:r w:rsidR="00DB667F">
              <w:rPr>
                <w:rFonts w:cs="Segoe UI"/>
                <w:sz w:val="18"/>
                <w:szCs w:val="18"/>
              </w:rPr>
              <w:t xml:space="preserve"> </w:t>
            </w:r>
          </w:sdtContent>
        </w:sdt>
      </w:sdtContent>
    </w:sdt>
    <w:sdt>
      <w:sdtPr>
        <w:id w:val="-1990776059"/>
        <w:docPartObj>
          <w:docPartGallery w:val="Page Numbers (Bottom of Page)"/>
          <w:docPartUnique/>
        </w:docPartObj>
      </w:sdtPr>
      <w:sdtEndPr/>
      <w:sdtContent>
        <w:r w:rsidR="00DB667F">
          <w:rPr>
            <w:noProof/>
          </w:rPr>
          <mc:AlternateContent>
            <mc:Choice Requires="wpg">
              <w:drawing>
                <wp:anchor distT="0" distB="0" distL="114300" distR="114300" simplePos="0" relativeHeight="251658241" behindDoc="0" locked="0" layoutInCell="1" allowOverlap="1" wp14:anchorId="0EB39547" wp14:editId="1A727C18">
                  <wp:simplePos x="0" y="0"/>
                  <wp:positionH relativeFrom="page">
                    <wp:align>center</wp:align>
                  </wp:positionH>
                  <wp:positionV relativeFrom="bottomMargin">
                    <wp:align>center</wp:align>
                  </wp:positionV>
                  <wp:extent cx="7781925" cy="190500"/>
                  <wp:effectExtent l="9525" t="9525" r="9525" b="0"/>
                  <wp:wrapNone/>
                  <wp:docPr id="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8" y="14978"/>
                            <a:chExt cx="12255" cy="300"/>
                          </a:xfrm>
                        </wpg:grpSpPr>
                        <wps:wsp>
                          <wps:cNvPr id="4" name="Text Box 25"/>
                          <wps:cNvSpPr txBox="1">
                            <a:spLocks noChangeArrowheads="1"/>
                          </wps:cNvSpPr>
                          <wps:spPr bwMode="auto">
                            <a:xfrm>
                              <a:off x="782" y="1499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2774A" w14:textId="77777777" w:rsidR="00DB667F" w:rsidRDefault="00DB667F">
                                <w:pPr>
                                  <w:jc w:val="center"/>
                                </w:pPr>
                                <w:r>
                                  <w:fldChar w:fldCharType="begin"/>
                                </w:r>
                                <w:r>
                                  <w:instrText xml:space="preserve"> PAGE    \* MERGEFORMAT </w:instrText>
                                </w:r>
                                <w:r>
                                  <w:fldChar w:fldCharType="separate"/>
                                </w:r>
                                <w:r w:rsidR="00024893" w:rsidRPr="00024893">
                                  <w:rPr>
                                    <w:noProof/>
                                    <w:color w:val="8C8C8C" w:themeColor="background1" w:themeShade="8C"/>
                                  </w:rPr>
                                  <w:t>16</w:t>
                                </w:r>
                                <w:r>
                                  <w:rPr>
                                    <w:noProof/>
                                    <w:color w:val="8C8C8C" w:themeColor="background1" w:themeShade="8C"/>
                                  </w:rPr>
                                  <w:fldChar w:fldCharType="end"/>
                                </w:r>
                              </w:p>
                            </w:txbxContent>
                          </wps:txbx>
                          <wps:bodyPr rot="0" vert="horz" wrap="square" lIns="0" tIns="0" rIns="0" bIns="0" anchor="t" anchorCtr="0" upright="1">
                            <a:noAutofit/>
                          </wps:bodyPr>
                        </wps:wsp>
                        <wpg:grpSp>
                          <wpg:cNvPr id="10" name="Group 31"/>
                          <wpg:cNvGrpSpPr>
                            <a:grpSpLocks/>
                          </wpg:cNvGrpSpPr>
                          <wpg:grpSpPr bwMode="auto">
                            <a:xfrm>
                              <a:off x="-8" y="14978"/>
                              <a:ext cx="12255" cy="230"/>
                              <a:chOff x="-8" y="14978"/>
                              <a:chExt cx="12255" cy="230"/>
                            </a:xfrm>
                          </wpg:grpSpPr>
                          <wps:wsp>
                            <wps:cNvPr id="1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EB39547" id="Group 32" o:spid="_x0000_s1026" style="position:absolute;left:0;text-align:left;margin-left:0;margin-top:0;width:612.75pt;height:15pt;z-index:251658241;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4D72774A" w14:textId="77777777" w:rsidR="00DB667F" w:rsidRDefault="00DB667F">
                          <w:pPr>
                            <w:jc w:val="center"/>
                          </w:pPr>
                          <w:r>
                            <w:fldChar w:fldCharType="begin"/>
                          </w:r>
                          <w:r>
                            <w:instrText xml:space="preserve"> PAGE    \* MERGEFORMAT </w:instrText>
                          </w:r>
                          <w:r>
                            <w:fldChar w:fldCharType="separate"/>
                          </w:r>
                          <w:r w:rsidR="00024893" w:rsidRPr="00024893">
                            <w:rPr>
                              <w:noProof/>
                              <w:color w:val="8C8C8C" w:themeColor="background1" w:themeShade="8C"/>
                            </w:rPr>
                            <w:t>16</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9636113"/>
      <w:docPartObj>
        <w:docPartGallery w:val="Page Numbers (Bottom of Page)"/>
        <w:docPartUnique/>
      </w:docPartObj>
    </w:sdtPr>
    <w:sdtEndPr/>
    <w:sdtContent>
      <w:p w14:paraId="3D9FAF81" w14:textId="77777777" w:rsidR="00DB667F" w:rsidRDefault="00D81117">
        <w:pPr>
          <w:pStyle w:val="Footer"/>
        </w:pPr>
        <w:sdt>
          <w:sdtPr>
            <w:id w:val="1142923910"/>
          </w:sdtPr>
          <w:sdtEndPr/>
          <w:sdtContent>
            <w:r w:rsidR="00296A9E">
              <w:rPr>
                <w:rFonts w:cs="Segoe UI"/>
                <w:sz w:val="18"/>
                <w:szCs w:val="18"/>
              </w:rPr>
              <w:t>Pandas Package</w:t>
            </w:r>
          </w:sdtContent>
        </w:sdt>
        <w:r w:rsidR="00DB667F" w:rsidDel="00942DB2">
          <w:t xml:space="preserve"> </w:t>
        </w:r>
        <w:r w:rsidR="00DB667F">
          <w:rPr>
            <w:noProof/>
          </w:rPr>
          <mc:AlternateContent>
            <mc:Choice Requires="wpg">
              <w:drawing>
                <wp:anchor distT="0" distB="0" distL="114300" distR="114300" simplePos="0" relativeHeight="251658240" behindDoc="0" locked="0" layoutInCell="1" allowOverlap="1" wp14:anchorId="350F5A25" wp14:editId="2902047A">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D4D1D" w14:textId="77777777" w:rsidR="00DB667F" w:rsidRDefault="00DB667F">
                                <w:pPr>
                                  <w:jc w:val="center"/>
                                </w:pPr>
                                <w:r>
                                  <w:fldChar w:fldCharType="begin"/>
                                </w:r>
                                <w:r>
                                  <w:instrText xml:space="preserve"> PAGE    \* MERGEFORMAT </w:instrText>
                                </w:r>
                                <w:r>
                                  <w:fldChar w:fldCharType="separate"/>
                                </w:r>
                                <w:r w:rsidR="00024893" w:rsidRPr="00024893">
                                  <w:rPr>
                                    <w:noProof/>
                                    <w:color w:val="8C8C8C" w:themeColor="background1" w:themeShade="8C"/>
                                  </w:rPr>
                                  <w:t>15</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50F5A25" id="Group 33" o:spid="_x0000_s1031" style="position:absolute;margin-left:0;margin-top:0;width:612.7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14:paraId="19ED4D1D" w14:textId="77777777" w:rsidR="00DB667F" w:rsidRDefault="00DB667F">
                          <w:pPr>
                            <w:jc w:val="center"/>
                          </w:pPr>
                          <w:r>
                            <w:fldChar w:fldCharType="begin"/>
                          </w:r>
                          <w:r>
                            <w:instrText xml:space="preserve"> PAGE    \* MERGEFORMAT </w:instrText>
                          </w:r>
                          <w:r>
                            <w:fldChar w:fldCharType="separate"/>
                          </w:r>
                          <w:r w:rsidR="00024893" w:rsidRPr="00024893">
                            <w:rPr>
                              <w:noProof/>
                              <w:color w:val="8C8C8C" w:themeColor="background1" w:themeShade="8C"/>
                            </w:rPr>
                            <w:t>15</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3172E" w14:textId="77777777" w:rsidR="00296A9E" w:rsidRDefault="00296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C00C3" w14:textId="77777777" w:rsidR="00D81117" w:rsidRDefault="00D81117" w:rsidP="006F21E1">
      <w:pPr>
        <w:spacing w:after="0" w:line="240" w:lineRule="auto"/>
      </w:pPr>
      <w:r>
        <w:separator/>
      </w:r>
    </w:p>
  </w:footnote>
  <w:footnote w:type="continuationSeparator" w:id="0">
    <w:p w14:paraId="705A33CB" w14:textId="77777777" w:rsidR="00D81117" w:rsidRDefault="00D81117" w:rsidP="006F21E1">
      <w:pPr>
        <w:spacing w:after="0" w:line="240" w:lineRule="auto"/>
      </w:pPr>
      <w:r>
        <w:continuationSeparator/>
      </w:r>
    </w:p>
  </w:footnote>
  <w:footnote w:type="continuationNotice" w:id="1">
    <w:p w14:paraId="47B9A15E" w14:textId="77777777" w:rsidR="00D81117" w:rsidRDefault="00D811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7682622"/>
    </w:sdtPr>
    <w:sdtEndPr/>
    <w:sdtContent>
      <w:p w14:paraId="3034AE0C" w14:textId="77777777" w:rsidR="00DB667F" w:rsidRDefault="00A302C6" w:rsidP="00EF7E53">
        <w:pPr>
          <w:pStyle w:val="Header"/>
          <w:jc w:val="right"/>
        </w:pPr>
        <w:r>
          <w:t>Data Analytics with Python</w:t>
        </w:r>
      </w:p>
    </w:sdtContent>
  </w:sdt>
  <w:p w14:paraId="7005C5DE" w14:textId="77777777" w:rsidR="00DB667F" w:rsidRDefault="00DB667F" w:rsidP="00B2481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947607"/>
    </w:sdtPr>
    <w:sdtEndPr/>
    <w:sdtContent>
      <w:p w14:paraId="0915D481" w14:textId="77777777" w:rsidR="00A302C6" w:rsidRDefault="005A1410">
        <w:pPr>
          <w:pStyle w:val="Header"/>
        </w:pPr>
        <w:r>
          <w:t>Da</w:t>
        </w:r>
        <w:r w:rsidR="00A302C6">
          <w:t>ta Analytics with Python</w:t>
        </w:r>
      </w:p>
      <w:p w14:paraId="2586042C" w14:textId="77777777" w:rsidR="00DB667F" w:rsidRDefault="00D81117">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1BE9" w14:textId="77777777" w:rsidR="00296A9E" w:rsidRDefault="00296A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08D"/>
    <w:multiLevelType w:val="hybridMultilevel"/>
    <w:tmpl w:val="E0C80F80"/>
    <w:lvl w:ilvl="0" w:tplc="8594FD2C">
      <w:start w:val="1"/>
      <w:numFmt w:val="decimal"/>
      <w:pStyle w:val="TaskName"/>
      <w:lvlText w:val="%1."/>
      <w:lvlJc w:val="left"/>
      <w:pPr>
        <w:ind w:left="1080" w:hanging="360"/>
      </w:pPr>
      <w:rPr>
        <w:rFonts w:hint="default"/>
      </w:r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3E57E6"/>
    <w:multiLevelType w:val="hybridMultilevel"/>
    <w:tmpl w:val="B3763B7C"/>
    <w:lvl w:ilvl="0" w:tplc="04090017">
      <w:start w:val="1"/>
      <w:numFmt w:val="lowerLetter"/>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 w15:restartNumberingAfterBreak="0">
    <w:nsid w:val="061C0A02"/>
    <w:multiLevelType w:val="hybridMultilevel"/>
    <w:tmpl w:val="E0B2B69A"/>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D92AA8"/>
    <w:multiLevelType w:val="hybridMultilevel"/>
    <w:tmpl w:val="E33C14D8"/>
    <w:lvl w:ilvl="0" w:tplc="33FE1340">
      <w:start w:val="1"/>
      <w:numFmt w:val="bullet"/>
      <w:pStyle w:val="BulletIndentIndent"/>
      <w:lvlText w:val="▪"/>
      <w:lvlJc w:val="left"/>
      <w:pPr>
        <w:ind w:left="2376" w:hanging="360"/>
      </w:pPr>
      <w:rPr>
        <w:rFonts w:ascii="Courier New" w:hAnsi="Courier New" w:hint="default"/>
        <w:b w:val="0"/>
        <w:bCs w:val="0"/>
        <w:i w:val="0"/>
        <w:iCs w:val="0"/>
        <w:caps w:val="0"/>
        <w:smallCaps w:val="0"/>
        <w:strike w:val="0"/>
        <w:dstrike w:val="0"/>
        <w:noProof w:val="0"/>
        <w:vanish w:val="0"/>
        <w:color w:val="1F497D"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4" w15:restartNumberingAfterBreak="0">
    <w:nsid w:val="0CC938AD"/>
    <w:multiLevelType w:val="hybridMultilevel"/>
    <w:tmpl w:val="AC4210A4"/>
    <w:lvl w:ilvl="0" w:tplc="6636977C">
      <w:start w:val="1"/>
      <w:numFmt w:val="bullet"/>
      <w:pStyle w:val="BulletIndent"/>
      <w:lvlText w:val="o"/>
      <w:lvlJc w:val="left"/>
      <w:pPr>
        <w:ind w:left="1872" w:hanging="360"/>
      </w:pPr>
      <w:rPr>
        <w:rFonts w:ascii="Courier New" w:hAnsi="Courier New" w:hint="default"/>
        <w:color w:val="1F497D" w:themeColor="text2"/>
      </w:rPr>
    </w:lvl>
    <w:lvl w:ilvl="1" w:tplc="54B4DBA4">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0E1B46EC"/>
    <w:multiLevelType w:val="hybridMultilevel"/>
    <w:tmpl w:val="1E7AA692"/>
    <w:lvl w:ilvl="0" w:tplc="9D287B88">
      <w:start w:val="1"/>
      <w:numFmt w:val="bullet"/>
      <w:pStyle w:val="Bullet"/>
      <w:lvlText w:val=""/>
      <w:lvlJc w:val="left"/>
      <w:pPr>
        <w:ind w:left="1152" w:hanging="360"/>
      </w:pPr>
      <w:rPr>
        <w:rFonts w:ascii="Symbol" w:hAnsi="Symbol" w:hint="default"/>
        <w:color w:val="1F497D" w:themeColor="text2"/>
      </w:rPr>
    </w:lvl>
    <w:lvl w:ilvl="1" w:tplc="E2321222">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11872A33"/>
    <w:multiLevelType w:val="hybridMultilevel"/>
    <w:tmpl w:val="AD4E2B18"/>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24404B"/>
    <w:multiLevelType w:val="hybridMultilevel"/>
    <w:tmpl w:val="87F4FE6E"/>
    <w:lvl w:ilvl="0" w:tplc="7E006802">
      <w:start w:val="1"/>
      <w:numFmt w:val="decimal"/>
      <w:pStyle w:val="High-levelsteps"/>
      <w:lvlText w:val="%1."/>
      <w:lvlJc w:val="left"/>
      <w:pPr>
        <w:ind w:left="990" w:hanging="360"/>
      </w:pPr>
    </w:lvl>
    <w:lvl w:ilvl="1" w:tplc="0846D798">
      <w:start w:val="1"/>
      <w:numFmt w:val="lowerLetter"/>
      <w:pStyle w:val="Granularsteps"/>
      <w:lvlText w:val="%2."/>
      <w:lvlJc w:val="left"/>
      <w:pPr>
        <w:ind w:left="1710" w:hanging="360"/>
      </w:pPr>
      <w:rPr>
        <w:rFonts w:asciiTheme="majorHAnsi" w:hAnsiTheme="majorHAnsi" w:hint="default"/>
        <w:b w:val="0"/>
      </w:rPr>
    </w:lvl>
    <w:lvl w:ilvl="2" w:tplc="54105AD8">
      <w:start w:val="1"/>
      <w:numFmt w:val="lowerRoman"/>
      <w:pStyle w:val="moregranularsteps"/>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35F07CA5"/>
    <w:multiLevelType w:val="hybridMultilevel"/>
    <w:tmpl w:val="6FE65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0E0977"/>
    <w:multiLevelType w:val="hybridMultilevel"/>
    <w:tmpl w:val="21F4CE62"/>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D727CD"/>
    <w:multiLevelType w:val="hybridMultilevel"/>
    <w:tmpl w:val="3934DD9E"/>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025BF1"/>
    <w:multiLevelType w:val="hybridMultilevel"/>
    <w:tmpl w:val="07162AA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81505AE"/>
    <w:multiLevelType w:val="hybridMultilevel"/>
    <w:tmpl w:val="B5947CF4"/>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BB63FB"/>
    <w:multiLevelType w:val="hybridMultilevel"/>
    <w:tmpl w:val="F3465520"/>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0014FA"/>
    <w:multiLevelType w:val="hybridMultilevel"/>
    <w:tmpl w:val="CCE88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6F0583"/>
    <w:multiLevelType w:val="hybridMultilevel"/>
    <w:tmpl w:val="B936E2E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1E1605D"/>
    <w:multiLevelType w:val="hybridMultilevel"/>
    <w:tmpl w:val="E4B2FC66"/>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B1662E"/>
    <w:multiLevelType w:val="hybridMultilevel"/>
    <w:tmpl w:val="21F4CE62"/>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1501F4"/>
    <w:multiLevelType w:val="hybridMultilevel"/>
    <w:tmpl w:val="5D96C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07769C"/>
    <w:multiLevelType w:val="hybridMultilevel"/>
    <w:tmpl w:val="C8A0507E"/>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29C54C1"/>
    <w:multiLevelType w:val="hybridMultilevel"/>
    <w:tmpl w:val="AD4E2B18"/>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8AA0D9D"/>
    <w:multiLevelType w:val="hybridMultilevel"/>
    <w:tmpl w:val="45DC5966"/>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99C50C1"/>
    <w:multiLevelType w:val="hybridMultilevel"/>
    <w:tmpl w:val="5F689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F14C9F"/>
    <w:multiLevelType w:val="hybridMultilevel"/>
    <w:tmpl w:val="CAF6F136"/>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7"/>
  </w:num>
  <w:num w:numId="3">
    <w:abstractNumId w:val="4"/>
  </w:num>
  <w:num w:numId="4">
    <w:abstractNumId w:val="3"/>
  </w:num>
  <w:num w:numId="5">
    <w:abstractNumId w:val="2"/>
    <w:lvlOverride w:ilvl="0">
      <w:startOverride w:val="1"/>
    </w:lvlOverride>
  </w:num>
  <w:num w:numId="6">
    <w:abstractNumId w:val="8"/>
  </w:num>
  <w:num w:numId="7">
    <w:abstractNumId w:val="0"/>
  </w:num>
  <w:num w:numId="8">
    <w:abstractNumId w:val="21"/>
  </w:num>
  <w:num w:numId="9">
    <w:abstractNumId w:val="14"/>
  </w:num>
  <w:num w:numId="10">
    <w:abstractNumId w:val="19"/>
  </w:num>
  <w:num w:numId="11">
    <w:abstractNumId w:val="16"/>
  </w:num>
  <w:num w:numId="12">
    <w:abstractNumId w:val="20"/>
  </w:num>
  <w:num w:numId="13">
    <w:abstractNumId w:val="6"/>
  </w:num>
  <w:num w:numId="14">
    <w:abstractNumId w:val="18"/>
  </w:num>
  <w:num w:numId="15">
    <w:abstractNumId w:val="2"/>
  </w:num>
  <w:num w:numId="16">
    <w:abstractNumId w:val="9"/>
  </w:num>
  <w:num w:numId="17">
    <w:abstractNumId w:val="22"/>
  </w:num>
  <w:num w:numId="18">
    <w:abstractNumId w:val="17"/>
  </w:num>
  <w:num w:numId="19">
    <w:abstractNumId w:val="10"/>
  </w:num>
  <w:num w:numId="20">
    <w:abstractNumId w:val="13"/>
  </w:num>
  <w:num w:numId="21">
    <w:abstractNumId w:val="23"/>
  </w:num>
  <w:num w:numId="22">
    <w:abstractNumId w:val="12"/>
  </w:num>
  <w:num w:numId="23">
    <w:abstractNumId w:val="15"/>
  </w:num>
  <w:num w:numId="24">
    <w:abstractNumId w:val="11"/>
  </w:num>
  <w:num w:numId="25">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attachedTemplate r:id="rId1"/>
  <w:defaultTabStop w:val="720"/>
  <w:evenAndOddHeaders/>
  <w:characterSpacingControl w:val="doNotCompress"/>
  <w:hdrShapeDefaults>
    <o:shapedefaults v:ext="edit" spidmax="2049">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G2MDC1sLA0M7AwMjdQ0lEKTi0uzszPAykwrAUAbVFdXSwAAAA="/>
  </w:docVars>
  <w:rsids>
    <w:rsidRoot w:val="00E95F28"/>
    <w:rsid w:val="00002C9D"/>
    <w:rsid w:val="00004D90"/>
    <w:rsid w:val="00005A55"/>
    <w:rsid w:val="000112DF"/>
    <w:rsid w:val="000115A6"/>
    <w:rsid w:val="00011D18"/>
    <w:rsid w:val="00013AED"/>
    <w:rsid w:val="0001630E"/>
    <w:rsid w:val="000170FD"/>
    <w:rsid w:val="00022ED0"/>
    <w:rsid w:val="0002373A"/>
    <w:rsid w:val="00024893"/>
    <w:rsid w:val="00035106"/>
    <w:rsid w:val="0004051C"/>
    <w:rsid w:val="00041018"/>
    <w:rsid w:val="00041CAD"/>
    <w:rsid w:val="00045C88"/>
    <w:rsid w:val="000479EA"/>
    <w:rsid w:val="0005076A"/>
    <w:rsid w:val="0005767A"/>
    <w:rsid w:val="00065B70"/>
    <w:rsid w:val="00067F20"/>
    <w:rsid w:val="00070176"/>
    <w:rsid w:val="00071D2E"/>
    <w:rsid w:val="00072ABC"/>
    <w:rsid w:val="0007421B"/>
    <w:rsid w:val="00074257"/>
    <w:rsid w:val="000800C6"/>
    <w:rsid w:val="000804B4"/>
    <w:rsid w:val="00084676"/>
    <w:rsid w:val="00084782"/>
    <w:rsid w:val="00090825"/>
    <w:rsid w:val="00090E06"/>
    <w:rsid w:val="000911C4"/>
    <w:rsid w:val="00094C3F"/>
    <w:rsid w:val="000952CD"/>
    <w:rsid w:val="0009676C"/>
    <w:rsid w:val="00097C20"/>
    <w:rsid w:val="000A1D85"/>
    <w:rsid w:val="000A2FD8"/>
    <w:rsid w:val="000A4D06"/>
    <w:rsid w:val="000A6A35"/>
    <w:rsid w:val="000A6AEC"/>
    <w:rsid w:val="000B2120"/>
    <w:rsid w:val="000B27F3"/>
    <w:rsid w:val="000B70D3"/>
    <w:rsid w:val="000C34C3"/>
    <w:rsid w:val="000C4B08"/>
    <w:rsid w:val="000C6FCC"/>
    <w:rsid w:val="000D3F55"/>
    <w:rsid w:val="000D7F15"/>
    <w:rsid w:val="000E272C"/>
    <w:rsid w:val="000E29F2"/>
    <w:rsid w:val="000E5867"/>
    <w:rsid w:val="000F21CB"/>
    <w:rsid w:val="000F3EED"/>
    <w:rsid w:val="000F46E3"/>
    <w:rsid w:val="000F5B1E"/>
    <w:rsid w:val="000F6E10"/>
    <w:rsid w:val="00103C12"/>
    <w:rsid w:val="00113908"/>
    <w:rsid w:val="00113E81"/>
    <w:rsid w:val="00115605"/>
    <w:rsid w:val="0011593C"/>
    <w:rsid w:val="00116064"/>
    <w:rsid w:val="00121309"/>
    <w:rsid w:val="001238FD"/>
    <w:rsid w:val="00124524"/>
    <w:rsid w:val="001251AF"/>
    <w:rsid w:val="001259CF"/>
    <w:rsid w:val="00130F99"/>
    <w:rsid w:val="00130FA8"/>
    <w:rsid w:val="00140E7E"/>
    <w:rsid w:val="00142287"/>
    <w:rsid w:val="00145723"/>
    <w:rsid w:val="00146A2A"/>
    <w:rsid w:val="00147A31"/>
    <w:rsid w:val="001544EB"/>
    <w:rsid w:val="00154A2D"/>
    <w:rsid w:val="00156232"/>
    <w:rsid w:val="001575F2"/>
    <w:rsid w:val="00161503"/>
    <w:rsid w:val="00167515"/>
    <w:rsid w:val="00170633"/>
    <w:rsid w:val="001761EB"/>
    <w:rsid w:val="0018088C"/>
    <w:rsid w:val="001833D4"/>
    <w:rsid w:val="00184BBE"/>
    <w:rsid w:val="00192F58"/>
    <w:rsid w:val="001954AF"/>
    <w:rsid w:val="0019735B"/>
    <w:rsid w:val="00197A14"/>
    <w:rsid w:val="001A1422"/>
    <w:rsid w:val="001A1B37"/>
    <w:rsid w:val="001B2574"/>
    <w:rsid w:val="001B3DF8"/>
    <w:rsid w:val="001B6432"/>
    <w:rsid w:val="001B7C39"/>
    <w:rsid w:val="001C409E"/>
    <w:rsid w:val="001C75F5"/>
    <w:rsid w:val="001D00B2"/>
    <w:rsid w:val="001D0F8F"/>
    <w:rsid w:val="001D157A"/>
    <w:rsid w:val="001D1824"/>
    <w:rsid w:val="001D2674"/>
    <w:rsid w:val="001D2F85"/>
    <w:rsid w:val="001D4B12"/>
    <w:rsid w:val="001D79AB"/>
    <w:rsid w:val="001E0CFA"/>
    <w:rsid w:val="001E45FE"/>
    <w:rsid w:val="001E5014"/>
    <w:rsid w:val="001E6CEF"/>
    <w:rsid w:val="001F08E5"/>
    <w:rsid w:val="001F4C8F"/>
    <w:rsid w:val="001F6054"/>
    <w:rsid w:val="002001AB"/>
    <w:rsid w:val="00201B28"/>
    <w:rsid w:val="00202881"/>
    <w:rsid w:val="00203653"/>
    <w:rsid w:val="00203CD1"/>
    <w:rsid w:val="00205D32"/>
    <w:rsid w:val="002122AA"/>
    <w:rsid w:val="00214029"/>
    <w:rsid w:val="00216524"/>
    <w:rsid w:val="002222A2"/>
    <w:rsid w:val="00223EBD"/>
    <w:rsid w:val="002241EF"/>
    <w:rsid w:val="0022518D"/>
    <w:rsid w:val="00225F84"/>
    <w:rsid w:val="00226B6E"/>
    <w:rsid w:val="0022726C"/>
    <w:rsid w:val="002273FC"/>
    <w:rsid w:val="002275E7"/>
    <w:rsid w:val="0023755F"/>
    <w:rsid w:val="002423EC"/>
    <w:rsid w:val="00242832"/>
    <w:rsid w:val="002465B8"/>
    <w:rsid w:val="00250415"/>
    <w:rsid w:val="00250D8C"/>
    <w:rsid w:val="002543F3"/>
    <w:rsid w:val="00257567"/>
    <w:rsid w:val="002619AE"/>
    <w:rsid w:val="00263EBA"/>
    <w:rsid w:val="00265655"/>
    <w:rsid w:val="0026662A"/>
    <w:rsid w:val="00267FE0"/>
    <w:rsid w:val="0027114E"/>
    <w:rsid w:val="00271244"/>
    <w:rsid w:val="002717FF"/>
    <w:rsid w:val="00272ACF"/>
    <w:rsid w:val="00274B1B"/>
    <w:rsid w:val="0027538E"/>
    <w:rsid w:val="0027615E"/>
    <w:rsid w:val="0027628D"/>
    <w:rsid w:val="0028362B"/>
    <w:rsid w:val="00285742"/>
    <w:rsid w:val="00291C69"/>
    <w:rsid w:val="002957CF"/>
    <w:rsid w:val="002963E5"/>
    <w:rsid w:val="00296A9E"/>
    <w:rsid w:val="002A2321"/>
    <w:rsid w:val="002A42C6"/>
    <w:rsid w:val="002A7821"/>
    <w:rsid w:val="002B2128"/>
    <w:rsid w:val="002B2E75"/>
    <w:rsid w:val="002B3E9E"/>
    <w:rsid w:val="002B7245"/>
    <w:rsid w:val="002C4F48"/>
    <w:rsid w:val="002C706F"/>
    <w:rsid w:val="002D3EC6"/>
    <w:rsid w:val="002D5BAD"/>
    <w:rsid w:val="002D668C"/>
    <w:rsid w:val="002E1D31"/>
    <w:rsid w:val="002E305A"/>
    <w:rsid w:val="002E389F"/>
    <w:rsid w:val="002E43CA"/>
    <w:rsid w:val="002F02AB"/>
    <w:rsid w:val="002F4960"/>
    <w:rsid w:val="002F6F6E"/>
    <w:rsid w:val="003044E0"/>
    <w:rsid w:val="00304EB9"/>
    <w:rsid w:val="00306CC8"/>
    <w:rsid w:val="00307A83"/>
    <w:rsid w:val="00310485"/>
    <w:rsid w:val="003169F9"/>
    <w:rsid w:val="00323971"/>
    <w:rsid w:val="00327F14"/>
    <w:rsid w:val="00331CE3"/>
    <w:rsid w:val="0033322F"/>
    <w:rsid w:val="00336208"/>
    <w:rsid w:val="0033745C"/>
    <w:rsid w:val="00347B99"/>
    <w:rsid w:val="00352051"/>
    <w:rsid w:val="00361B37"/>
    <w:rsid w:val="00361DAA"/>
    <w:rsid w:val="00362F0E"/>
    <w:rsid w:val="00365FDC"/>
    <w:rsid w:val="003705C9"/>
    <w:rsid w:val="00370CF2"/>
    <w:rsid w:val="00370EAC"/>
    <w:rsid w:val="00372219"/>
    <w:rsid w:val="00372C01"/>
    <w:rsid w:val="00375D5D"/>
    <w:rsid w:val="00377BAA"/>
    <w:rsid w:val="00381026"/>
    <w:rsid w:val="00387213"/>
    <w:rsid w:val="003905D0"/>
    <w:rsid w:val="00390AD4"/>
    <w:rsid w:val="00390EDC"/>
    <w:rsid w:val="0039199D"/>
    <w:rsid w:val="0039409E"/>
    <w:rsid w:val="00394BD8"/>
    <w:rsid w:val="00396B0B"/>
    <w:rsid w:val="003A4311"/>
    <w:rsid w:val="003B0BB5"/>
    <w:rsid w:val="003B213D"/>
    <w:rsid w:val="003B2E20"/>
    <w:rsid w:val="003B333D"/>
    <w:rsid w:val="003B4466"/>
    <w:rsid w:val="003B4F28"/>
    <w:rsid w:val="003B539A"/>
    <w:rsid w:val="003B6DA2"/>
    <w:rsid w:val="003C48FF"/>
    <w:rsid w:val="003C5E78"/>
    <w:rsid w:val="003D590E"/>
    <w:rsid w:val="003D68C1"/>
    <w:rsid w:val="003E12C8"/>
    <w:rsid w:val="003E4576"/>
    <w:rsid w:val="003F10AE"/>
    <w:rsid w:val="003F3384"/>
    <w:rsid w:val="003F72EB"/>
    <w:rsid w:val="003F7CE9"/>
    <w:rsid w:val="00402FA2"/>
    <w:rsid w:val="00403A58"/>
    <w:rsid w:val="0040517D"/>
    <w:rsid w:val="00407F17"/>
    <w:rsid w:val="00410EF0"/>
    <w:rsid w:val="004135A4"/>
    <w:rsid w:val="0041503D"/>
    <w:rsid w:val="004172E1"/>
    <w:rsid w:val="004243DD"/>
    <w:rsid w:val="004263A9"/>
    <w:rsid w:val="00432D92"/>
    <w:rsid w:val="004335FF"/>
    <w:rsid w:val="00436C80"/>
    <w:rsid w:val="0044069C"/>
    <w:rsid w:val="004407AC"/>
    <w:rsid w:val="004410E8"/>
    <w:rsid w:val="00443570"/>
    <w:rsid w:val="004436F3"/>
    <w:rsid w:val="00443DA5"/>
    <w:rsid w:val="00447F6E"/>
    <w:rsid w:val="00457B0C"/>
    <w:rsid w:val="00460B3C"/>
    <w:rsid w:val="0046489D"/>
    <w:rsid w:val="00466DAD"/>
    <w:rsid w:val="004702CF"/>
    <w:rsid w:val="00472D20"/>
    <w:rsid w:val="0047560D"/>
    <w:rsid w:val="004771A3"/>
    <w:rsid w:val="004778CC"/>
    <w:rsid w:val="0048151E"/>
    <w:rsid w:val="00487A9B"/>
    <w:rsid w:val="00491313"/>
    <w:rsid w:val="004940C6"/>
    <w:rsid w:val="00497301"/>
    <w:rsid w:val="004A2E53"/>
    <w:rsid w:val="004A48F4"/>
    <w:rsid w:val="004A4C01"/>
    <w:rsid w:val="004A5A8B"/>
    <w:rsid w:val="004B0BD8"/>
    <w:rsid w:val="004B1262"/>
    <w:rsid w:val="004B13D9"/>
    <w:rsid w:val="004B6A84"/>
    <w:rsid w:val="004C12B4"/>
    <w:rsid w:val="004C26A8"/>
    <w:rsid w:val="004C334C"/>
    <w:rsid w:val="004C342D"/>
    <w:rsid w:val="004D18BF"/>
    <w:rsid w:val="004D2170"/>
    <w:rsid w:val="004D4B27"/>
    <w:rsid w:val="004E1F08"/>
    <w:rsid w:val="004E2D5E"/>
    <w:rsid w:val="004E386F"/>
    <w:rsid w:val="004F2D7E"/>
    <w:rsid w:val="004F530E"/>
    <w:rsid w:val="004F6062"/>
    <w:rsid w:val="00500E48"/>
    <w:rsid w:val="00506A65"/>
    <w:rsid w:val="005116EB"/>
    <w:rsid w:val="00513CEC"/>
    <w:rsid w:val="00515462"/>
    <w:rsid w:val="00516403"/>
    <w:rsid w:val="00516BCF"/>
    <w:rsid w:val="00517F53"/>
    <w:rsid w:val="00520FD1"/>
    <w:rsid w:val="00522ABB"/>
    <w:rsid w:val="00525840"/>
    <w:rsid w:val="00530E7C"/>
    <w:rsid w:val="00535AC8"/>
    <w:rsid w:val="00536163"/>
    <w:rsid w:val="005419AF"/>
    <w:rsid w:val="00541B7A"/>
    <w:rsid w:val="005455B7"/>
    <w:rsid w:val="00545C49"/>
    <w:rsid w:val="00551B26"/>
    <w:rsid w:val="00552931"/>
    <w:rsid w:val="005533C9"/>
    <w:rsid w:val="005545D9"/>
    <w:rsid w:val="00555800"/>
    <w:rsid w:val="0055644C"/>
    <w:rsid w:val="00556BA2"/>
    <w:rsid w:val="00560FDF"/>
    <w:rsid w:val="00562B7F"/>
    <w:rsid w:val="00567C51"/>
    <w:rsid w:val="00572B65"/>
    <w:rsid w:val="00573B4A"/>
    <w:rsid w:val="005779A1"/>
    <w:rsid w:val="00582F07"/>
    <w:rsid w:val="00582FC3"/>
    <w:rsid w:val="00584070"/>
    <w:rsid w:val="00584436"/>
    <w:rsid w:val="005847C2"/>
    <w:rsid w:val="00585A5E"/>
    <w:rsid w:val="005866BA"/>
    <w:rsid w:val="00586ED9"/>
    <w:rsid w:val="00587B78"/>
    <w:rsid w:val="005968FE"/>
    <w:rsid w:val="00596BA0"/>
    <w:rsid w:val="00597A0B"/>
    <w:rsid w:val="005A034A"/>
    <w:rsid w:val="005A0E1F"/>
    <w:rsid w:val="005A1410"/>
    <w:rsid w:val="005A57FD"/>
    <w:rsid w:val="005B1DAD"/>
    <w:rsid w:val="005B1FAB"/>
    <w:rsid w:val="005B2FC6"/>
    <w:rsid w:val="005B3C2E"/>
    <w:rsid w:val="005B4708"/>
    <w:rsid w:val="005B473A"/>
    <w:rsid w:val="005B76B8"/>
    <w:rsid w:val="005C0A8B"/>
    <w:rsid w:val="005C1592"/>
    <w:rsid w:val="005C2C82"/>
    <w:rsid w:val="005C3B3D"/>
    <w:rsid w:val="005C4019"/>
    <w:rsid w:val="005C40C9"/>
    <w:rsid w:val="005C4124"/>
    <w:rsid w:val="005C6299"/>
    <w:rsid w:val="005D04B8"/>
    <w:rsid w:val="005D31A4"/>
    <w:rsid w:val="005D4C92"/>
    <w:rsid w:val="005D7E6B"/>
    <w:rsid w:val="005E05A1"/>
    <w:rsid w:val="005E109E"/>
    <w:rsid w:val="005F0B3E"/>
    <w:rsid w:val="005F2A5B"/>
    <w:rsid w:val="005F34CA"/>
    <w:rsid w:val="005F652C"/>
    <w:rsid w:val="005F6C33"/>
    <w:rsid w:val="006008B2"/>
    <w:rsid w:val="00604E7C"/>
    <w:rsid w:val="00606EA9"/>
    <w:rsid w:val="0061145F"/>
    <w:rsid w:val="00612A65"/>
    <w:rsid w:val="0061428E"/>
    <w:rsid w:val="006145A0"/>
    <w:rsid w:val="00620B57"/>
    <w:rsid w:val="00621E54"/>
    <w:rsid w:val="0063318D"/>
    <w:rsid w:val="006334C8"/>
    <w:rsid w:val="006354FC"/>
    <w:rsid w:val="006365E3"/>
    <w:rsid w:val="00642976"/>
    <w:rsid w:val="00642F46"/>
    <w:rsid w:val="006433AB"/>
    <w:rsid w:val="0064744B"/>
    <w:rsid w:val="0065035A"/>
    <w:rsid w:val="00651F06"/>
    <w:rsid w:val="00652046"/>
    <w:rsid w:val="0065363D"/>
    <w:rsid w:val="00653779"/>
    <w:rsid w:val="0065544E"/>
    <w:rsid w:val="006576A5"/>
    <w:rsid w:val="00662D30"/>
    <w:rsid w:val="00665468"/>
    <w:rsid w:val="00665A7C"/>
    <w:rsid w:val="00665EF7"/>
    <w:rsid w:val="00667B7E"/>
    <w:rsid w:val="006709FD"/>
    <w:rsid w:val="00672C44"/>
    <w:rsid w:val="00674B5D"/>
    <w:rsid w:val="006755F2"/>
    <w:rsid w:val="00681973"/>
    <w:rsid w:val="00685B54"/>
    <w:rsid w:val="006919F2"/>
    <w:rsid w:val="00692C9E"/>
    <w:rsid w:val="00694953"/>
    <w:rsid w:val="00694BDF"/>
    <w:rsid w:val="0069598A"/>
    <w:rsid w:val="00697D5F"/>
    <w:rsid w:val="006A2C44"/>
    <w:rsid w:val="006A4A16"/>
    <w:rsid w:val="006A6373"/>
    <w:rsid w:val="006B2544"/>
    <w:rsid w:val="006B30F9"/>
    <w:rsid w:val="006B4727"/>
    <w:rsid w:val="006B61D5"/>
    <w:rsid w:val="006B7DEA"/>
    <w:rsid w:val="006C1575"/>
    <w:rsid w:val="006C5FEE"/>
    <w:rsid w:val="006D122F"/>
    <w:rsid w:val="006D347C"/>
    <w:rsid w:val="006D4434"/>
    <w:rsid w:val="006D55BD"/>
    <w:rsid w:val="006D5986"/>
    <w:rsid w:val="006F017D"/>
    <w:rsid w:val="006F21E1"/>
    <w:rsid w:val="006F2E27"/>
    <w:rsid w:val="006F3BB6"/>
    <w:rsid w:val="006F7ADA"/>
    <w:rsid w:val="0070002F"/>
    <w:rsid w:val="00702F3B"/>
    <w:rsid w:val="00702F99"/>
    <w:rsid w:val="00702FF4"/>
    <w:rsid w:val="007046E8"/>
    <w:rsid w:val="0070507B"/>
    <w:rsid w:val="0071176C"/>
    <w:rsid w:val="00711D99"/>
    <w:rsid w:val="007152BC"/>
    <w:rsid w:val="00716063"/>
    <w:rsid w:val="00717CC0"/>
    <w:rsid w:val="00721F15"/>
    <w:rsid w:val="00722E50"/>
    <w:rsid w:val="00723D31"/>
    <w:rsid w:val="00726499"/>
    <w:rsid w:val="00726F14"/>
    <w:rsid w:val="0073365C"/>
    <w:rsid w:val="007357EE"/>
    <w:rsid w:val="0073580E"/>
    <w:rsid w:val="0073606C"/>
    <w:rsid w:val="00736CF0"/>
    <w:rsid w:val="007376FF"/>
    <w:rsid w:val="00745CBD"/>
    <w:rsid w:val="007472D2"/>
    <w:rsid w:val="00752B64"/>
    <w:rsid w:val="00753755"/>
    <w:rsid w:val="00753E87"/>
    <w:rsid w:val="00754C0F"/>
    <w:rsid w:val="00755602"/>
    <w:rsid w:val="00756B6B"/>
    <w:rsid w:val="007570C8"/>
    <w:rsid w:val="00757727"/>
    <w:rsid w:val="00761B1B"/>
    <w:rsid w:val="00762FBC"/>
    <w:rsid w:val="00766301"/>
    <w:rsid w:val="00766ADE"/>
    <w:rsid w:val="007716EC"/>
    <w:rsid w:val="00771B92"/>
    <w:rsid w:val="00775C16"/>
    <w:rsid w:val="00780CF8"/>
    <w:rsid w:val="00781CD9"/>
    <w:rsid w:val="007821F4"/>
    <w:rsid w:val="00782F96"/>
    <w:rsid w:val="00786EF2"/>
    <w:rsid w:val="00791C66"/>
    <w:rsid w:val="007944EC"/>
    <w:rsid w:val="007A077C"/>
    <w:rsid w:val="007A49F8"/>
    <w:rsid w:val="007A590B"/>
    <w:rsid w:val="007A6BD6"/>
    <w:rsid w:val="007A71C0"/>
    <w:rsid w:val="007B1620"/>
    <w:rsid w:val="007B1B9D"/>
    <w:rsid w:val="007B1C08"/>
    <w:rsid w:val="007B3CB2"/>
    <w:rsid w:val="007C250E"/>
    <w:rsid w:val="007C2D25"/>
    <w:rsid w:val="007C3CDA"/>
    <w:rsid w:val="007C5E78"/>
    <w:rsid w:val="007C7020"/>
    <w:rsid w:val="007C7F22"/>
    <w:rsid w:val="007D0CE0"/>
    <w:rsid w:val="007D3F23"/>
    <w:rsid w:val="007D459C"/>
    <w:rsid w:val="007D56A6"/>
    <w:rsid w:val="007D57D3"/>
    <w:rsid w:val="007E0D86"/>
    <w:rsid w:val="007E1911"/>
    <w:rsid w:val="007E49C0"/>
    <w:rsid w:val="007F2943"/>
    <w:rsid w:val="007F2E45"/>
    <w:rsid w:val="007F4EF4"/>
    <w:rsid w:val="007F5AD9"/>
    <w:rsid w:val="007F79FF"/>
    <w:rsid w:val="007F7A6B"/>
    <w:rsid w:val="00801B9E"/>
    <w:rsid w:val="008023DC"/>
    <w:rsid w:val="0080336C"/>
    <w:rsid w:val="00803BF4"/>
    <w:rsid w:val="00804927"/>
    <w:rsid w:val="00810582"/>
    <w:rsid w:val="0081080F"/>
    <w:rsid w:val="00810ABC"/>
    <w:rsid w:val="00811275"/>
    <w:rsid w:val="0081189C"/>
    <w:rsid w:val="0081397A"/>
    <w:rsid w:val="0081484B"/>
    <w:rsid w:val="0081575A"/>
    <w:rsid w:val="00815F43"/>
    <w:rsid w:val="008160E5"/>
    <w:rsid w:val="008208A5"/>
    <w:rsid w:val="0082222B"/>
    <w:rsid w:val="00824252"/>
    <w:rsid w:val="00824CB2"/>
    <w:rsid w:val="0082718E"/>
    <w:rsid w:val="008302C4"/>
    <w:rsid w:val="00830B49"/>
    <w:rsid w:val="00832780"/>
    <w:rsid w:val="00835B0B"/>
    <w:rsid w:val="00835BA5"/>
    <w:rsid w:val="00840FC4"/>
    <w:rsid w:val="00842785"/>
    <w:rsid w:val="0084322B"/>
    <w:rsid w:val="00843CB5"/>
    <w:rsid w:val="00850F11"/>
    <w:rsid w:val="00854D8F"/>
    <w:rsid w:val="00856809"/>
    <w:rsid w:val="008608B8"/>
    <w:rsid w:val="008636DD"/>
    <w:rsid w:val="0086571B"/>
    <w:rsid w:val="00870EDB"/>
    <w:rsid w:val="00873F9D"/>
    <w:rsid w:val="00880054"/>
    <w:rsid w:val="00882F72"/>
    <w:rsid w:val="00883327"/>
    <w:rsid w:val="008845BD"/>
    <w:rsid w:val="008853E7"/>
    <w:rsid w:val="00885EC6"/>
    <w:rsid w:val="00886853"/>
    <w:rsid w:val="008922BE"/>
    <w:rsid w:val="00892CB4"/>
    <w:rsid w:val="00893512"/>
    <w:rsid w:val="008940B3"/>
    <w:rsid w:val="0089436C"/>
    <w:rsid w:val="008953D3"/>
    <w:rsid w:val="008A04FA"/>
    <w:rsid w:val="008A0D23"/>
    <w:rsid w:val="008A159C"/>
    <w:rsid w:val="008A45E8"/>
    <w:rsid w:val="008A6167"/>
    <w:rsid w:val="008A685C"/>
    <w:rsid w:val="008B1076"/>
    <w:rsid w:val="008B30CE"/>
    <w:rsid w:val="008C40E0"/>
    <w:rsid w:val="008C6B81"/>
    <w:rsid w:val="008C7357"/>
    <w:rsid w:val="008C7B74"/>
    <w:rsid w:val="008D01A4"/>
    <w:rsid w:val="008D2991"/>
    <w:rsid w:val="008D4AEC"/>
    <w:rsid w:val="008D6EDE"/>
    <w:rsid w:val="008E26B3"/>
    <w:rsid w:val="008E312A"/>
    <w:rsid w:val="008E62BA"/>
    <w:rsid w:val="008F2357"/>
    <w:rsid w:val="008F33BC"/>
    <w:rsid w:val="00901DB1"/>
    <w:rsid w:val="0090493B"/>
    <w:rsid w:val="009056A3"/>
    <w:rsid w:val="00905B0A"/>
    <w:rsid w:val="00905FCF"/>
    <w:rsid w:val="0090602C"/>
    <w:rsid w:val="00907B68"/>
    <w:rsid w:val="00907EAC"/>
    <w:rsid w:val="00920BA7"/>
    <w:rsid w:val="00920D1B"/>
    <w:rsid w:val="00922EBE"/>
    <w:rsid w:val="00930593"/>
    <w:rsid w:val="00932874"/>
    <w:rsid w:val="0093359A"/>
    <w:rsid w:val="00937CB1"/>
    <w:rsid w:val="00942DB2"/>
    <w:rsid w:val="00946702"/>
    <w:rsid w:val="00952DBE"/>
    <w:rsid w:val="009539FC"/>
    <w:rsid w:val="00954417"/>
    <w:rsid w:val="00954D76"/>
    <w:rsid w:val="009563AC"/>
    <w:rsid w:val="00964CAA"/>
    <w:rsid w:val="009677BC"/>
    <w:rsid w:val="00970707"/>
    <w:rsid w:val="00970A7E"/>
    <w:rsid w:val="00971B4E"/>
    <w:rsid w:val="009722F7"/>
    <w:rsid w:val="0097279E"/>
    <w:rsid w:val="009730BD"/>
    <w:rsid w:val="00973336"/>
    <w:rsid w:val="00976093"/>
    <w:rsid w:val="00983E67"/>
    <w:rsid w:val="0098586D"/>
    <w:rsid w:val="00985D5B"/>
    <w:rsid w:val="009863B4"/>
    <w:rsid w:val="00987E44"/>
    <w:rsid w:val="00990879"/>
    <w:rsid w:val="00990DF9"/>
    <w:rsid w:val="0099274E"/>
    <w:rsid w:val="00992F28"/>
    <w:rsid w:val="009935C0"/>
    <w:rsid w:val="00997199"/>
    <w:rsid w:val="009A0E34"/>
    <w:rsid w:val="009A2AB5"/>
    <w:rsid w:val="009A4502"/>
    <w:rsid w:val="009A4631"/>
    <w:rsid w:val="009A4ECA"/>
    <w:rsid w:val="009A5DCA"/>
    <w:rsid w:val="009A6DFB"/>
    <w:rsid w:val="009A795F"/>
    <w:rsid w:val="009B0183"/>
    <w:rsid w:val="009B0649"/>
    <w:rsid w:val="009B192B"/>
    <w:rsid w:val="009B1C8F"/>
    <w:rsid w:val="009B2DEB"/>
    <w:rsid w:val="009B3AFD"/>
    <w:rsid w:val="009C0F98"/>
    <w:rsid w:val="009C104D"/>
    <w:rsid w:val="009C2BCC"/>
    <w:rsid w:val="009C3333"/>
    <w:rsid w:val="009C3E6B"/>
    <w:rsid w:val="009C4199"/>
    <w:rsid w:val="009C6B5C"/>
    <w:rsid w:val="009C7699"/>
    <w:rsid w:val="009D31AD"/>
    <w:rsid w:val="009D4483"/>
    <w:rsid w:val="009D5A72"/>
    <w:rsid w:val="009D5D0F"/>
    <w:rsid w:val="009D7ADC"/>
    <w:rsid w:val="009E0D77"/>
    <w:rsid w:val="009F3876"/>
    <w:rsid w:val="009F40B6"/>
    <w:rsid w:val="009F717C"/>
    <w:rsid w:val="00A003E9"/>
    <w:rsid w:val="00A039DE"/>
    <w:rsid w:val="00A073CC"/>
    <w:rsid w:val="00A1193D"/>
    <w:rsid w:val="00A16BF1"/>
    <w:rsid w:val="00A20122"/>
    <w:rsid w:val="00A2344C"/>
    <w:rsid w:val="00A23ACD"/>
    <w:rsid w:val="00A26378"/>
    <w:rsid w:val="00A302C6"/>
    <w:rsid w:val="00A3152B"/>
    <w:rsid w:val="00A31C84"/>
    <w:rsid w:val="00A32EDA"/>
    <w:rsid w:val="00A35B66"/>
    <w:rsid w:val="00A35C04"/>
    <w:rsid w:val="00A361D4"/>
    <w:rsid w:val="00A417E0"/>
    <w:rsid w:val="00A4199E"/>
    <w:rsid w:val="00A43550"/>
    <w:rsid w:val="00A43A1E"/>
    <w:rsid w:val="00A43EAC"/>
    <w:rsid w:val="00A457D6"/>
    <w:rsid w:val="00A45E6B"/>
    <w:rsid w:val="00A51FC8"/>
    <w:rsid w:val="00A52DDE"/>
    <w:rsid w:val="00A534A7"/>
    <w:rsid w:val="00A545FF"/>
    <w:rsid w:val="00A5465D"/>
    <w:rsid w:val="00A54A6C"/>
    <w:rsid w:val="00A5595A"/>
    <w:rsid w:val="00A629A1"/>
    <w:rsid w:val="00A64A3E"/>
    <w:rsid w:val="00A6737C"/>
    <w:rsid w:val="00A73560"/>
    <w:rsid w:val="00A745EB"/>
    <w:rsid w:val="00A776B4"/>
    <w:rsid w:val="00A86E59"/>
    <w:rsid w:val="00A94F59"/>
    <w:rsid w:val="00A96512"/>
    <w:rsid w:val="00A970A2"/>
    <w:rsid w:val="00AA6FB4"/>
    <w:rsid w:val="00AB1AC4"/>
    <w:rsid w:val="00AB7ED6"/>
    <w:rsid w:val="00AC1869"/>
    <w:rsid w:val="00AC1979"/>
    <w:rsid w:val="00AC40A9"/>
    <w:rsid w:val="00AC4AFA"/>
    <w:rsid w:val="00AC661A"/>
    <w:rsid w:val="00AC7F07"/>
    <w:rsid w:val="00AD2C73"/>
    <w:rsid w:val="00AD2E82"/>
    <w:rsid w:val="00AD36E0"/>
    <w:rsid w:val="00AD543B"/>
    <w:rsid w:val="00AD7E41"/>
    <w:rsid w:val="00AE4B6B"/>
    <w:rsid w:val="00AE6099"/>
    <w:rsid w:val="00AE654E"/>
    <w:rsid w:val="00AE76DF"/>
    <w:rsid w:val="00AE7A49"/>
    <w:rsid w:val="00AE7F1F"/>
    <w:rsid w:val="00AF0FD9"/>
    <w:rsid w:val="00AF71AD"/>
    <w:rsid w:val="00B00779"/>
    <w:rsid w:val="00B1079F"/>
    <w:rsid w:val="00B177D8"/>
    <w:rsid w:val="00B21D2D"/>
    <w:rsid w:val="00B22A4F"/>
    <w:rsid w:val="00B24810"/>
    <w:rsid w:val="00B256D6"/>
    <w:rsid w:val="00B25DA5"/>
    <w:rsid w:val="00B30DC9"/>
    <w:rsid w:val="00B37817"/>
    <w:rsid w:val="00B41413"/>
    <w:rsid w:val="00B43187"/>
    <w:rsid w:val="00B441AC"/>
    <w:rsid w:val="00B461CE"/>
    <w:rsid w:val="00B46203"/>
    <w:rsid w:val="00B5156A"/>
    <w:rsid w:val="00B52A79"/>
    <w:rsid w:val="00B53223"/>
    <w:rsid w:val="00B53BF7"/>
    <w:rsid w:val="00B55B69"/>
    <w:rsid w:val="00B6262C"/>
    <w:rsid w:val="00B6393D"/>
    <w:rsid w:val="00B643A6"/>
    <w:rsid w:val="00B65763"/>
    <w:rsid w:val="00B65A52"/>
    <w:rsid w:val="00B667A7"/>
    <w:rsid w:val="00B67115"/>
    <w:rsid w:val="00B70ED7"/>
    <w:rsid w:val="00B73DD3"/>
    <w:rsid w:val="00B83DE7"/>
    <w:rsid w:val="00B85166"/>
    <w:rsid w:val="00B9038D"/>
    <w:rsid w:val="00B903BD"/>
    <w:rsid w:val="00B90EF4"/>
    <w:rsid w:val="00B9104A"/>
    <w:rsid w:val="00B942BB"/>
    <w:rsid w:val="00B95A28"/>
    <w:rsid w:val="00B96CBB"/>
    <w:rsid w:val="00BA15FE"/>
    <w:rsid w:val="00BA1D15"/>
    <w:rsid w:val="00BA739C"/>
    <w:rsid w:val="00BA78CA"/>
    <w:rsid w:val="00BB4480"/>
    <w:rsid w:val="00BB4546"/>
    <w:rsid w:val="00BC09CF"/>
    <w:rsid w:val="00BC0A9E"/>
    <w:rsid w:val="00BC0DAA"/>
    <w:rsid w:val="00BC1162"/>
    <w:rsid w:val="00BC22EC"/>
    <w:rsid w:val="00BC5588"/>
    <w:rsid w:val="00BC59AC"/>
    <w:rsid w:val="00BC628A"/>
    <w:rsid w:val="00BD1A47"/>
    <w:rsid w:val="00BD2318"/>
    <w:rsid w:val="00BD47C1"/>
    <w:rsid w:val="00BD66F6"/>
    <w:rsid w:val="00BE047D"/>
    <w:rsid w:val="00BE0FFF"/>
    <w:rsid w:val="00BE16F6"/>
    <w:rsid w:val="00BE6E78"/>
    <w:rsid w:val="00BF1F8C"/>
    <w:rsid w:val="00BF3156"/>
    <w:rsid w:val="00BF6811"/>
    <w:rsid w:val="00C01EDD"/>
    <w:rsid w:val="00C0630E"/>
    <w:rsid w:val="00C06D36"/>
    <w:rsid w:val="00C11792"/>
    <w:rsid w:val="00C13959"/>
    <w:rsid w:val="00C1513F"/>
    <w:rsid w:val="00C221C2"/>
    <w:rsid w:val="00C22255"/>
    <w:rsid w:val="00C228DF"/>
    <w:rsid w:val="00C23D02"/>
    <w:rsid w:val="00C30608"/>
    <w:rsid w:val="00C32CAA"/>
    <w:rsid w:val="00C330CB"/>
    <w:rsid w:val="00C3535F"/>
    <w:rsid w:val="00C40533"/>
    <w:rsid w:val="00C416F3"/>
    <w:rsid w:val="00C44AB9"/>
    <w:rsid w:val="00C4690E"/>
    <w:rsid w:val="00C55085"/>
    <w:rsid w:val="00C562D0"/>
    <w:rsid w:val="00C61314"/>
    <w:rsid w:val="00C61FD8"/>
    <w:rsid w:val="00C62490"/>
    <w:rsid w:val="00C62F19"/>
    <w:rsid w:val="00C630AB"/>
    <w:rsid w:val="00C652AA"/>
    <w:rsid w:val="00C653F2"/>
    <w:rsid w:val="00C65820"/>
    <w:rsid w:val="00C730C5"/>
    <w:rsid w:val="00C739EB"/>
    <w:rsid w:val="00C75806"/>
    <w:rsid w:val="00C7720A"/>
    <w:rsid w:val="00C8055E"/>
    <w:rsid w:val="00C81E94"/>
    <w:rsid w:val="00C821DC"/>
    <w:rsid w:val="00C871CF"/>
    <w:rsid w:val="00C874C6"/>
    <w:rsid w:val="00C8788A"/>
    <w:rsid w:val="00C90FF5"/>
    <w:rsid w:val="00C919DB"/>
    <w:rsid w:val="00C95023"/>
    <w:rsid w:val="00C9769C"/>
    <w:rsid w:val="00CA02D5"/>
    <w:rsid w:val="00CA1386"/>
    <w:rsid w:val="00CA4874"/>
    <w:rsid w:val="00CA500A"/>
    <w:rsid w:val="00CB0D93"/>
    <w:rsid w:val="00CB24D3"/>
    <w:rsid w:val="00CB46A9"/>
    <w:rsid w:val="00CB4CFC"/>
    <w:rsid w:val="00CB558D"/>
    <w:rsid w:val="00CB55CE"/>
    <w:rsid w:val="00CB562D"/>
    <w:rsid w:val="00CB67CD"/>
    <w:rsid w:val="00CC1B62"/>
    <w:rsid w:val="00CC2AB0"/>
    <w:rsid w:val="00CC2DE9"/>
    <w:rsid w:val="00CC2EA5"/>
    <w:rsid w:val="00CC383B"/>
    <w:rsid w:val="00CC4D5F"/>
    <w:rsid w:val="00CC7EEA"/>
    <w:rsid w:val="00CD49D5"/>
    <w:rsid w:val="00CD6C2E"/>
    <w:rsid w:val="00CE4EB6"/>
    <w:rsid w:val="00CE630F"/>
    <w:rsid w:val="00CE72F0"/>
    <w:rsid w:val="00CE74FE"/>
    <w:rsid w:val="00CF0F2B"/>
    <w:rsid w:val="00CF2483"/>
    <w:rsid w:val="00CF59B0"/>
    <w:rsid w:val="00CF6A90"/>
    <w:rsid w:val="00D03335"/>
    <w:rsid w:val="00D04BDD"/>
    <w:rsid w:val="00D060B6"/>
    <w:rsid w:val="00D07733"/>
    <w:rsid w:val="00D137C7"/>
    <w:rsid w:val="00D17AD1"/>
    <w:rsid w:val="00D2191C"/>
    <w:rsid w:val="00D2253D"/>
    <w:rsid w:val="00D22E81"/>
    <w:rsid w:val="00D2589E"/>
    <w:rsid w:val="00D25ECF"/>
    <w:rsid w:val="00D27060"/>
    <w:rsid w:val="00D314B5"/>
    <w:rsid w:val="00D3153C"/>
    <w:rsid w:val="00D32203"/>
    <w:rsid w:val="00D3446F"/>
    <w:rsid w:val="00D34F4C"/>
    <w:rsid w:val="00D35B9A"/>
    <w:rsid w:val="00D44924"/>
    <w:rsid w:val="00D4787E"/>
    <w:rsid w:val="00D506CD"/>
    <w:rsid w:val="00D50B82"/>
    <w:rsid w:val="00D50D59"/>
    <w:rsid w:val="00D52903"/>
    <w:rsid w:val="00D52E6F"/>
    <w:rsid w:val="00D533E8"/>
    <w:rsid w:val="00D53811"/>
    <w:rsid w:val="00D5427B"/>
    <w:rsid w:val="00D61D0B"/>
    <w:rsid w:val="00D66D66"/>
    <w:rsid w:val="00D671A9"/>
    <w:rsid w:val="00D674A4"/>
    <w:rsid w:val="00D67F6D"/>
    <w:rsid w:val="00D7058A"/>
    <w:rsid w:val="00D705B1"/>
    <w:rsid w:val="00D71987"/>
    <w:rsid w:val="00D73705"/>
    <w:rsid w:val="00D77BA2"/>
    <w:rsid w:val="00D81117"/>
    <w:rsid w:val="00D83751"/>
    <w:rsid w:val="00D84376"/>
    <w:rsid w:val="00D852FB"/>
    <w:rsid w:val="00D879AE"/>
    <w:rsid w:val="00D915E1"/>
    <w:rsid w:val="00D96771"/>
    <w:rsid w:val="00D969BF"/>
    <w:rsid w:val="00DA1A08"/>
    <w:rsid w:val="00DA3831"/>
    <w:rsid w:val="00DA3BA8"/>
    <w:rsid w:val="00DA3E4D"/>
    <w:rsid w:val="00DA3F6E"/>
    <w:rsid w:val="00DA7109"/>
    <w:rsid w:val="00DA733C"/>
    <w:rsid w:val="00DB0362"/>
    <w:rsid w:val="00DB38A6"/>
    <w:rsid w:val="00DB5451"/>
    <w:rsid w:val="00DB667F"/>
    <w:rsid w:val="00DC2972"/>
    <w:rsid w:val="00DC2B34"/>
    <w:rsid w:val="00DD05AC"/>
    <w:rsid w:val="00DD1D18"/>
    <w:rsid w:val="00DD5653"/>
    <w:rsid w:val="00DD7E31"/>
    <w:rsid w:val="00DE029E"/>
    <w:rsid w:val="00DE5162"/>
    <w:rsid w:val="00DE6942"/>
    <w:rsid w:val="00DF075B"/>
    <w:rsid w:val="00DF091F"/>
    <w:rsid w:val="00DF5B17"/>
    <w:rsid w:val="00E00BF5"/>
    <w:rsid w:val="00E01748"/>
    <w:rsid w:val="00E01BB2"/>
    <w:rsid w:val="00E03B0A"/>
    <w:rsid w:val="00E0666E"/>
    <w:rsid w:val="00E13446"/>
    <w:rsid w:val="00E13D85"/>
    <w:rsid w:val="00E1516D"/>
    <w:rsid w:val="00E16346"/>
    <w:rsid w:val="00E3052C"/>
    <w:rsid w:val="00E30B7D"/>
    <w:rsid w:val="00E32F24"/>
    <w:rsid w:val="00E33E83"/>
    <w:rsid w:val="00E341B8"/>
    <w:rsid w:val="00E34BA5"/>
    <w:rsid w:val="00E34C14"/>
    <w:rsid w:val="00E358AB"/>
    <w:rsid w:val="00E35C72"/>
    <w:rsid w:val="00E373C0"/>
    <w:rsid w:val="00E3771B"/>
    <w:rsid w:val="00E37BF9"/>
    <w:rsid w:val="00E410E4"/>
    <w:rsid w:val="00E41B30"/>
    <w:rsid w:val="00E43E78"/>
    <w:rsid w:val="00E45AB2"/>
    <w:rsid w:val="00E45F1F"/>
    <w:rsid w:val="00E52304"/>
    <w:rsid w:val="00E547D2"/>
    <w:rsid w:val="00E6139A"/>
    <w:rsid w:val="00E62C28"/>
    <w:rsid w:val="00E661F3"/>
    <w:rsid w:val="00E72817"/>
    <w:rsid w:val="00E74FCF"/>
    <w:rsid w:val="00E75D2F"/>
    <w:rsid w:val="00E762A1"/>
    <w:rsid w:val="00E76BEA"/>
    <w:rsid w:val="00E76FFE"/>
    <w:rsid w:val="00E829FE"/>
    <w:rsid w:val="00E86735"/>
    <w:rsid w:val="00E90030"/>
    <w:rsid w:val="00E901DF"/>
    <w:rsid w:val="00E94337"/>
    <w:rsid w:val="00E95F28"/>
    <w:rsid w:val="00EA28B7"/>
    <w:rsid w:val="00EA51BC"/>
    <w:rsid w:val="00EA77AB"/>
    <w:rsid w:val="00EB1955"/>
    <w:rsid w:val="00EB4F1B"/>
    <w:rsid w:val="00EB6D0C"/>
    <w:rsid w:val="00EC22CD"/>
    <w:rsid w:val="00EC5BF8"/>
    <w:rsid w:val="00ED2E20"/>
    <w:rsid w:val="00ED2F7D"/>
    <w:rsid w:val="00ED3775"/>
    <w:rsid w:val="00ED4462"/>
    <w:rsid w:val="00ED5F9B"/>
    <w:rsid w:val="00ED6AE1"/>
    <w:rsid w:val="00EE26E0"/>
    <w:rsid w:val="00EE3D5D"/>
    <w:rsid w:val="00EF1C1F"/>
    <w:rsid w:val="00EF1C2B"/>
    <w:rsid w:val="00EF27A7"/>
    <w:rsid w:val="00EF30D6"/>
    <w:rsid w:val="00EF4A2B"/>
    <w:rsid w:val="00EF5944"/>
    <w:rsid w:val="00EF7E53"/>
    <w:rsid w:val="00F016DA"/>
    <w:rsid w:val="00F02BD9"/>
    <w:rsid w:val="00F045E9"/>
    <w:rsid w:val="00F0705E"/>
    <w:rsid w:val="00F143EE"/>
    <w:rsid w:val="00F172B9"/>
    <w:rsid w:val="00F2047D"/>
    <w:rsid w:val="00F21290"/>
    <w:rsid w:val="00F21E0A"/>
    <w:rsid w:val="00F242AB"/>
    <w:rsid w:val="00F24317"/>
    <w:rsid w:val="00F25E92"/>
    <w:rsid w:val="00F260BC"/>
    <w:rsid w:val="00F27B68"/>
    <w:rsid w:val="00F304DB"/>
    <w:rsid w:val="00F33151"/>
    <w:rsid w:val="00F33F29"/>
    <w:rsid w:val="00F35D32"/>
    <w:rsid w:val="00F37009"/>
    <w:rsid w:val="00F413DC"/>
    <w:rsid w:val="00F475BE"/>
    <w:rsid w:val="00F516D5"/>
    <w:rsid w:val="00F5367D"/>
    <w:rsid w:val="00F543EF"/>
    <w:rsid w:val="00F56E15"/>
    <w:rsid w:val="00F5705D"/>
    <w:rsid w:val="00F60295"/>
    <w:rsid w:val="00F620CF"/>
    <w:rsid w:val="00F6431B"/>
    <w:rsid w:val="00F64815"/>
    <w:rsid w:val="00F648C7"/>
    <w:rsid w:val="00F6732F"/>
    <w:rsid w:val="00F71DE3"/>
    <w:rsid w:val="00F731BF"/>
    <w:rsid w:val="00F74FE9"/>
    <w:rsid w:val="00F80DE2"/>
    <w:rsid w:val="00F81B98"/>
    <w:rsid w:val="00F8295A"/>
    <w:rsid w:val="00F82EA7"/>
    <w:rsid w:val="00F83F44"/>
    <w:rsid w:val="00F85885"/>
    <w:rsid w:val="00F87303"/>
    <w:rsid w:val="00F9070C"/>
    <w:rsid w:val="00F92CC9"/>
    <w:rsid w:val="00F94513"/>
    <w:rsid w:val="00F94956"/>
    <w:rsid w:val="00F95E08"/>
    <w:rsid w:val="00F9699C"/>
    <w:rsid w:val="00FA0727"/>
    <w:rsid w:val="00FA3EBD"/>
    <w:rsid w:val="00FA5B8D"/>
    <w:rsid w:val="00FA6B63"/>
    <w:rsid w:val="00FB3099"/>
    <w:rsid w:val="00FB47C8"/>
    <w:rsid w:val="00FC4845"/>
    <w:rsid w:val="00FD071C"/>
    <w:rsid w:val="00FD1BB6"/>
    <w:rsid w:val="00FD242C"/>
    <w:rsid w:val="00FD3DE6"/>
    <w:rsid w:val="00FD4A17"/>
    <w:rsid w:val="00FD58F8"/>
    <w:rsid w:val="00FD5DFC"/>
    <w:rsid w:val="00FD7068"/>
    <w:rsid w:val="00FD73E6"/>
    <w:rsid w:val="00FE4964"/>
    <w:rsid w:val="00FE4B90"/>
    <w:rsid w:val="00FF4527"/>
    <w:rsid w:val="00FF5B04"/>
    <w:rsid w:val="00FF5BD6"/>
    <w:rsid w:val="40BC5454"/>
    <w:rsid w:val="43AD2EA3"/>
    <w:rsid w:val="4FDF06A4"/>
    <w:rsid w:val="6199AEA6"/>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ECC2C3"/>
  <w15:docId w15:val="{334CCE55-1DDC-4D4E-9698-D7B3484A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04BDD"/>
    <w:rPr>
      <w:rFonts w:ascii="Segoe UI" w:hAnsi="Segoe UI"/>
    </w:rPr>
  </w:style>
  <w:style w:type="paragraph" w:styleId="Heading1">
    <w:name w:val="heading 1"/>
    <w:basedOn w:val="Normal"/>
    <w:next w:val="Normal"/>
    <w:link w:val="Heading1Char"/>
    <w:uiPriority w:val="9"/>
    <w:rsid w:val="009F717C"/>
    <w:pPr>
      <w:pBdr>
        <w:top w:val="single" w:sz="4" w:space="1" w:color="auto"/>
        <w:bottom w:val="single" w:sz="18" w:space="1" w:color="auto"/>
      </w:pBdr>
      <w:spacing w:before="100" w:beforeAutospacing="1" w:after="0" w:line="240" w:lineRule="auto"/>
      <w:outlineLvl w:val="0"/>
    </w:pPr>
    <w:rPr>
      <w:rFonts w:eastAsia="Times New Roman" w:cs="Verdana"/>
      <w:b/>
      <w:color w:val="000000"/>
      <w:sz w:val="44"/>
      <w:szCs w:val="44"/>
    </w:rPr>
  </w:style>
  <w:style w:type="paragraph" w:styleId="Heading2">
    <w:name w:val="heading 2"/>
    <w:basedOn w:val="Normal"/>
    <w:next w:val="Normal"/>
    <w:link w:val="Heading2Char"/>
    <w:unhideWhenUsed/>
    <w:rsid w:val="009F717C"/>
    <w:pPr>
      <w:keepNext/>
      <w:pageBreakBefore/>
      <w:pBdr>
        <w:bottom w:val="single" w:sz="4" w:space="1" w:color="333399"/>
      </w:pBdr>
      <w:spacing w:before="480" w:after="240" w:line="240" w:lineRule="auto"/>
      <w:ind w:right="144"/>
      <w:outlineLvl w:val="1"/>
    </w:pPr>
    <w:rPr>
      <w:rFonts w:eastAsia="MS Mincho" w:cs="Arial"/>
      <w:bCs/>
      <w:color w:val="4F81BD" w:themeColor="accent1"/>
      <w:sz w:val="40"/>
      <w:szCs w:val="40"/>
    </w:rPr>
  </w:style>
  <w:style w:type="paragraph" w:styleId="Heading3">
    <w:name w:val="heading 3"/>
    <w:basedOn w:val="Normal"/>
    <w:next w:val="Normal"/>
    <w:link w:val="Heading3Char"/>
    <w:uiPriority w:val="9"/>
    <w:unhideWhenUsed/>
    <w:rsid w:val="00B9104A"/>
    <w:pPr>
      <w:keepNext/>
      <w:keepLines/>
      <w:spacing w:after="240"/>
      <w:outlineLvl w:val="2"/>
    </w:pPr>
    <w:rPr>
      <w:rFonts w:eastAsia="Calibri" w:cs="Segoe UI"/>
      <w:b/>
      <w:bCs/>
      <w:color w:val="000000" w:themeColor="text1"/>
      <w:sz w:val="32"/>
      <w:szCs w:val="32"/>
    </w:rPr>
  </w:style>
  <w:style w:type="paragraph" w:styleId="Heading4">
    <w:name w:val="heading 4"/>
    <w:basedOn w:val="Normal"/>
    <w:next w:val="Normal"/>
    <w:link w:val="Heading4Char"/>
    <w:uiPriority w:val="9"/>
    <w:unhideWhenUsed/>
    <w:rsid w:val="00B9104A"/>
    <w:pPr>
      <w:keepNext/>
      <w:spacing w:after="60"/>
      <w:ind w:right="144"/>
      <w:outlineLvl w:val="3"/>
    </w:pPr>
    <w:rPr>
      <w:rFonts w:eastAsia="Calibri" w:cs="Times New Roman"/>
      <w:b/>
      <w:sz w:val="28"/>
      <w:szCs w:val="32"/>
    </w:rPr>
  </w:style>
  <w:style w:type="paragraph" w:styleId="Heading6">
    <w:name w:val="heading 6"/>
    <w:basedOn w:val="Normal"/>
    <w:next w:val="Normal"/>
    <w:link w:val="Heading6Char"/>
    <w:uiPriority w:val="9"/>
    <w:unhideWhenUsed/>
    <w:rsid w:val="009F717C"/>
    <w:pPr>
      <w:keepNext/>
      <w:spacing w:after="0" w:line="240" w:lineRule="auto"/>
      <w:ind w:right="144"/>
      <w:outlineLvl w:val="5"/>
    </w:pPr>
    <w:rPr>
      <w:rFonts w:eastAsia="Calibri" w:cs="Times New Roman"/>
      <w:b/>
      <w:i/>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717C"/>
    <w:rPr>
      <w:color w:val="808080"/>
    </w:rPr>
  </w:style>
  <w:style w:type="paragraph" w:styleId="BalloonText">
    <w:name w:val="Balloon Text"/>
    <w:basedOn w:val="Normal"/>
    <w:link w:val="BalloonTextChar"/>
    <w:uiPriority w:val="99"/>
    <w:semiHidden/>
    <w:unhideWhenUsed/>
    <w:rsid w:val="009F7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17C"/>
    <w:rPr>
      <w:rFonts w:ascii="Tahoma" w:hAnsi="Tahoma" w:cs="Tahoma"/>
      <w:sz w:val="16"/>
      <w:szCs w:val="16"/>
    </w:rPr>
  </w:style>
  <w:style w:type="character" w:customStyle="1" w:styleId="Heading1Char">
    <w:name w:val="Heading 1 Char"/>
    <w:basedOn w:val="DefaultParagraphFont"/>
    <w:link w:val="Heading1"/>
    <w:uiPriority w:val="9"/>
    <w:rsid w:val="009F717C"/>
    <w:rPr>
      <w:rFonts w:ascii="Segoe UI" w:eastAsia="Times New Roman" w:hAnsi="Segoe UI" w:cs="Verdana"/>
      <w:b/>
      <w:color w:val="000000"/>
      <w:sz w:val="44"/>
      <w:szCs w:val="44"/>
    </w:rPr>
  </w:style>
  <w:style w:type="paragraph" w:styleId="TOCHeading">
    <w:name w:val="TOC Heading"/>
    <w:basedOn w:val="Heading1"/>
    <w:next w:val="Normal"/>
    <w:uiPriority w:val="39"/>
    <w:unhideWhenUsed/>
    <w:qFormat/>
    <w:rsid w:val="009F717C"/>
    <w:pPr>
      <w:pBdr>
        <w:top w:val="none" w:sz="0" w:space="0" w:color="auto"/>
        <w:bottom w:val="none" w:sz="0" w:space="0" w:color="auto"/>
      </w:pBdr>
      <w:outlineLvl w:val="9"/>
    </w:pPr>
    <w:rPr>
      <w:rFonts w:eastAsiaTheme="majorEastAsia" w:cstheme="majorBidi"/>
      <w:bCs/>
      <w:color w:val="365F91" w:themeColor="accent1" w:themeShade="BF"/>
      <w:sz w:val="28"/>
      <w:szCs w:val="28"/>
    </w:rPr>
  </w:style>
  <w:style w:type="character" w:customStyle="1" w:styleId="Heading2Char">
    <w:name w:val="Heading 2 Char"/>
    <w:basedOn w:val="DefaultParagraphFont"/>
    <w:link w:val="Heading2"/>
    <w:rsid w:val="009F717C"/>
    <w:rPr>
      <w:rFonts w:ascii="Segoe UI" w:eastAsia="MS Mincho" w:hAnsi="Segoe UI" w:cs="Arial"/>
      <w:bCs/>
      <w:color w:val="4F81BD" w:themeColor="accent1"/>
      <w:sz w:val="40"/>
      <w:szCs w:val="40"/>
    </w:rPr>
  </w:style>
  <w:style w:type="character" w:customStyle="1" w:styleId="Heading6Char">
    <w:name w:val="Heading 6 Char"/>
    <w:basedOn w:val="DefaultParagraphFont"/>
    <w:link w:val="Heading6"/>
    <w:uiPriority w:val="9"/>
    <w:rsid w:val="009F717C"/>
    <w:rPr>
      <w:rFonts w:ascii="Segoe UI" w:eastAsia="Calibri" w:hAnsi="Segoe UI" w:cs="Times New Roman"/>
      <w:b/>
      <w:i/>
      <w:szCs w:val="25"/>
    </w:rPr>
  </w:style>
  <w:style w:type="paragraph" w:customStyle="1" w:styleId="Bullet">
    <w:name w:val="Bullet"/>
    <w:basedOn w:val="Normal"/>
    <w:link w:val="BulletChar"/>
    <w:rsid w:val="00B9104A"/>
    <w:pPr>
      <w:numPr>
        <w:numId w:val="1"/>
      </w:numPr>
      <w:spacing w:after="120"/>
      <w:ind w:right="144"/>
    </w:pPr>
  </w:style>
  <w:style w:type="character" w:customStyle="1" w:styleId="Heading4Char">
    <w:name w:val="Heading 4 Char"/>
    <w:basedOn w:val="DefaultParagraphFont"/>
    <w:link w:val="Heading4"/>
    <w:uiPriority w:val="9"/>
    <w:rsid w:val="00B9104A"/>
    <w:rPr>
      <w:rFonts w:ascii="Segoe UI" w:eastAsia="Calibri" w:hAnsi="Segoe UI" w:cs="Times New Roman"/>
      <w:b/>
      <w:sz w:val="28"/>
      <w:szCs w:val="32"/>
    </w:rPr>
  </w:style>
  <w:style w:type="character" w:customStyle="1" w:styleId="BulletChar">
    <w:name w:val="Bullet Char"/>
    <w:basedOn w:val="DefaultParagraphFont"/>
    <w:link w:val="Bullet"/>
    <w:rsid w:val="00B9104A"/>
    <w:rPr>
      <w:rFonts w:asciiTheme="majorHAnsi" w:hAnsiTheme="majorHAnsi"/>
    </w:rPr>
  </w:style>
  <w:style w:type="character" w:customStyle="1" w:styleId="Heading3Char">
    <w:name w:val="Heading 3 Char"/>
    <w:basedOn w:val="DefaultParagraphFont"/>
    <w:link w:val="Heading3"/>
    <w:uiPriority w:val="9"/>
    <w:rsid w:val="00B9104A"/>
    <w:rPr>
      <w:rFonts w:ascii="Segoe UI" w:eastAsia="Calibri" w:hAnsi="Segoe UI" w:cs="Segoe UI"/>
      <w:b/>
      <w:bCs/>
      <w:color w:val="000000" w:themeColor="text1"/>
      <w:sz w:val="32"/>
      <w:szCs w:val="32"/>
    </w:rPr>
  </w:style>
  <w:style w:type="paragraph" w:customStyle="1" w:styleId="High-levelsteps">
    <w:name w:val="High-level steps"/>
    <w:basedOn w:val="Normal"/>
    <w:link w:val="High-levelstepsChar"/>
    <w:rsid w:val="00B9104A"/>
    <w:pPr>
      <w:numPr>
        <w:numId w:val="2"/>
      </w:numPr>
      <w:spacing w:after="120"/>
      <w:ind w:left="864" w:right="144"/>
    </w:pPr>
    <w:rPr>
      <w:b/>
      <w:color w:val="000000"/>
    </w:rPr>
  </w:style>
  <w:style w:type="paragraph" w:customStyle="1" w:styleId="Granularsteps">
    <w:name w:val="Granular steps"/>
    <w:basedOn w:val="Normal"/>
    <w:link w:val="GranularstepsChar"/>
    <w:rsid w:val="00142287"/>
    <w:pPr>
      <w:numPr>
        <w:ilvl w:val="1"/>
        <w:numId w:val="2"/>
      </w:numPr>
      <w:spacing w:after="120"/>
      <w:ind w:right="144"/>
    </w:pPr>
    <w:rPr>
      <w:color w:val="000000"/>
    </w:rPr>
  </w:style>
  <w:style w:type="character" w:customStyle="1" w:styleId="High-levelstepsChar">
    <w:name w:val="High-level steps Char"/>
    <w:basedOn w:val="DefaultParagraphFont"/>
    <w:link w:val="High-levelsteps"/>
    <w:rsid w:val="00B9104A"/>
    <w:rPr>
      <w:rFonts w:asciiTheme="majorHAnsi" w:hAnsiTheme="majorHAnsi"/>
      <w:b/>
      <w:color w:val="000000"/>
    </w:rPr>
  </w:style>
  <w:style w:type="paragraph" w:customStyle="1" w:styleId="BulletIndent">
    <w:name w:val="Bullet Indent"/>
    <w:basedOn w:val="Bullet"/>
    <w:link w:val="BulletIndentChar"/>
    <w:rsid w:val="00B9104A"/>
    <w:pPr>
      <w:numPr>
        <w:numId w:val="3"/>
      </w:numPr>
    </w:pPr>
  </w:style>
  <w:style w:type="character" w:customStyle="1" w:styleId="GranularstepsChar">
    <w:name w:val="Granular steps Char"/>
    <w:basedOn w:val="DefaultParagraphFont"/>
    <w:link w:val="Granularsteps"/>
    <w:rsid w:val="00142287"/>
    <w:rPr>
      <w:rFonts w:asciiTheme="majorHAnsi" w:hAnsiTheme="majorHAnsi"/>
      <w:color w:val="000000"/>
    </w:rPr>
  </w:style>
  <w:style w:type="paragraph" w:customStyle="1" w:styleId="BulletIndentIndent">
    <w:name w:val="Bullet Indent Indent"/>
    <w:basedOn w:val="BulletIndent"/>
    <w:link w:val="BulletIndentIndentChar"/>
    <w:rsid w:val="00B24810"/>
    <w:pPr>
      <w:numPr>
        <w:numId w:val="4"/>
      </w:numPr>
    </w:pPr>
  </w:style>
  <w:style w:type="character" w:customStyle="1" w:styleId="BulletIndentChar">
    <w:name w:val="Bullet Indent Char"/>
    <w:basedOn w:val="BulletChar"/>
    <w:link w:val="BulletIndent"/>
    <w:rsid w:val="00B9104A"/>
    <w:rPr>
      <w:rFonts w:asciiTheme="majorHAnsi" w:hAnsiTheme="majorHAnsi"/>
    </w:rPr>
  </w:style>
  <w:style w:type="paragraph" w:customStyle="1" w:styleId="moregranularsteps">
    <w:name w:val="more granular steps"/>
    <w:basedOn w:val="Normal"/>
    <w:link w:val="moregranularstepsChar"/>
    <w:rsid w:val="006F21E1"/>
    <w:pPr>
      <w:numPr>
        <w:ilvl w:val="2"/>
        <w:numId w:val="2"/>
      </w:numPr>
      <w:spacing w:after="120"/>
      <w:ind w:left="2059" w:right="144" w:hanging="187"/>
    </w:pPr>
    <w:rPr>
      <w:color w:val="000000"/>
    </w:rPr>
  </w:style>
  <w:style w:type="character" w:customStyle="1" w:styleId="BulletIndentIndentChar">
    <w:name w:val="Bullet Indent Indent Char"/>
    <w:basedOn w:val="BulletIndentChar"/>
    <w:link w:val="BulletIndentIndent"/>
    <w:rsid w:val="00B24810"/>
    <w:rPr>
      <w:rFonts w:asciiTheme="majorHAnsi" w:hAnsiTheme="majorHAnsi"/>
    </w:rPr>
  </w:style>
  <w:style w:type="paragraph" w:customStyle="1" w:styleId="NotesCourse">
    <w:name w:val="Notes_Course"/>
    <w:basedOn w:val="Normal"/>
    <w:rsid w:val="006F21E1"/>
    <w:pPr>
      <w:spacing w:after="120" w:line="240" w:lineRule="auto"/>
      <w:ind w:left="144" w:right="144"/>
    </w:pPr>
    <w:rPr>
      <w:rFonts w:eastAsia="Calibri" w:cs="Times New Roman"/>
      <w:sz w:val="18"/>
      <w:szCs w:val="23"/>
    </w:rPr>
  </w:style>
  <w:style w:type="character" w:customStyle="1" w:styleId="moregranularstepsChar">
    <w:name w:val="more granular steps Char"/>
    <w:basedOn w:val="DefaultParagraphFont"/>
    <w:link w:val="moregranularsteps"/>
    <w:rsid w:val="006F21E1"/>
    <w:rPr>
      <w:rFonts w:asciiTheme="majorHAnsi" w:hAnsiTheme="majorHAnsi"/>
      <w:color w:val="000000"/>
    </w:rPr>
  </w:style>
  <w:style w:type="table" w:customStyle="1" w:styleId="TableGrid1">
    <w:name w:val="Table Grid1"/>
    <w:basedOn w:val="TableNormal"/>
    <w:next w:val="TableGrid"/>
    <w:uiPriority w:val="59"/>
    <w:rsid w:val="006F21E1"/>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6F2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6F21E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6F21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rsid w:val="00AD36E0"/>
    <w:pPr>
      <w:spacing w:line="240" w:lineRule="auto"/>
      <w:jc w:val="center"/>
    </w:pPr>
    <w:rPr>
      <w:bCs/>
      <w:color w:val="1F497D" w:themeColor="text2"/>
      <w:sz w:val="18"/>
      <w:szCs w:val="18"/>
    </w:rPr>
  </w:style>
  <w:style w:type="paragraph" w:styleId="Header">
    <w:name w:val="header"/>
    <w:basedOn w:val="Normal"/>
    <w:link w:val="HeaderChar"/>
    <w:uiPriority w:val="99"/>
    <w:unhideWhenUsed/>
    <w:rsid w:val="006F2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1E1"/>
    <w:rPr>
      <w:rFonts w:asciiTheme="majorHAnsi" w:hAnsiTheme="majorHAnsi"/>
    </w:rPr>
  </w:style>
  <w:style w:type="paragraph" w:styleId="Footer">
    <w:name w:val="footer"/>
    <w:basedOn w:val="Normal"/>
    <w:link w:val="FooterChar"/>
    <w:uiPriority w:val="99"/>
    <w:unhideWhenUsed/>
    <w:rsid w:val="006F2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1E1"/>
    <w:rPr>
      <w:rFonts w:asciiTheme="majorHAnsi" w:hAnsiTheme="majorHAnsi"/>
    </w:rPr>
  </w:style>
  <w:style w:type="paragraph" w:styleId="TOC1">
    <w:name w:val="toc 1"/>
    <w:basedOn w:val="Normal"/>
    <w:next w:val="Normal"/>
    <w:autoRedefine/>
    <w:uiPriority w:val="39"/>
    <w:unhideWhenUsed/>
    <w:rsid w:val="00B24810"/>
    <w:pPr>
      <w:spacing w:after="100"/>
    </w:pPr>
  </w:style>
  <w:style w:type="paragraph" w:styleId="TOC2">
    <w:name w:val="toc 2"/>
    <w:basedOn w:val="Normal"/>
    <w:next w:val="Normal"/>
    <w:autoRedefine/>
    <w:uiPriority w:val="39"/>
    <w:unhideWhenUsed/>
    <w:rsid w:val="00B24810"/>
    <w:pPr>
      <w:spacing w:after="100"/>
      <w:ind w:left="220"/>
    </w:pPr>
  </w:style>
  <w:style w:type="paragraph" w:styleId="TOC3">
    <w:name w:val="toc 3"/>
    <w:basedOn w:val="Normal"/>
    <w:next w:val="Normal"/>
    <w:autoRedefine/>
    <w:uiPriority w:val="39"/>
    <w:unhideWhenUsed/>
    <w:rsid w:val="00B24810"/>
    <w:pPr>
      <w:spacing w:after="100"/>
      <w:ind w:left="440"/>
    </w:pPr>
  </w:style>
  <w:style w:type="character" w:styleId="Hyperlink">
    <w:name w:val="Hyperlink"/>
    <w:basedOn w:val="DefaultParagraphFont"/>
    <w:uiPriority w:val="99"/>
    <w:unhideWhenUsed/>
    <w:rsid w:val="00B24810"/>
    <w:rPr>
      <w:color w:val="0000FF" w:themeColor="hyperlink"/>
      <w:u w:val="single"/>
    </w:rPr>
  </w:style>
  <w:style w:type="paragraph" w:styleId="ListParagraph">
    <w:name w:val="List Paragraph"/>
    <w:basedOn w:val="Normal"/>
    <w:link w:val="ListParagraphChar"/>
    <w:uiPriority w:val="34"/>
    <w:rsid w:val="00142287"/>
    <w:pPr>
      <w:ind w:left="720"/>
      <w:contextualSpacing/>
    </w:pPr>
  </w:style>
  <w:style w:type="paragraph" w:customStyle="1" w:styleId="Code">
    <w:name w:val="Code"/>
    <w:basedOn w:val="Normal"/>
    <w:link w:val="CodeChar"/>
    <w:rsid w:val="00CE4EB6"/>
    <w:pPr>
      <w:shd w:val="clear" w:color="auto" w:fill="D9D9D9" w:themeFill="background1" w:themeFillShade="D9"/>
      <w:ind w:left="1440"/>
    </w:pPr>
    <w:rPr>
      <w:rFonts w:ascii="Consolas" w:hAnsi="Consolas" w:cs="Consolas"/>
    </w:rPr>
  </w:style>
  <w:style w:type="character" w:customStyle="1" w:styleId="CodeChar">
    <w:name w:val="Code Char"/>
    <w:basedOn w:val="DefaultParagraphFont"/>
    <w:link w:val="Code"/>
    <w:rsid w:val="00CE4EB6"/>
    <w:rPr>
      <w:rFonts w:ascii="Consolas" w:hAnsi="Consolas" w:cs="Consolas"/>
      <w:shd w:val="clear" w:color="auto" w:fill="D9D9D9" w:themeFill="background1" w:themeFillShade="D9"/>
    </w:rPr>
  </w:style>
  <w:style w:type="character" w:styleId="CommentReference">
    <w:name w:val="annotation reference"/>
    <w:basedOn w:val="DefaultParagraphFont"/>
    <w:uiPriority w:val="99"/>
    <w:semiHidden/>
    <w:unhideWhenUsed/>
    <w:rsid w:val="00361B37"/>
    <w:rPr>
      <w:sz w:val="16"/>
      <w:szCs w:val="16"/>
    </w:rPr>
  </w:style>
  <w:style w:type="paragraph" w:styleId="CommentText">
    <w:name w:val="annotation text"/>
    <w:basedOn w:val="Normal"/>
    <w:link w:val="CommentTextChar"/>
    <w:uiPriority w:val="99"/>
    <w:unhideWhenUsed/>
    <w:rsid w:val="00361B37"/>
    <w:pPr>
      <w:spacing w:line="240" w:lineRule="auto"/>
    </w:pPr>
    <w:rPr>
      <w:sz w:val="20"/>
      <w:szCs w:val="20"/>
    </w:rPr>
  </w:style>
  <w:style w:type="character" w:customStyle="1" w:styleId="CommentTextChar">
    <w:name w:val="Comment Text Char"/>
    <w:basedOn w:val="DefaultParagraphFont"/>
    <w:link w:val="CommentText"/>
    <w:uiPriority w:val="99"/>
    <w:rsid w:val="00361B37"/>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61B37"/>
    <w:rPr>
      <w:b/>
      <w:bCs/>
    </w:rPr>
  </w:style>
  <w:style w:type="character" w:customStyle="1" w:styleId="CommentSubjectChar">
    <w:name w:val="Comment Subject Char"/>
    <w:basedOn w:val="CommentTextChar"/>
    <w:link w:val="CommentSubject"/>
    <w:uiPriority w:val="99"/>
    <w:semiHidden/>
    <w:rsid w:val="00361B37"/>
    <w:rPr>
      <w:rFonts w:asciiTheme="majorHAnsi" w:hAnsiTheme="majorHAnsi"/>
      <w:b/>
      <w:bCs/>
      <w:sz w:val="20"/>
      <w:szCs w:val="20"/>
    </w:rPr>
  </w:style>
  <w:style w:type="paragraph" w:customStyle="1" w:styleId="IndentedListParagraph">
    <w:name w:val="Indented List Paragraph"/>
    <w:basedOn w:val="ListParagraph"/>
    <w:link w:val="IndentedListParagraphChar"/>
    <w:rsid w:val="00F74FE9"/>
    <w:pPr>
      <w:tabs>
        <w:tab w:val="left" w:pos="1440"/>
      </w:tabs>
      <w:ind w:left="1440"/>
    </w:pPr>
  </w:style>
  <w:style w:type="character" w:customStyle="1" w:styleId="ListParagraphChar">
    <w:name w:val="List Paragraph Char"/>
    <w:basedOn w:val="DefaultParagraphFont"/>
    <w:link w:val="ListParagraph"/>
    <w:uiPriority w:val="34"/>
    <w:rsid w:val="00F74FE9"/>
    <w:rPr>
      <w:rFonts w:asciiTheme="majorHAnsi" w:hAnsiTheme="majorHAnsi"/>
    </w:rPr>
  </w:style>
  <w:style w:type="character" w:customStyle="1" w:styleId="IndentedListParagraphChar">
    <w:name w:val="Indented List Paragraph Char"/>
    <w:basedOn w:val="ListParagraphChar"/>
    <w:link w:val="IndentedListParagraph"/>
    <w:rsid w:val="00F74FE9"/>
    <w:rPr>
      <w:rFonts w:asciiTheme="majorHAnsi" w:hAnsiTheme="majorHAnsi"/>
    </w:rPr>
  </w:style>
  <w:style w:type="paragraph" w:styleId="Revision">
    <w:name w:val="Revision"/>
    <w:hidden/>
    <w:uiPriority w:val="99"/>
    <w:semiHidden/>
    <w:rsid w:val="006576A5"/>
    <w:pPr>
      <w:spacing w:after="0" w:line="240" w:lineRule="auto"/>
    </w:pPr>
    <w:rPr>
      <w:rFonts w:asciiTheme="majorHAnsi" w:hAnsiTheme="majorHAnsi"/>
    </w:rPr>
  </w:style>
  <w:style w:type="paragraph" w:styleId="NoSpacing">
    <w:name w:val="No Spacing"/>
    <w:uiPriority w:val="1"/>
    <w:rsid w:val="00E661F3"/>
    <w:pPr>
      <w:spacing w:after="0" w:line="240" w:lineRule="auto"/>
    </w:pPr>
    <w:rPr>
      <w:rFonts w:asciiTheme="majorHAnsi" w:hAnsiTheme="majorHAnsi"/>
    </w:rPr>
  </w:style>
  <w:style w:type="character" w:styleId="FollowedHyperlink">
    <w:name w:val="FollowedHyperlink"/>
    <w:basedOn w:val="DefaultParagraphFont"/>
    <w:uiPriority w:val="99"/>
    <w:semiHidden/>
    <w:unhideWhenUsed/>
    <w:rsid w:val="00E661F3"/>
    <w:rPr>
      <w:color w:val="800080" w:themeColor="followedHyperlink"/>
      <w:u w:val="single"/>
    </w:rPr>
  </w:style>
  <w:style w:type="paragraph" w:customStyle="1" w:styleId="LabTitle">
    <w:name w:val="Lab Title"/>
    <w:basedOn w:val="Heading2"/>
    <w:link w:val="LabTitleChar"/>
    <w:qFormat/>
    <w:rsid w:val="00B00779"/>
  </w:style>
  <w:style w:type="paragraph" w:customStyle="1" w:styleId="IgnoredText">
    <w:name w:val="Ignored Text"/>
    <w:basedOn w:val="Heading3"/>
    <w:link w:val="IgnoredTextChar"/>
    <w:qFormat/>
    <w:rsid w:val="003044E0"/>
    <w:rPr>
      <w:b w:val="0"/>
      <w:color w:val="808080" w:themeColor="background1" w:themeShade="80"/>
      <w:sz w:val="22"/>
    </w:rPr>
  </w:style>
  <w:style w:type="character" w:customStyle="1" w:styleId="LabTitleChar">
    <w:name w:val="Lab Title Char"/>
    <w:basedOn w:val="DefaultParagraphFont"/>
    <w:link w:val="LabTitle"/>
    <w:rsid w:val="00B00779"/>
    <w:rPr>
      <w:rFonts w:ascii="Segoe UI" w:eastAsia="MS Mincho" w:hAnsi="Segoe UI" w:cs="Arial"/>
      <w:bCs/>
      <w:color w:val="4F81BD" w:themeColor="accent1"/>
      <w:sz w:val="40"/>
      <w:szCs w:val="40"/>
    </w:rPr>
  </w:style>
  <w:style w:type="paragraph" w:customStyle="1" w:styleId="TaskHeading">
    <w:name w:val="Task Heading"/>
    <w:basedOn w:val="Heading4"/>
    <w:link w:val="TaskHeadingChar"/>
    <w:qFormat/>
    <w:rsid w:val="00B00779"/>
  </w:style>
  <w:style w:type="character" w:customStyle="1" w:styleId="IgnoredTextChar">
    <w:name w:val="Ignored Text Char"/>
    <w:basedOn w:val="Heading3Char"/>
    <w:link w:val="IgnoredText"/>
    <w:rsid w:val="003044E0"/>
    <w:rPr>
      <w:rFonts w:ascii="Segoe UI" w:eastAsia="Calibri" w:hAnsi="Segoe UI" w:cs="Segoe UI"/>
      <w:b w:val="0"/>
      <w:bCs/>
      <w:color w:val="808080" w:themeColor="background1" w:themeShade="80"/>
      <w:sz w:val="32"/>
      <w:szCs w:val="32"/>
    </w:rPr>
  </w:style>
  <w:style w:type="paragraph" w:customStyle="1" w:styleId="TaskName">
    <w:name w:val="Task Name"/>
    <w:basedOn w:val="TaskDetail"/>
    <w:link w:val="TaskNameChar"/>
    <w:qFormat/>
    <w:rsid w:val="003044E0"/>
    <w:pPr>
      <w:numPr>
        <w:numId w:val="7"/>
      </w:numPr>
    </w:pPr>
    <w:rPr>
      <w:b/>
    </w:rPr>
  </w:style>
  <w:style w:type="character" w:customStyle="1" w:styleId="TaskHeadingChar">
    <w:name w:val="Task Heading Char"/>
    <w:basedOn w:val="Heading4Char"/>
    <w:link w:val="TaskHeading"/>
    <w:rsid w:val="00B00779"/>
    <w:rPr>
      <w:rFonts w:ascii="Segoe UI" w:eastAsia="Calibri" w:hAnsi="Segoe UI" w:cs="Times New Roman"/>
      <w:b/>
      <w:sz w:val="28"/>
      <w:szCs w:val="32"/>
    </w:rPr>
  </w:style>
  <w:style w:type="paragraph" w:customStyle="1" w:styleId="TaskDetail">
    <w:name w:val="Task Detail"/>
    <w:basedOn w:val="Granularsteps"/>
    <w:link w:val="TaskDetailChar"/>
    <w:qFormat/>
    <w:rsid w:val="003044E0"/>
    <w:pPr>
      <w:numPr>
        <w:ilvl w:val="0"/>
        <w:numId w:val="0"/>
      </w:numPr>
      <w:ind w:left="1350"/>
    </w:pPr>
  </w:style>
  <w:style w:type="character" w:customStyle="1" w:styleId="TaskNameChar">
    <w:name w:val="Task Name Char"/>
    <w:basedOn w:val="TaskHeadingChar"/>
    <w:link w:val="TaskName"/>
    <w:rsid w:val="003044E0"/>
    <w:rPr>
      <w:rFonts w:asciiTheme="majorHAnsi" w:eastAsia="Calibri" w:hAnsiTheme="majorHAnsi" w:cs="Times New Roman"/>
      <w:b/>
      <w:color w:val="000000"/>
      <w:sz w:val="28"/>
      <w:szCs w:val="32"/>
    </w:rPr>
  </w:style>
  <w:style w:type="paragraph" w:customStyle="1" w:styleId="ExerciseScenerio">
    <w:name w:val="Exercise Scenerio"/>
    <w:basedOn w:val="Normal"/>
    <w:link w:val="ExerciseScenerioChar"/>
    <w:qFormat/>
    <w:rsid w:val="00B00779"/>
  </w:style>
  <w:style w:type="character" w:customStyle="1" w:styleId="TaskDetailChar">
    <w:name w:val="Task Detail Char"/>
    <w:basedOn w:val="TaskNameChar"/>
    <w:link w:val="TaskDetail"/>
    <w:rsid w:val="003044E0"/>
    <w:rPr>
      <w:rFonts w:asciiTheme="majorHAnsi" w:eastAsia="Calibri" w:hAnsiTheme="majorHAnsi" w:cs="Times New Roman"/>
      <w:b w:val="0"/>
      <w:color w:val="000000"/>
      <w:sz w:val="28"/>
      <w:szCs w:val="32"/>
    </w:rPr>
  </w:style>
  <w:style w:type="paragraph" w:customStyle="1" w:styleId="Note">
    <w:name w:val="Note"/>
    <w:basedOn w:val="Normal"/>
    <w:link w:val="NoteChar"/>
    <w:qFormat/>
    <w:rsid w:val="00B00779"/>
  </w:style>
  <w:style w:type="character" w:customStyle="1" w:styleId="ExerciseScenerioChar">
    <w:name w:val="Exercise Scenerio Char"/>
    <w:basedOn w:val="DefaultParagraphFont"/>
    <w:link w:val="ExerciseScenerio"/>
    <w:rsid w:val="00B00779"/>
    <w:rPr>
      <w:rFonts w:asciiTheme="majorHAnsi" w:hAnsiTheme="majorHAnsi"/>
    </w:rPr>
  </w:style>
  <w:style w:type="paragraph" w:customStyle="1" w:styleId="Alert">
    <w:name w:val="Alert"/>
    <w:basedOn w:val="Granularsteps"/>
    <w:link w:val="AlertChar"/>
    <w:qFormat/>
    <w:rsid w:val="00D52903"/>
    <w:pPr>
      <w:numPr>
        <w:ilvl w:val="0"/>
        <w:numId w:val="0"/>
      </w:numPr>
      <w:pBdr>
        <w:top w:val="single" w:sz="4" w:space="1" w:color="auto" w:shadow="1"/>
        <w:left w:val="single" w:sz="4" w:space="4" w:color="auto" w:shadow="1"/>
        <w:bottom w:val="single" w:sz="4" w:space="1" w:color="auto" w:shadow="1"/>
        <w:right w:val="single" w:sz="4" w:space="4" w:color="auto" w:shadow="1"/>
      </w:pBdr>
      <w:shd w:val="clear" w:color="auto" w:fill="FFCC66"/>
      <w:ind w:left="1440" w:right="0"/>
    </w:pPr>
  </w:style>
  <w:style w:type="character" w:customStyle="1" w:styleId="NoteChar">
    <w:name w:val="Note Char"/>
    <w:basedOn w:val="High-levelstepsChar"/>
    <w:link w:val="Note"/>
    <w:rsid w:val="00B00779"/>
    <w:rPr>
      <w:rFonts w:asciiTheme="majorHAnsi" w:hAnsiTheme="majorHAnsi"/>
      <w:b w:val="0"/>
      <w:color w:val="000000"/>
    </w:rPr>
  </w:style>
  <w:style w:type="paragraph" w:customStyle="1" w:styleId="CompletionMessage">
    <w:name w:val="Completion Message"/>
    <w:basedOn w:val="Normal"/>
    <w:link w:val="CompletionMessageChar"/>
    <w:qFormat/>
    <w:rsid w:val="00B00779"/>
    <w:rPr>
      <w:i/>
      <w:sz w:val="24"/>
    </w:rPr>
  </w:style>
  <w:style w:type="character" w:customStyle="1" w:styleId="AlertChar">
    <w:name w:val="Alert Char"/>
    <w:basedOn w:val="NoteChar"/>
    <w:link w:val="Alert"/>
    <w:rsid w:val="00D52903"/>
    <w:rPr>
      <w:rFonts w:asciiTheme="majorHAnsi" w:hAnsiTheme="majorHAnsi"/>
      <w:b w:val="0"/>
      <w:color w:val="000000"/>
      <w:shd w:val="clear" w:color="auto" w:fill="FFCC66"/>
    </w:rPr>
  </w:style>
  <w:style w:type="paragraph" w:customStyle="1" w:styleId="Idea">
    <w:name w:val="Idea"/>
    <w:basedOn w:val="Normal"/>
    <w:link w:val="IdeaChar"/>
    <w:qFormat/>
    <w:rsid w:val="00D52903"/>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440"/>
    </w:pPr>
    <w:rPr>
      <w:rFonts w:eastAsia="Calibri" w:cs="Times New Roman"/>
      <w:szCs w:val="23"/>
      <w14:textOutline w14:w="9525" w14:cap="rnd" w14:cmpd="sng" w14:algn="ctr">
        <w14:noFill/>
        <w14:prstDash w14:val="solid"/>
        <w14:bevel/>
      </w14:textOutline>
    </w:rPr>
  </w:style>
  <w:style w:type="character" w:customStyle="1" w:styleId="CompletionMessageChar">
    <w:name w:val="Completion Message Char"/>
    <w:basedOn w:val="DefaultParagraphFont"/>
    <w:link w:val="CompletionMessage"/>
    <w:rsid w:val="00B00779"/>
    <w:rPr>
      <w:rFonts w:asciiTheme="majorHAnsi" w:hAnsiTheme="majorHAnsi"/>
      <w:i/>
      <w:sz w:val="24"/>
    </w:rPr>
  </w:style>
  <w:style w:type="paragraph" w:customStyle="1" w:styleId="ExerciseHeading">
    <w:name w:val="Exercise Heading"/>
    <w:basedOn w:val="Heading3"/>
    <w:link w:val="ExerciseHeadingChar"/>
    <w:qFormat/>
    <w:rsid w:val="003044E0"/>
  </w:style>
  <w:style w:type="character" w:customStyle="1" w:styleId="IdeaChar">
    <w:name w:val="Idea Char"/>
    <w:basedOn w:val="DefaultParagraphFont"/>
    <w:link w:val="Idea"/>
    <w:rsid w:val="00D52903"/>
    <w:rPr>
      <w:rFonts w:ascii="Segoe UI" w:eastAsia="Calibri" w:hAnsi="Segoe UI" w:cs="Times New Roman"/>
      <w:szCs w:val="23"/>
      <w:shd w:val="clear" w:color="auto" w:fill="DBE5F1" w:themeFill="accent1" w:themeFillTint="33"/>
      <w14:textOutline w14:w="9525" w14:cap="rnd" w14:cmpd="sng" w14:algn="ctr">
        <w14:noFill/>
        <w14:prstDash w14:val="solid"/>
        <w14:bevel/>
      </w14:textOutline>
    </w:rPr>
  </w:style>
  <w:style w:type="character" w:customStyle="1" w:styleId="ExerciseHeadingChar">
    <w:name w:val="Exercise Heading Char"/>
    <w:basedOn w:val="Heading3Char"/>
    <w:link w:val="ExerciseHeading"/>
    <w:rsid w:val="003044E0"/>
    <w:rPr>
      <w:rFonts w:ascii="Segoe UI" w:eastAsia="Calibri" w:hAnsi="Segoe UI" w:cs="Segoe UI"/>
      <w:b/>
      <w:bCs/>
      <w:color w:val="000000" w:themeColor="text1"/>
      <w:sz w:val="32"/>
      <w:szCs w:val="32"/>
    </w:rPr>
  </w:style>
  <w:style w:type="paragraph" w:customStyle="1" w:styleId="TemplateVersion">
    <w:name w:val="Template Version"/>
    <w:basedOn w:val="Normal"/>
    <w:link w:val="TemplateVersionChar"/>
    <w:qFormat/>
    <w:rsid w:val="00065B70"/>
    <w:rPr>
      <w:color w:val="BFBFBF" w:themeColor="background1" w:themeShade="BF"/>
    </w:rPr>
  </w:style>
  <w:style w:type="character" w:customStyle="1" w:styleId="TemplateVersionChar">
    <w:name w:val="Template Version Char"/>
    <w:basedOn w:val="DefaultParagraphFont"/>
    <w:link w:val="TemplateVersion"/>
    <w:rsid w:val="00065B70"/>
    <w:rPr>
      <w:rFonts w:asciiTheme="majorHAnsi" w:hAnsiTheme="majorHAnsi"/>
      <w:color w:val="BFBFBF" w:themeColor="background1" w:themeShade="BF"/>
    </w:rPr>
  </w:style>
  <w:style w:type="character" w:customStyle="1" w:styleId="Mention1">
    <w:name w:val="Mention1"/>
    <w:basedOn w:val="DefaultParagraphFont"/>
    <w:uiPriority w:val="99"/>
    <w:semiHidden/>
    <w:unhideWhenUsed/>
    <w:rsid w:val="00AC7F07"/>
    <w:rPr>
      <w:color w:val="2B579A"/>
      <w:shd w:val="clear" w:color="auto" w:fill="E6E6E6"/>
    </w:rPr>
  </w:style>
  <w:style w:type="table" w:styleId="GridTable4">
    <w:name w:val="Grid Table 4"/>
    <w:basedOn w:val="TableNormal"/>
    <w:uiPriority w:val="49"/>
    <w:rsid w:val="009927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9C0F98"/>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59200">
      <w:bodyDiv w:val="1"/>
      <w:marLeft w:val="0"/>
      <w:marRight w:val="0"/>
      <w:marTop w:val="0"/>
      <w:marBottom w:val="0"/>
      <w:divBdr>
        <w:top w:val="none" w:sz="0" w:space="0" w:color="auto"/>
        <w:left w:val="none" w:sz="0" w:space="0" w:color="auto"/>
        <w:bottom w:val="none" w:sz="0" w:space="0" w:color="auto"/>
        <w:right w:val="none" w:sz="0" w:space="0" w:color="auto"/>
      </w:divBdr>
    </w:div>
    <w:div w:id="469055274">
      <w:bodyDiv w:val="1"/>
      <w:marLeft w:val="0"/>
      <w:marRight w:val="0"/>
      <w:marTop w:val="0"/>
      <w:marBottom w:val="0"/>
      <w:divBdr>
        <w:top w:val="none" w:sz="0" w:space="0" w:color="auto"/>
        <w:left w:val="none" w:sz="0" w:space="0" w:color="auto"/>
        <w:bottom w:val="none" w:sz="0" w:space="0" w:color="auto"/>
        <w:right w:val="none" w:sz="0" w:space="0" w:color="auto"/>
      </w:divBdr>
    </w:div>
    <w:div w:id="473106625">
      <w:bodyDiv w:val="1"/>
      <w:marLeft w:val="0"/>
      <w:marRight w:val="0"/>
      <w:marTop w:val="0"/>
      <w:marBottom w:val="0"/>
      <w:divBdr>
        <w:top w:val="none" w:sz="0" w:space="0" w:color="auto"/>
        <w:left w:val="none" w:sz="0" w:space="0" w:color="auto"/>
        <w:bottom w:val="none" w:sz="0" w:space="0" w:color="auto"/>
        <w:right w:val="none" w:sz="0" w:space="0" w:color="auto"/>
      </w:divBdr>
    </w:div>
    <w:div w:id="743261204">
      <w:bodyDiv w:val="1"/>
      <w:marLeft w:val="0"/>
      <w:marRight w:val="0"/>
      <w:marTop w:val="0"/>
      <w:marBottom w:val="0"/>
      <w:divBdr>
        <w:top w:val="none" w:sz="0" w:space="0" w:color="auto"/>
        <w:left w:val="none" w:sz="0" w:space="0" w:color="auto"/>
        <w:bottom w:val="none" w:sz="0" w:space="0" w:color="auto"/>
        <w:right w:val="none" w:sz="0" w:space="0" w:color="auto"/>
      </w:divBdr>
    </w:div>
    <w:div w:id="1062095623">
      <w:bodyDiv w:val="1"/>
      <w:marLeft w:val="0"/>
      <w:marRight w:val="0"/>
      <w:marTop w:val="0"/>
      <w:marBottom w:val="0"/>
      <w:divBdr>
        <w:top w:val="none" w:sz="0" w:space="0" w:color="auto"/>
        <w:left w:val="none" w:sz="0" w:space="0" w:color="auto"/>
        <w:bottom w:val="none" w:sz="0" w:space="0" w:color="auto"/>
        <w:right w:val="none" w:sz="0" w:space="0" w:color="auto"/>
      </w:divBdr>
    </w:div>
    <w:div w:id="1098066200">
      <w:bodyDiv w:val="1"/>
      <w:marLeft w:val="0"/>
      <w:marRight w:val="0"/>
      <w:marTop w:val="0"/>
      <w:marBottom w:val="0"/>
      <w:divBdr>
        <w:top w:val="none" w:sz="0" w:space="0" w:color="auto"/>
        <w:left w:val="none" w:sz="0" w:space="0" w:color="auto"/>
        <w:bottom w:val="none" w:sz="0" w:space="0" w:color="auto"/>
        <w:right w:val="none" w:sz="0" w:space="0" w:color="auto"/>
      </w:divBdr>
    </w:div>
    <w:div w:id="1212770894">
      <w:bodyDiv w:val="1"/>
      <w:marLeft w:val="0"/>
      <w:marRight w:val="0"/>
      <w:marTop w:val="0"/>
      <w:marBottom w:val="0"/>
      <w:divBdr>
        <w:top w:val="none" w:sz="0" w:space="0" w:color="auto"/>
        <w:left w:val="none" w:sz="0" w:space="0" w:color="auto"/>
        <w:bottom w:val="none" w:sz="0" w:space="0" w:color="auto"/>
        <w:right w:val="none" w:sz="0" w:space="0" w:color="auto"/>
      </w:divBdr>
    </w:div>
    <w:div w:id="1233154450">
      <w:bodyDiv w:val="1"/>
      <w:marLeft w:val="0"/>
      <w:marRight w:val="0"/>
      <w:marTop w:val="0"/>
      <w:marBottom w:val="0"/>
      <w:divBdr>
        <w:top w:val="none" w:sz="0" w:space="0" w:color="auto"/>
        <w:left w:val="none" w:sz="0" w:space="0" w:color="auto"/>
        <w:bottom w:val="none" w:sz="0" w:space="0" w:color="auto"/>
        <w:right w:val="none" w:sz="0" w:space="0" w:color="auto"/>
      </w:divBdr>
    </w:div>
    <w:div w:id="1296908283">
      <w:bodyDiv w:val="1"/>
      <w:marLeft w:val="0"/>
      <w:marRight w:val="0"/>
      <w:marTop w:val="0"/>
      <w:marBottom w:val="0"/>
      <w:divBdr>
        <w:top w:val="none" w:sz="0" w:space="0" w:color="auto"/>
        <w:left w:val="none" w:sz="0" w:space="0" w:color="auto"/>
        <w:bottom w:val="none" w:sz="0" w:space="0" w:color="auto"/>
        <w:right w:val="none" w:sz="0" w:space="0" w:color="auto"/>
      </w:divBdr>
    </w:div>
    <w:div w:id="1534537769">
      <w:bodyDiv w:val="1"/>
      <w:marLeft w:val="0"/>
      <w:marRight w:val="0"/>
      <w:marTop w:val="0"/>
      <w:marBottom w:val="0"/>
      <w:divBdr>
        <w:top w:val="none" w:sz="0" w:space="0" w:color="auto"/>
        <w:left w:val="none" w:sz="0" w:space="0" w:color="auto"/>
        <w:bottom w:val="none" w:sz="0" w:space="0" w:color="auto"/>
        <w:right w:val="none" w:sz="0" w:space="0" w:color="auto"/>
      </w:divBdr>
    </w:div>
    <w:div w:id="1585258086">
      <w:bodyDiv w:val="1"/>
      <w:marLeft w:val="0"/>
      <w:marRight w:val="0"/>
      <w:marTop w:val="0"/>
      <w:marBottom w:val="0"/>
      <w:divBdr>
        <w:top w:val="none" w:sz="0" w:space="0" w:color="auto"/>
        <w:left w:val="none" w:sz="0" w:space="0" w:color="auto"/>
        <w:bottom w:val="none" w:sz="0" w:space="0" w:color="auto"/>
        <w:right w:val="none" w:sz="0" w:space="0" w:color="auto"/>
      </w:divBdr>
      <w:divsChild>
        <w:div w:id="1159422021">
          <w:marLeft w:val="0"/>
          <w:marRight w:val="0"/>
          <w:marTop w:val="0"/>
          <w:marBottom w:val="0"/>
          <w:divBdr>
            <w:top w:val="none" w:sz="0" w:space="0" w:color="auto"/>
            <w:left w:val="none" w:sz="0" w:space="0" w:color="auto"/>
            <w:bottom w:val="none" w:sz="0" w:space="0" w:color="auto"/>
            <w:right w:val="none" w:sz="0" w:space="0" w:color="auto"/>
          </w:divBdr>
          <w:divsChild>
            <w:div w:id="964893123">
              <w:marLeft w:val="0"/>
              <w:marRight w:val="0"/>
              <w:marTop w:val="0"/>
              <w:marBottom w:val="0"/>
              <w:divBdr>
                <w:top w:val="none" w:sz="0" w:space="0" w:color="auto"/>
                <w:left w:val="none" w:sz="0" w:space="0" w:color="auto"/>
                <w:bottom w:val="none" w:sz="0" w:space="0" w:color="auto"/>
                <w:right w:val="none" w:sz="0" w:space="0" w:color="auto"/>
              </w:divBdr>
            </w:div>
            <w:div w:id="1434666345">
              <w:marLeft w:val="0"/>
              <w:marRight w:val="0"/>
              <w:marTop w:val="0"/>
              <w:marBottom w:val="0"/>
              <w:divBdr>
                <w:top w:val="none" w:sz="0" w:space="0" w:color="auto"/>
                <w:left w:val="none" w:sz="0" w:space="0" w:color="auto"/>
                <w:bottom w:val="none" w:sz="0" w:space="0" w:color="auto"/>
                <w:right w:val="none" w:sz="0" w:space="0" w:color="auto"/>
              </w:divBdr>
            </w:div>
            <w:div w:id="1980574295">
              <w:marLeft w:val="0"/>
              <w:marRight w:val="0"/>
              <w:marTop w:val="0"/>
              <w:marBottom w:val="0"/>
              <w:divBdr>
                <w:top w:val="none" w:sz="0" w:space="0" w:color="auto"/>
                <w:left w:val="none" w:sz="0" w:space="0" w:color="auto"/>
                <w:bottom w:val="none" w:sz="0" w:space="0" w:color="auto"/>
                <w:right w:val="none" w:sz="0" w:space="0" w:color="auto"/>
              </w:divBdr>
            </w:div>
            <w:div w:id="1926573010">
              <w:marLeft w:val="0"/>
              <w:marRight w:val="0"/>
              <w:marTop w:val="0"/>
              <w:marBottom w:val="0"/>
              <w:divBdr>
                <w:top w:val="none" w:sz="0" w:space="0" w:color="auto"/>
                <w:left w:val="none" w:sz="0" w:space="0" w:color="auto"/>
                <w:bottom w:val="none" w:sz="0" w:space="0" w:color="auto"/>
                <w:right w:val="none" w:sz="0" w:space="0" w:color="auto"/>
              </w:divBdr>
            </w:div>
            <w:div w:id="1014070395">
              <w:marLeft w:val="0"/>
              <w:marRight w:val="0"/>
              <w:marTop w:val="0"/>
              <w:marBottom w:val="0"/>
              <w:divBdr>
                <w:top w:val="none" w:sz="0" w:space="0" w:color="auto"/>
                <w:left w:val="none" w:sz="0" w:space="0" w:color="auto"/>
                <w:bottom w:val="none" w:sz="0" w:space="0" w:color="auto"/>
                <w:right w:val="none" w:sz="0" w:space="0" w:color="auto"/>
              </w:divBdr>
            </w:div>
            <w:div w:id="662122457">
              <w:marLeft w:val="0"/>
              <w:marRight w:val="0"/>
              <w:marTop w:val="0"/>
              <w:marBottom w:val="0"/>
              <w:divBdr>
                <w:top w:val="none" w:sz="0" w:space="0" w:color="auto"/>
                <w:left w:val="none" w:sz="0" w:space="0" w:color="auto"/>
                <w:bottom w:val="none" w:sz="0" w:space="0" w:color="auto"/>
                <w:right w:val="none" w:sz="0" w:space="0" w:color="auto"/>
              </w:divBdr>
            </w:div>
            <w:div w:id="947009615">
              <w:marLeft w:val="0"/>
              <w:marRight w:val="0"/>
              <w:marTop w:val="0"/>
              <w:marBottom w:val="0"/>
              <w:divBdr>
                <w:top w:val="none" w:sz="0" w:space="0" w:color="auto"/>
                <w:left w:val="none" w:sz="0" w:space="0" w:color="auto"/>
                <w:bottom w:val="none" w:sz="0" w:space="0" w:color="auto"/>
                <w:right w:val="none" w:sz="0" w:space="0" w:color="auto"/>
              </w:divBdr>
            </w:div>
            <w:div w:id="927150543">
              <w:marLeft w:val="0"/>
              <w:marRight w:val="0"/>
              <w:marTop w:val="0"/>
              <w:marBottom w:val="0"/>
              <w:divBdr>
                <w:top w:val="none" w:sz="0" w:space="0" w:color="auto"/>
                <w:left w:val="none" w:sz="0" w:space="0" w:color="auto"/>
                <w:bottom w:val="none" w:sz="0" w:space="0" w:color="auto"/>
                <w:right w:val="none" w:sz="0" w:space="0" w:color="auto"/>
              </w:divBdr>
            </w:div>
            <w:div w:id="15690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63851">
      <w:bodyDiv w:val="1"/>
      <w:marLeft w:val="0"/>
      <w:marRight w:val="0"/>
      <w:marTop w:val="0"/>
      <w:marBottom w:val="0"/>
      <w:divBdr>
        <w:top w:val="none" w:sz="0" w:space="0" w:color="auto"/>
        <w:left w:val="none" w:sz="0" w:space="0" w:color="auto"/>
        <w:bottom w:val="none" w:sz="0" w:space="0" w:color="auto"/>
        <w:right w:val="none" w:sz="0" w:space="0" w:color="auto"/>
      </w:divBdr>
      <w:divsChild>
        <w:div w:id="1119109788">
          <w:marLeft w:val="0"/>
          <w:marRight w:val="0"/>
          <w:marTop w:val="0"/>
          <w:marBottom w:val="0"/>
          <w:divBdr>
            <w:top w:val="none" w:sz="0" w:space="0" w:color="auto"/>
            <w:left w:val="none" w:sz="0" w:space="0" w:color="auto"/>
            <w:bottom w:val="none" w:sz="0" w:space="0" w:color="auto"/>
            <w:right w:val="none" w:sz="0" w:space="0" w:color="auto"/>
          </w:divBdr>
          <w:divsChild>
            <w:div w:id="1889219756">
              <w:marLeft w:val="0"/>
              <w:marRight w:val="0"/>
              <w:marTop w:val="0"/>
              <w:marBottom w:val="0"/>
              <w:divBdr>
                <w:top w:val="none" w:sz="0" w:space="0" w:color="auto"/>
                <w:left w:val="none" w:sz="0" w:space="0" w:color="auto"/>
                <w:bottom w:val="none" w:sz="0" w:space="0" w:color="auto"/>
                <w:right w:val="none" w:sz="0" w:space="0" w:color="auto"/>
              </w:divBdr>
              <w:divsChild>
                <w:div w:id="1583488385">
                  <w:marLeft w:val="0"/>
                  <w:marRight w:val="0"/>
                  <w:marTop w:val="0"/>
                  <w:marBottom w:val="0"/>
                  <w:divBdr>
                    <w:top w:val="none" w:sz="0" w:space="0" w:color="auto"/>
                    <w:left w:val="none" w:sz="0" w:space="0" w:color="auto"/>
                    <w:bottom w:val="none" w:sz="0" w:space="0" w:color="auto"/>
                    <w:right w:val="none" w:sz="0" w:space="0" w:color="auto"/>
                  </w:divBdr>
                  <w:divsChild>
                    <w:div w:id="3631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35239">
          <w:marLeft w:val="0"/>
          <w:marRight w:val="0"/>
          <w:marTop w:val="0"/>
          <w:marBottom w:val="0"/>
          <w:divBdr>
            <w:top w:val="none" w:sz="0" w:space="0" w:color="auto"/>
            <w:left w:val="none" w:sz="0" w:space="0" w:color="auto"/>
            <w:bottom w:val="none" w:sz="0" w:space="0" w:color="auto"/>
            <w:right w:val="none" w:sz="0" w:space="0" w:color="auto"/>
          </w:divBdr>
        </w:div>
        <w:div w:id="1917859584">
          <w:marLeft w:val="0"/>
          <w:marRight w:val="0"/>
          <w:marTop w:val="0"/>
          <w:marBottom w:val="0"/>
          <w:divBdr>
            <w:top w:val="none" w:sz="0" w:space="0" w:color="auto"/>
            <w:left w:val="none" w:sz="0" w:space="0" w:color="auto"/>
            <w:bottom w:val="none" w:sz="0" w:space="0" w:color="auto"/>
            <w:right w:val="none" w:sz="0" w:space="0" w:color="auto"/>
          </w:divBdr>
          <w:divsChild>
            <w:div w:id="1004549430">
              <w:marLeft w:val="0"/>
              <w:marRight w:val="0"/>
              <w:marTop w:val="0"/>
              <w:marBottom w:val="0"/>
              <w:divBdr>
                <w:top w:val="none" w:sz="0" w:space="0" w:color="auto"/>
                <w:left w:val="none" w:sz="0" w:space="0" w:color="auto"/>
                <w:bottom w:val="none" w:sz="0" w:space="0" w:color="auto"/>
                <w:right w:val="none" w:sz="0" w:space="0" w:color="auto"/>
              </w:divBdr>
              <w:divsChild>
                <w:div w:id="463423721">
                  <w:marLeft w:val="0"/>
                  <w:marRight w:val="0"/>
                  <w:marTop w:val="0"/>
                  <w:marBottom w:val="0"/>
                  <w:divBdr>
                    <w:top w:val="none" w:sz="0" w:space="0" w:color="auto"/>
                    <w:left w:val="none" w:sz="0" w:space="0" w:color="auto"/>
                    <w:bottom w:val="none" w:sz="0" w:space="0" w:color="auto"/>
                    <w:right w:val="none" w:sz="0" w:space="0" w:color="auto"/>
                  </w:divBdr>
                  <w:divsChild>
                    <w:div w:id="656299210">
                      <w:marLeft w:val="0"/>
                      <w:marRight w:val="240"/>
                      <w:marTop w:val="90"/>
                      <w:marBottom w:val="0"/>
                      <w:divBdr>
                        <w:top w:val="none" w:sz="0" w:space="0" w:color="auto"/>
                        <w:left w:val="none" w:sz="0" w:space="0" w:color="auto"/>
                        <w:bottom w:val="none" w:sz="0" w:space="0" w:color="auto"/>
                        <w:right w:val="none" w:sz="0" w:space="0" w:color="auto"/>
                      </w:divBdr>
                      <w:divsChild>
                        <w:div w:id="1998343091">
                          <w:marLeft w:val="0"/>
                          <w:marRight w:val="0"/>
                          <w:marTop w:val="0"/>
                          <w:marBottom w:val="0"/>
                          <w:divBdr>
                            <w:top w:val="none" w:sz="0" w:space="0" w:color="auto"/>
                            <w:left w:val="none" w:sz="0" w:space="0" w:color="auto"/>
                            <w:bottom w:val="none" w:sz="0" w:space="0" w:color="auto"/>
                            <w:right w:val="none" w:sz="0" w:space="0" w:color="auto"/>
                          </w:divBdr>
                          <w:divsChild>
                            <w:div w:id="18196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4199">
                      <w:marLeft w:val="0"/>
                      <w:marRight w:val="225"/>
                      <w:marTop w:val="0"/>
                      <w:marBottom w:val="0"/>
                      <w:divBdr>
                        <w:top w:val="none" w:sz="0" w:space="0" w:color="auto"/>
                        <w:left w:val="none" w:sz="0" w:space="0" w:color="auto"/>
                        <w:bottom w:val="none" w:sz="0" w:space="0" w:color="auto"/>
                        <w:right w:val="none" w:sz="0" w:space="0" w:color="auto"/>
                      </w:divBdr>
                      <w:divsChild>
                        <w:div w:id="192113002">
                          <w:marLeft w:val="0"/>
                          <w:marRight w:val="0"/>
                          <w:marTop w:val="0"/>
                          <w:marBottom w:val="0"/>
                          <w:divBdr>
                            <w:top w:val="none" w:sz="0" w:space="0" w:color="auto"/>
                            <w:left w:val="none" w:sz="0" w:space="0" w:color="auto"/>
                            <w:bottom w:val="none" w:sz="0" w:space="0" w:color="auto"/>
                            <w:right w:val="none" w:sz="0" w:space="0" w:color="auto"/>
                          </w:divBdr>
                          <w:divsChild>
                            <w:div w:id="935013760">
                              <w:marLeft w:val="0"/>
                              <w:marRight w:val="0"/>
                              <w:marTop w:val="0"/>
                              <w:marBottom w:val="0"/>
                              <w:divBdr>
                                <w:top w:val="none" w:sz="0" w:space="0" w:color="auto"/>
                                <w:left w:val="none" w:sz="0" w:space="0" w:color="auto"/>
                                <w:bottom w:val="none" w:sz="0" w:space="0" w:color="auto"/>
                                <w:right w:val="none" w:sz="0" w:space="0" w:color="auto"/>
                              </w:divBdr>
                              <w:divsChild>
                                <w:div w:id="2040429601">
                                  <w:marLeft w:val="180"/>
                                  <w:marRight w:val="0"/>
                                  <w:marTop w:val="0"/>
                                  <w:marBottom w:val="0"/>
                                  <w:divBdr>
                                    <w:top w:val="none" w:sz="0" w:space="0" w:color="auto"/>
                                    <w:left w:val="none" w:sz="0" w:space="0" w:color="auto"/>
                                    <w:bottom w:val="none" w:sz="0" w:space="0" w:color="auto"/>
                                    <w:right w:val="none" w:sz="0" w:space="0" w:color="auto"/>
                                  </w:divBdr>
                                </w:div>
                              </w:divsChild>
                            </w:div>
                            <w:div w:id="1127553526">
                              <w:marLeft w:val="0"/>
                              <w:marRight w:val="0"/>
                              <w:marTop w:val="0"/>
                              <w:marBottom w:val="0"/>
                              <w:divBdr>
                                <w:top w:val="none" w:sz="0" w:space="0" w:color="auto"/>
                                <w:left w:val="none" w:sz="0" w:space="0" w:color="auto"/>
                                <w:bottom w:val="none" w:sz="0" w:space="0" w:color="auto"/>
                                <w:right w:val="none" w:sz="0" w:space="0" w:color="auto"/>
                              </w:divBdr>
                              <w:divsChild>
                                <w:div w:id="1993750393">
                                  <w:marLeft w:val="180"/>
                                  <w:marRight w:val="0"/>
                                  <w:marTop w:val="0"/>
                                  <w:marBottom w:val="0"/>
                                  <w:divBdr>
                                    <w:top w:val="none" w:sz="0" w:space="0" w:color="auto"/>
                                    <w:left w:val="none" w:sz="0" w:space="0" w:color="auto"/>
                                    <w:bottom w:val="none" w:sz="0" w:space="0" w:color="auto"/>
                                    <w:right w:val="none" w:sz="0" w:space="0" w:color="auto"/>
                                  </w:divBdr>
                                </w:div>
                              </w:divsChild>
                            </w:div>
                            <w:div w:id="1166937303">
                              <w:marLeft w:val="0"/>
                              <w:marRight w:val="0"/>
                              <w:marTop w:val="0"/>
                              <w:marBottom w:val="0"/>
                              <w:divBdr>
                                <w:top w:val="none" w:sz="0" w:space="0" w:color="auto"/>
                                <w:left w:val="none" w:sz="0" w:space="0" w:color="auto"/>
                                <w:bottom w:val="none" w:sz="0" w:space="0" w:color="auto"/>
                                <w:right w:val="none" w:sz="0" w:space="0" w:color="auto"/>
                              </w:divBdr>
                              <w:divsChild>
                                <w:div w:id="184562216">
                                  <w:marLeft w:val="0"/>
                                  <w:marRight w:val="0"/>
                                  <w:marTop w:val="0"/>
                                  <w:marBottom w:val="0"/>
                                  <w:divBdr>
                                    <w:top w:val="none" w:sz="0" w:space="0" w:color="auto"/>
                                    <w:left w:val="none" w:sz="0" w:space="0" w:color="auto"/>
                                    <w:bottom w:val="none" w:sz="0" w:space="0" w:color="auto"/>
                                    <w:right w:val="none" w:sz="0" w:space="0" w:color="auto"/>
                                  </w:divBdr>
                                  <w:divsChild>
                                    <w:div w:id="7872947">
                                      <w:marLeft w:val="0"/>
                                      <w:marRight w:val="0"/>
                                      <w:marTop w:val="0"/>
                                      <w:marBottom w:val="0"/>
                                      <w:divBdr>
                                        <w:top w:val="none" w:sz="0" w:space="0" w:color="auto"/>
                                        <w:left w:val="none" w:sz="0" w:space="0" w:color="auto"/>
                                        <w:bottom w:val="none" w:sz="0" w:space="0" w:color="auto"/>
                                        <w:right w:val="none" w:sz="0" w:space="0" w:color="auto"/>
                                      </w:divBdr>
                                      <w:divsChild>
                                        <w:div w:id="1891578149">
                                          <w:marLeft w:val="180"/>
                                          <w:marRight w:val="0"/>
                                          <w:marTop w:val="0"/>
                                          <w:marBottom w:val="0"/>
                                          <w:divBdr>
                                            <w:top w:val="none" w:sz="0" w:space="0" w:color="auto"/>
                                            <w:left w:val="none" w:sz="0" w:space="0" w:color="auto"/>
                                            <w:bottom w:val="none" w:sz="0" w:space="0" w:color="auto"/>
                                            <w:right w:val="none" w:sz="0" w:space="0" w:color="auto"/>
                                          </w:divBdr>
                                        </w:div>
                                      </w:divsChild>
                                    </w:div>
                                    <w:div w:id="437915419">
                                      <w:marLeft w:val="0"/>
                                      <w:marRight w:val="0"/>
                                      <w:marTop w:val="0"/>
                                      <w:marBottom w:val="0"/>
                                      <w:divBdr>
                                        <w:top w:val="none" w:sz="0" w:space="0" w:color="auto"/>
                                        <w:left w:val="none" w:sz="0" w:space="0" w:color="auto"/>
                                        <w:bottom w:val="none" w:sz="0" w:space="0" w:color="auto"/>
                                        <w:right w:val="none" w:sz="0" w:space="0" w:color="auto"/>
                                      </w:divBdr>
                                      <w:divsChild>
                                        <w:div w:id="1857427298">
                                          <w:marLeft w:val="180"/>
                                          <w:marRight w:val="0"/>
                                          <w:marTop w:val="0"/>
                                          <w:marBottom w:val="0"/>
                                          <w:divBdr>
                                            <w:top w:val="none" w:sz="0" w:space="0" w:color="auto"/>
                                            <w:left w:val="none" w:sz="0" w:space="0" w:color="auto"/>
                                            <w:bottom w:val="none" w:sz="0" w:space="0" w:color="auto"/>
                                            <w:right w:val="none" w:sz="0" w:space="0" w:color="auto"/>
                                          </w:divBdr>
                                        </w:div>
                                      </w:divsChild>
                                    </w:div>
                                    <w:div w:id="1383358548">
                                      <w:marLeft w:val="0"/>
                                      <w:marRight w:val="0"/>
                                      <w:marTop w:val="0"/>
                                      <w:marBottom w:val="0"/>
                                      <w:divBdr>
                                        <w:top w:val="none" w:sz="0" w:space="0" w:color="auto"/>
                                        <w:left w:val="none" w:sz="0" w:space="0" w:color="auto"/>
                                        <w:bottom w:val="none" w:sz="0" w:space="0" w:color="auto"/>
                                        <w:right w:val="none" w:sz="0" w:space="0" w:color="auto"/>
                                      </w:divBdr>
                                      <w:divsChild>
                                        <w:div w:id="420223460">
                                          <w:marLeft w:val="180"/>
                                          <w:marRight w:val="0"/>
                                          <w:marTop w:val="0"/>
                                          <w:marBottom w:val="0"/>
                                          <w:divBdr>
                                            <w:top w:val="none" w:sz="0" w:space="0" w:color="auto"/>
                                            <w:left w:val="none" w:sz="0" w:space="0" w:color="auto"/>
                                            <w:bottom w:val="none" w:sz="0" w:space="0" w:color="auto"/>
                                            <w:right w:val="none" w:sz="0" w:space="0" w:color="auto"/>
                                          </w:divBdr>
                                        </w:div>
                                      </w:divsChild>
                                    </w:div>
                                    <w:div w:id="1392771255">
                                      <w:marLeft w:val="0"/>
                                      <w:marRight w:val="0"/>
                                      <w:marTop w:val="0"/>
                                      <w:marBottom w:val="0"/>
                                      <w:divBdr>
                                        <w:top w:val="none" w:sz="0" w:space="0" w:color="auto"/>
                                        <w:left w:val="none" w:sz="0" w:space="0" w:color="auto"/>
                                        <w:bottom w:val="none" w:sz="0" w:space="0" w:color="auto"/>
                                        <w:right w:val="none" w:sz="0" w:space="0" w:color="auto"/>
                                      </w:divBdr>
                                      <w:divsChild>
                                        <w:div w:id="1161695315">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845242319">
                                  <w:marLeft w:val="0"/>
                                  <w:marRight w:val="0"/>
                                  <w:marTop w:val="0"/>
                                  <w:marBottom w:val="0"/>
                                  <w:divBdr>
                                    <w:top w:val="none" w:sz="0" w:space="0" w:color="auto"/>
                                    <w:left w:val="none" w:sz="0" w:space="0" w:color="auto"/>
                                    <w:bottom w:val="none" w:sz="0" w:space="0" w:color="auto"/>
                                    <w:right w:val="none" w:sz="0" w:space="0" w:color="auto"/>
                                  </w:divBdr>
                                  <w:divsChild>
                                    <w:div w:id="1386366388">
                                      <w:marLeft w:val="0"/>
                                      <w:marRight w:val="0"/>
                                      <w:marTop w:val="0"/>
                                      <w:marBottom w:val="0"/>
                                      <w:divBdr>
                                        <w:top w:val="none" w:sz="0" w:space="0" w:color="auto"/>
                                        <w:left w:val="none" w:sz="0" w:space="0" w:color="auto"/>
                                        <w:bottom w:val="none" w:sz="0" w:space="0" w:color="auto"/>
                                        <w:right w:val="none" w:sz="0" w:space="0" w:color="auto"/>
                                      </w:divBdr>
                                      <w:divsChild>
                                        <w:div w:id="185807950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30403">
                              <w:marLeft w:val="0"/>
                              <w:marRight w:val="0"/>
                              <w:marTop w:val="0"/>
                              <w:marBottom w:val="0"/>
                              <w:divBdr>
                                <w:top w:val="none" w:sz="0" w:space="0" w:color="auto"/>
                                <w:left w:val="none" w:sz="0" w:space="0" w:color="auto"/>
                                <w:bottom w:val="none" w:sz="0" w:space="0" w:color="auto"/>
                                <w:right w:val="none" w:sz="0" w:space="0" w:color="auto"/>
                              </w:divBdr>
                              <w:divsChild>
                                <w:div w:id="1813332536">
                                  <w:marLeft w:val="180"/>
                                  <w:marRight w:val="0"/>
                                  <w:marTop w:val="0"/>
                                  <w:marBottom w:val="0"/>
                                  <w:divBdr>
                                    <w:top w:val="none" w:sz="0" w:space="0" w:color="auto"/>
                                    <w:left w:val="none" w:sz="0" w:space="0" w:color="auto"/>
                                    <w:bottom w:val="none" w:sz="0" w:space="0" w:color="auto"/>
                                    <w:right w:val="none" w:sz="0" w:space="0" w:color="auto"/>
                                  </w:divBdr>
                                </w:div>
                                <w:div w:id="2006203151">
                                  <w:marLeft w:val="300"/>
                                  <w:marRight w:val="0"/>
                                  <w:marTop w:val="0"/>
                                  <w:marBottom w:val="0"/>
                                  <w:divBdr>
                                    <w:top w:val="none" w:sz="0" w:space="0" w:color="auto"/>
                                    <w:left w:val="none" w:sz="0" w:space="0" w:color="auto"/>
                                    <w:bottom w:val="none" w:sz="0" w:space="0" w:color="auto"/>
                                    <w:right w:val="none" w:sz="0" w:space="0" w:color="auto"/>
                                  </w:divBdr>
                                </w:div>
                              </w:divsChild>
                            </w:div>
                            <w:div w:id="2003925859">
                              <w:marLeft w:val="0"/>
                              <w:marRight w:val="0"/>
                              <w:marTop w:val="0"/>
                              <w:marBottom w:val="0"/>
                              <w:divBdr>
                                <w:top w:val="none" w:sz="0" w:space="0" w:color="auto"/>
                                <w:left w:val="none" w:sz="0" w:space="0" w:color="auto"/>
                                <w:bottom w:val="none" w:sz="0" w:space="0" w:color="auto"/>
                                <w:right w:val="none" w:sz="0" w:space="0" w:color="auto"/>
                              </w:divBdr>
                              <w:divsChild>
                                <w:div w:id="1310675139">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729729">
          <w:marLeft w:val="0"/>
          <w:marRight w:val="0"/>
          <w:marTop w:val="375"/>
          <w:marBottom w:val="1200"/>
          <w:divBdr>
            <w:top w:val="none" w:sz="0" w:space="0" w:color="auto"/>
            <w:left w:val="none" w:sz="0" w:space="0" w:color="auto"/>
            <w:bottom w:val="none" w:sz="0" w:space="0" w:color="auto"/>
            <w:right w:val="none" w:sz="0" w:space="0" w:color="auto"/>
          </w:divBdr>
          <w:divsChild>
            <w:div w:id="540627220">
              <w:marLeft w:val="0"/>
              <w:marRight w:val="0"/>
              <w:marTop w:val="225"/>
              <w:marBottom w:val="0"/>
              <w:divBdr>
                <w:top w:val="none" w:sz="0" w:space="0" w:color="auto"/>
                <w:left w:val="none" w:sz="0" w:space="0" w:color="auto"/>
                <w:bottom w:val="none" w:sz="0" w:space="0" w:color="auto"/>
                <w:right w:val="none" w:sz="0" w:space="0" w:color="auto"/>
              </w:divBdr>
              <w:divsChild>
                <w:div w:id="832987731">
                  <w:marLeft w:val="0"/>
                  <w:marRight w:val="0"/>
                  <w:marTop w:val="0"/>
                  <w:marBottom w:val="0"/>
                  <w:divBdr>
                    <w:top w:val="none" w:sz="0" w:space="0" w:color="auto"/>
                    <w:left w:val="single" w:sz="6" w:space="0" w:color="BFDCF0"/>
                    <w:bottom w:val="single" w:sz="6" w:space="0" w:color="BFDCF0"/>
                    <w:right w:val="single" w:sz="6" w:space="0" w:color="BFDCF0"/>
                  </w:divBdr>
                  <w:divsChild>
                    <w:div w:id="1073426158">
                      <w:marLeft w:val="0"/>
                      <w:marRight w:val="0"/>
                      <w:marTop w:val="0"/>
                      <w:marBottom w:val="0"/>
                      <w:divBdr>
                        <w:top w:val="single" w:sz="24" w:space="0" w:color="0070C8"/>
                        <w:left w:val="none" w:sz="0" w:space="0" w:color="auto"/>
                        <w:bottom w:val="none" w:sz="0" w:space="0" w:color="auto"/>
                        <w:right w:val="none" w:sz="0" w:space="0" w:color="auto"/>
                      </w:divBdr>
                      <w:divsChild>
                        <w:div w:id="431627638">
                          <w:marLeft w:val="0"/>
                          <w:marRight w:val="0"/>
                          <w:marTop w:val="0"/>
                          <w:marBottom w:val="0"/>
                          <w:divBdr>
                            <w:top w:val="none" w:sz="0" w:space="0" w:color="auto"/>
                            <w:left w:val="none" w:sz="0" w:space="0" w:color="auto"/>
                            <w:bottom w:val="none" w:sz="0" w:space="0" w:color="auto"/>
                            <w:right w:val="none" w:sz="0" w:space="0" w:color="auto"/>
                          </w:divBdr>
                          <w:divsChild>
                            <w:div w:id="5165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3914">
                      <w:marLeft w:val="0"/>
                      <w:marRight w:val="0"/>
                      <w:marTop w:val="0"/>
                      <w:marBottom w:val="0"/>
                      <w:divBdr>
                        <w:top w:val="none" w:sz="0" w:space="0" w:color="auto"/>
                        <w:left w:val="none" w:sz="0" w:space="0" w:color="auto"/>
                        <w:bottom w:val="none" w:sz="0" w:space="0" w:color="auto"/>
                        <w:right w:val="none" w:sz="0" w:space="0" w:color="auto"/>
                      </w:divBdr>
                      <w:divsChild>
                        <w:div w:id="1916276285">
                          <w:marLeft w:val="0"/>
                          <w:marRight w:val="0"/>
                          <w:marTop w:val="0"/>
                          <w:marBottom w:val="0"/>
                          <w:divBdr>
                            <w:top w:val="none" w:sz="0" w:space="0" w:color="auto"/>
                            <w:left w:val="none" w:sz="0" w:space="0" w:color="auto"/>
                            <w:bottom w:val="none" w:sz="0" w:space="0" w:color="auto"/>
                            <w:right w:val="none" w:sz="0" w:space="0" w:color="auto"/>
                          </w:divBdr>
                          <w:divsChild>
                            <w:div w:id="1712922526">
                              <w:marLeft w:val="0"/>
                              <w:marRight w:val="0"/>
                              <w:marTop w:val="0"/>
                              <w:marBottom w:val="0"/>
                              <w:divBdr>
                                <w:top w:val="single" w:sz="6" w:space="6" w:color="E5E5E5"/>
                                <w:left w:val="single" w:sz="6" w:space="6" w:color="E5E5E5"/>
                                <w:bottom w:val="single" w:sz="6" w:space="6" w:color="E5E5E5"/>
                                <w:right w:val="single" w:sz="6" w:space="6" w:color="E5E5E5"/>
                              </w:divBdr>
                            </w:div>
                          </w:divsChild>
                        </w:div>
                      </w:divsChild>
                    </w:div>
                  </w:divsChild>
                </w:div>
                <w:div w:id="888566059">
                  <w:marLeft w:val="0"/>
                  <w:marRight w:val="0"/>
                  <w:marTop w:val="0"/>
                  <w:marBottom w:val="150"/>
                  <w:divBdr>
                    <w:top w:val="none" w:sz="0" w:space="0" w:color="auto"/>
                    <w:left w:val="none" w:sz="0" w:space="0" w:color="auto"/>
                    <w:bottom w:val="none" w:sz="0" w:space="0" w:color="auto"/>
                    <w:right w:val="none" w:sz="0" w:space="0" w:color="auto"/>
                  </w:divBdr>
                </w:div>
              </w:divsChild>
            </w:div>
            <w:div w:id="1211645664">
              <w:marLeft w:val="0"/>
              <w:marRight w:val="225"/>
              <w:marTop w:val="225"/>
              <w:marBottom w:val="0"/>
              <w:divBdr>
                <w:top w:val="none" w:sz="0" w:space="0" w:color="auto"/>
                <w:left w:val="none" w:sz="0" w:space="0" w:color="auto"/>
                <w:bottom w:val="none" w:sz="0" w:space="0" w:color="auto"/>
                <w:right w:val="none" w:sz="0" w:space="0" w:color="auto"/>
              </w:divBdr>
              <w:divsChild>
                <w:div w:id="501242124">
                  <w:marLeft w:val="0"/>
                  <w:marRight w:val="0"/>
                  <w:marTop w:val="0"/>
                  <w:marBottom w:val="150"/>
                  <w:divBdr>
                    <w:top w:val="none" w:sz="0" w:space="0" w:color="auto"/>
                    <w:left w:val="none" w:sz="0" w:space="0" w:color="auto"/>
                    <w:bottom w:val="none" w:sz="0" w:space="0" w:color="auto"/>
                    <w:right w:val="none" w:sz="0" w:space="0" w:color="auto"/>
                  </w:divBdr>
                </w:div>
                <w:div w:id="1061369098">
                  <w:marLeft w:val="0"/>
                  <w:marRight w:val="0"/>
                  <w:marTop w:val="0"/>
                  <w:marBottom w:val="0"/>
                  <w:divBdr>
                    <w:top w:val="single" w:sz="6" w:space="0" w:color="BFDCF0"/>
                    <w:left w:val="single" w:sz="6" w:space="0" w:color="BFDCF0"/>
                    <w:bottom w:val="single" w:sz="6" w:space="0" w:color="BFDCF0"/>
                    <w:right w:val="single" w:sz="6" w:space="0" w:color="BFDCF0"/>
                  </w:divBdr>
                  <w:divsChild>
                    <w:div w:id="1347906225">
                      <w:marLeft w:val="0"/>
                      <w:marRight w:val="0"/>
                      <w:marTop w:val="0"/>
                      <w:marBottom w:val="0"/>
                      <w:divBdr>
                        <w:top w:val="none" w:sz="0" w:space="0" w:color="auto"/>
                        <w:left w:val="none" w:sz="0" w:space="0" w:color="auto"/>
                        <w:bottom w:val="none" w:sz="0" w:space="0" w:color="auto"/>
                        <w:right w:val="none" w:sz="0" w:space="0" w:color="auto"/>
                      </w:divBdr>
                      <w:divsChild>
                        <w:div w:id="1499538593">
                          <w:marLeft w:val="0"/>
                          <w:marRight w:val="150"/>
                          <w:marTop w:val="0"/>
                          <w:marBottom w:val="0"/>
                          <w:divBdr>
                            <w:top w:val="none" w:sz="0" w:space="0" w:color="auto"/>
                            <w:left w:val="none" w:sz="0" w:space="0" w:color="auto"/>
                            <w:bottom w:val="none" w:sz="0" w:space="0" w:color="auto"/>
                            <w:right w:val="none" w:sz="0" w:space="0" w:color="auto"/>
                          </w:divBdr>
                          <w:divsChild>
                            <w:div w:id="14551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1062">
                      <w:marLeft w:val="0"/>
                      <w:marRight w:val="0"/>
                      <w:marTop w:val="0"/>
                      <w:marBottom w:val="0"/>
                      <w:divBdr>
                        <w:top w:val="none" w:sz="0" w:space="0" w:color="auto"/>
                        <w:left w:val="none" w:sz="0" w:space="0" w:color="auto"/>
                        <w:bottom w:val="none" w:sz="0" w:space="0" w:color="auto"/>
                        <w:right w:val="none" w:sz="0" w:space="0" w:color="auto"/>
                      </w:divBdr>
                      <w:divsChild>
                        <w:div w:id="1218933343">
                          <w:marLeft w:val="0"/>
                          <w:marRight w:val="0"/>
                          <w:marTop w:val="0"/>
                          <w:marBottom w:val="0"/>
                          <w:divBdr>
                            <w:top w:val="none" w:sz="0" w:space="0" w:color="auto"/>
                            <w:left w:val="none" w:sz="0" w:space="0" w:color="auto"/>
                            <w:bottom w:val="none" w:sz="0" w:space="0" w:color="auto"/>
                            <w:right w:val="none" w:sz="0" w:space="0" w:color="auto"/>
                          </w:divBdr>
                          <w:divsChild>
                            <w:div w:id="142318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804135">
      <w:bodyDiv w:val="1"/>
      <w:marLeft w:val="0"/>
      <w:marRight w:val="0"/>
      <w:marTop w:val="0"/>
      <w:marBottom w:val="0"/>
      <w:divBdr>
        <w:top w:val="none" w:sz="0" w:space="0" w:color="auto"/>
        <w:left w:val="none" w:sz="0" w:space="0" w:color="auto"/>
        <w:bottom w:val="none" w:sz="0" w:space="0" w:color="auto"/>
        <w:right w:val="none" w:sz="0" w:space="0" w:color="auto"/>
      </w:divBdr>
    </w:div>
    <w:div w:id="1914385948">
      <w:bodyDiv w:val="1"/>
      <w:marLeft w:val="0"/>
      <w:marRight w:val="0"/>
      <w:marTop w:val="0"/>
      <w:marBottom w:val="0"/>
      <w:divBdr>
        <w:top w:val="none" w:sz="0" w:space="0" w:color="auto"/>
        <w:left w:val="none" w:sz="0" w:space="0" w:color="auto"/>
        <w:bottom w:val="none" w:sz="0" w:space="0" w:color="auto"/>
        <w:right w:val="none" w:sz="0" w:space="0" w:color="auto"/>
      </w:divBdr>
    </w:div>
    <w:div w:id="208850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isiecki\AppData\Roaming\Microsoft\Templates\LOD_Lab_Convers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A158CAB76EB234EA787464046C58889" ma:contentTypeVersion="17" ma:contentTypeDescription="Create a new document." ma:contentTypeScope="" ma:versionID="fa998b4b2c381a9bc1bda5cedc60fbcb">
  <xsd:schema xmlns:xsd="http://www.w3.org/2001/XMLSchema" xmlns:xs="http://www.w3.org/2001/XMLSchema" xmlns:p="http://schemas.microsoft.com/office/2006/metadata/properties" xmlns:ns1="http://schemas.microsoft.com/sharepoint/v3" xmlns:ns2="6cd3d847-4521-4863-8800-2cff076dfc18" xmlns:ns3="b66b6bb9-0c3b-4baf-b7e0-24038b18f231" xmlns:ns4="230e9df3-be65-4c73-a93b-d1236ebd677e" targetNamespace="http://schemas.microsoft.com/office/2006/metadata/properties" ma:root="true" ma:fieldsID="39261f3d9fde56f610fe49ef8f87ebd7" ns1:_="" ns2:_="" ns3:_="" ns4:_="">
    <xsd:import namespace="http://schemas.microsoft.com/sharepoint/v3"/>
    <xsd:import namespace="6cd3d847-4521-4863-8800-2cff076dfc18"/>
    <xsd:import namespace="b66b6bb9-0c3b-4baf-b7e0-24038b18f23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1:_ip_UnifiedCompliancePolicyProperties" minOccurs="0"/>
                <xsd:element ref="ns1:_ip_UnifiedCompliancePolicyUIAc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d3d847-4521-4863-8800-2cff076df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66b6bb9-0c3b-4baf-b7e0-24038b18f23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bff93251-5786-4a61-aa98-d71bb49bacfe}" ma:internalName="TaxCatchAll" ma:showField="CatchAllData" ma:web="b66b6bb9-0c3b-4baf-b7e0-24038b18f23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6cd3d847-4521-4863-8800-2cff076dfc18" xsi:nil="true"/>
    <lcf76f155ced4ddcb4097134ff3c332f xmlns="6cd3d847-4521-4863-8800-2cff076dfc18">
      <Terms xmlns="http://schemas.microsoft.com/office/infopath/2007/PartnerControls"/>
    </lcf76f155ced4ddcb4097134ff3c332f>
    <TaxCatchAll xmlns="230e9df3-be65-4c73-a93b-d1236ebd677e"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522E35-62BD-4FE9-8C10-D54F8DF268AA}">
  <ds:schemaRefs>
    <ds:schemaRef ds:uri="http://schemas.microsoft.com/sharepoint/v3/contenttype/forms"/>
  </ds:schemaRefs>
</ds:datastoreItem>
</file>

<file path=customXml/itemProps2.xml><?xml version="1.0" encoding="utf-8"?>
<ds:datastoreItem xmlns:ds="http://schemas.openxmlformats.org/officeDocument/2006/customXml" ds:itemID="{F34F16F3-F442-458C-9351-1EF5819BF708}"/>
</file>

<file path=customXml/itemProps3.xml><?xml version="1.0" encoding="utf-8"?>
<ds:datastoreItem xmlns:ds="http://schemas.openxmlformats.org/officeDocument/2006/customXml" ds:itemID="{215F8DAD-8FD7-439B-9FAF-552FA766DCD6}">
  <ds:schemaRefs>
    <ds:schemaRef ds:uri="http://schemas.microsoft.com/office/2006/metadata/properties"/>
    <ds:schemaRef ds:uri="http://schemas.microsoft.com/office/infopath/2007/PartnerControls"/>
    <ds:schemaRef ds:uri="016fa5f4-2597-4ff4-baee-7973b318c746"/>
    <ds:schemaRef ds:uri="http://schemas.microsoft.com/sharepoint/v3"/>
  </ds:schemaRefs>
</ds:datastoreItem>
</file>

<file path=customXml/itemProps4.xml><?xml version="1.0" encoding="utf-8"?>
<ds:datastoreItem xmlns:ds="http://schemas.openxmlformats.org/officeDocument/2006/customXml" ds:itemID="{D58F1E24-12ED-411B-8EA8-FBE354245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LOD_Lab_Conversion_Template</Template>
  <TotalTime>2261</TotalTime>
  <Pages>1</Pages>
  <Words>1394</Words>
  <Characters>7950</Characters>
  <Application>Microsoft Office Word</Application>
  <DocSecurity>0</DocSecurity>
  <Lines>66</Lines>
  <Paragraphs>18</Paragraphs>
  <ScaleCrop>false</ScaleCrop>
  <HeadingPairs>
    <vt:vector size="6" baseType="variant">
      <vt:variant>
        <vt:lpstr>Title</vt:lpstr>
      </vt:variant>
      <vt:variant>
        <vt:i4>1</vt:i4>
      </vt:variant>
      <vt:variant>
        <vt:lpstr>Título</vt:lpstr>
      </vt:variant>
      <vt:variant>
        <vt:i4>1</vt:i4>
      </vt:variant>
      <vt:variant>
        <vt:lpstr>タイトル</vt:lpstr>
      </vt:variant>
      <vt:variant>
        <vt:i4>1</vt:i4>
      </vt:variant>
    </vt:vector>
  </HeadingPairs>
  <TitlesOfParts>
    <vt:vector size="3" baseType="lpstr">
      <vt:lpstr/>
      <vt:lpstr/>
      <vt:lpstr/>
    </vt:vector>
  </TitlesOfParts>
  <Company/>
  <LinksUpToDate>false</LinksUpToDate>
  <CharactersWithSpaces>9326</CharactersWithSpaces>
  <SharedDoc>false</SharedDoc>
  <HLinks>
    <vt:vector size="24" baseType="variant">
      <vt:variant>
        <vt:i4>1179697</vt:i4>
      </vt:variant>
      <vt:variant>
        <vt:i4>20</vt:i4>
      </vt:variant>
      <vt:variant>
        <vt:i4>0</vt:i4>
      </vt:variant>
      <vt:variant>
        <vt:i4>5</vt:i4>
      </vt:variant>
      <vt:variant>
        <vt:lpwstr/>
      </vt:variant>
      <vt:variant>
        <vt:lpwstr>_Toc521938662</vt:lpwstr>
      </vt:variant>
      <vt:variant>
        <vt:i4>1179697</vt:i4>
      </vt:variant>
      <vt:variant>
        <vt:i4>14</vt:i4>
      </vt:variant>
      <vt:variant>
        <vt:i4>0</vt:i4>
      </vt:variant>
      <vt:variant>
        <vt:i4>5</vt:i4>
      </vt:variant>
      <vt:variant>
        <vt:lpwstr/>
      </vt:variant>
      <vt:variant>
        <vt:lpwstr>_Toc521938661</vt:lpwstr>
      </vt:variant>
      <vt:variant>
        <vt:i4>1179697</vt:i4>
      </vt:variant>
      <vt:variant>
        <vt:i4>8</vt:i4>
      </vt:variant>
      <vt:variant>
        <vt:i4>0</vt:i4>
      </vt:variant>
      <vt:variant>
        <vt:i4>5</vt:i4>
      </vt:variant>
      <vt:variant>
        <vt:lpwstr/>
      </vt:variant>
      <vt:variant>
        <vt:lpwstr>_Toc521938660</vt:lpwstr>
      </vt:variant>
      <vt:variant>
        <vt:i4>1114161</vt:i4>
      </vt:variant>
      <vt:variant>
        <vt:i4>2</vt:i4>
      </vt:variant>
      <vt:variant>
        <vt:i4>0</vt:i4>
      </vt:variant>
      <vt:variant>
        <vt:i4>5</vt:i4>
      </vt:variant>
      <vt:variant>
        <vt:lpwstr/>
      </vt:variant>
      <vt:variant>
        <vt:lpwstr>_Toc521938659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Diana Hoober</cp:lastModifiedBy>
  <cp:revision>553</cp:revision>
  <dcterms:created xsi:type="dcterms:W3CDTF">2018-07-24T11:18:00Z</dcterms:created>
  <dcterms:modified xsi:type="dcterms:W3CDTF">2020-01-24T23:55:00Z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0x010100DA158CAB76EB234EA787464046C58889</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yomatsum@microsoft.com</vt:lpwstr>
  </property>
  <property fmtid="{D5CDD505-2E9C-101B-9397-08002B2CF9AE}" pid="6" name="MSIP_Label_f42aa342-8706-4288-bd11-ebb85995028c_SetDate">
    <vt:lpwstr>2018-08-13T08:26:04.9458405Z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